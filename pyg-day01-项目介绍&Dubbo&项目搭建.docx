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jc w:val="center"/>
        <w:rPr>
          <w:rFonts w:hint="eastAsia" w:ascii="黑体" w:hAnsi="黑体" w:eastAsia="黑体" w:cs="黑体"/>
          <w:b/>
          <w:bCs/>
          <w:sz w:val="84"/>
          <w:szCs w:val="8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84"/>
          <w:szCs w:val="84"/>
          <w:lang w:val="en-US" w:eastAsia="zh-CN"/>
        </w:rPr>
        <w:t>品优购电商系统开发</w:t>
      </w:r>
    </w:p>
    <w:p>
      <w:pPr>
        <w:spacing w:line="276" w:lineRule="auto"/>
        <w:jc w:val="center"/>
        <w:rPr>
          <w:rFonts w:hint="eastAsia" w:ascii="方正兰亭超细黑简体" w:hAnsi="方正兰亭超细黑简体" w:eastAsia="方正兰亭超细黑简体" w:cs="方正兰亭超细黑简体"/>
          <w:b/>
          <w:bCs/>
          <w:sz w:val="48"/>
          <w:szCs w:val="48"/>
          <w:lang w:val="zh-CN" w:eastAsia="zh-CN"/>
        </w:rPr>
      </w:pPr>
      <w:r>
        <w:rPr>
          <w:rFonts w:hint="eastAsia" w:ascii="方正兰亭超细黑简体" w:hAnsi="方正兰亭超细黑简体" w:eastAsia="方正兰亭超细黑简体" w:cs="方正兰亭超细黑简体"/>
          <w:b/>
          <w:bCs/>
          <w:sz w:val="48"/>
          <w:szCs w:val="48"/>
          <w:lang w:val="zh-CN" w:eastAsia="zh-CN"/>
        </w:rPr>
        <w:t>第</w:t>
      </w:r>
      <w:r>
        <w:rPr>
          <w:rFonts w:hint="eastAsia" w:ascii="方正兰亭超细黑简体" w:hAnsi="方正兰亭超细黑简体" w:eastAsia="方正兰亭超细黑简体" w:cs="方正兰亭超细黑简体"/>
          <w:b/>
          <w:bCs/>
          <w:sz w:val="48"/>
          <w:szCs w:val="48"/>
          <w:lang w:val="en-US" w:eastAsia="zh-CN"/>
        </w:rPr>
        <w:t>1章</w:t>
      </w:r>
    </w:p>
    <w:p>
      <w:pPr>
        <w:spacing w:line="276" w:lineRule="auto"/>
        <w:jc w:val="center"/>
        <w:rPr>
          <w:rFonts w:hint="eastAsia" w:ascii="黑体" w:hAnsi="黑体" w:eastAsia="黑体" w:cs="黑体"/>
          <w:b/>
          <w:bCs/>
          <w:sz w:val="84"/>
          <w:szCs w:val="8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zh-CN" w:eastAsia="zh-CN"/>
        </w:rPr>
        <w:t>分布式服务框架</w:t>
      </w: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>-Dubbo</w:t>
      </w: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jc w:val="center"/>
        <w:rPr>
          <w:rFonts w:hint="eastAsia" w:ascii="黑体" w:hAnsi="黑体" w:eastAsia="黑体" w:cs="黑体"/>
          <w:sz w:val="36"/>
          <w:szCs w:val="36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jc w:val="center"/>
        <w:rPr>
          <w:rFonts w:hint="eastAsia" w:ascii="微软雅黑" w:hAnsi="微软雅黑" w:eastAsia="微软雅黑" w:cs="微软雅黑"/>
          <w:sz w:val="44"/>
          <w:szCs w:val="44"/>
          <w:lang w:val="zh-CN"/>
        </w:rPr>
      </w:pPr>
      <w:r>
        <w:rPr>
          <w:rFonts w:hint="eastAsia" w:ascii="微软雅黑" w:hAnsi="微软雅黑" w:eastAsia="微软雅黑" w:cs="微软雅黑"/>
          <w:sz w:val="44"/>
          <w:szCs w:val="44"/>
        </w:rPr>
        <w:t>传智播客</w:t>
      </w: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.黑马程序员</w:t>
      </w: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</w:pPr>
      <w:bookmarkStart w:id="0" w:name="_Toc22790"/>
      <w:bookmarkStart w:id="1" w:name="_Toc10262"/>
      <w:r>
        <w:rPr>
          <w:rFonts w:hint="eastAsia"/>
        </w:rPr>
        <w:t>课程目标</w:t>
      </w:r>
      <w:bookmarkEnd w:id="0"/>
      <w:bookmarkEnd w:id="1"/>
    </w:p>
    <w:p>
      <w:pPr>
        <w:spacing w:line="276" w:lineRule="auto"/>
        <w:rPr>
          <w:rFonts w:hint="default" w:ascii="Courier New" w:hAnsi="Courier New" w:cs="Courier New"/>
          <w:lang w:eastAsia="zh-CN"/>
        </w:rPr>
      </w:pPr>
      <w:bookmarkStart w:id="2" w:name="_Toc18985"/>
      <w:bookmarkStart w:id="3" w:name="_Toc6733"/>
      <w:r>
        <w:rPr>
          <w:rFonts w:hint="default" w:ascii="Courier New" w:hAnsi="Courier New" w:cs="Courier New"/>
        </w:rPr>
        <w:t>目标1</w:t>
      </w:r>
      <w:bookmarkEnd w:id="2"/>
      <w:bookmarkEnd w:id="3"/>
      <w:r>
        <w:rPr>
          <w:rFonts w:hint="default" w:ascii="Courier New" w:hAnsi="Courier New" w:cs="Courier New"/>
          <w:lang w:eastAsia="zh-CN"/>
        </w:rPr>
        <w:t>：</w:t>
      </w:r>
      <w:bookmarkStart w:id="4" w:name="_Toc27759"/>
      <w:r>
        <w:rPr>
          <w:rFonts w:hint="default" w:ascii="Courier New" w:hAnsi="Courier New" w:cs="Courier New"/>
          <w:lang w:eastAsia="zh-CN"/>
        </w:rPr>
        <w:t>了解电商基本知识</w:t>
      </w:r>
    </w:p>
    <w:p>
      <w:pPr>
        <w:spacing w:line="276" w:lineRule="auto"/>
        <w:rPr>
          <w:rFonts w:hint="default" w:ascii="Courier New" w:hAnsi="Courier New" w:cs="Courier New"/>
          <w:lang w:eastAsia="zh-CN"/>
        </w:rPr>
      </w:pPr>
      <w:r>
        <w:rPr>
          <w:rFonts w:hint="default" w:ascii="Courier New" w:hAnsi="Courier New" w:cs="Courier New"/>
        </w:rPr>
        <w:t>目标2：</w:t>
      </w:r>
      <w:bookmarkEnd w:id="4"/>
      <w:r>
        <w:rPr>
          <w:rFonts w:hint="default" w:ascii="Courier New" w:hAnsi="Courier New" w:cs="Courier New"/>
          <w:lang w:eastAsia="zh-CN"/>
        </w:rPr>
        <w:t>了解品优购的需求与设计</w:t>
      </w:r>
    </w:p>
    <w:p>
      <w:pPr>
        <w:spacing w:line="276" w:lineRule="auto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cs="Courier New"/>
          <w:lang w:eastAsia="zh-CN"/>
        </w:rPr>
        <w:t>目标</w:t>
      </w:r>
      <w:r>
        <w:rPr>
          <w:rFonts w:hint="eastAsia" w:ascii="Courier New" w:hAnsi="Courier New" w:cs="Courier New"/>
          <w:lang w:val="en-US" w:eastAsia="zh-CN"/>
        </w:rPr>
        <w:t>3：掌握Dubbo框架的使用</w:t>
      </w:r>
    </w:p>
    <w:p>
      <w:pPr>
        <w:spacing w:line="276" w:lineRule="auto"/>
        <w:rPr>
          <w:rFonts w:hint="default" w:ascii="Courier New" w:hAnsi="Courier New" w:cs="Courier New"/>
          <w:lang w:eastAsia="zh-CN"/>
        </w:rPr>
      </w:pPr>
      <w:r>
        <w:rPr>
          <w:rFonts w:hint="default" w:ascii="Courier New" w:hAnsi="Courier New" w:cs="Courier New"/>
        </w:rPr>
        <w:t>目标</w:t>
      </w:r>
      <w:r>
        <w:rPr>
          <w:rFonts w:hint="eastAsia" w:ascii="Courier New" w:hAnsi="Courier New" w:cs="Courier New"/>
          <w:lang w:val="en-US" w:eastAsia="zh-CN"/>
        </w:rPr>
        <w:t>4</w:t>
      </w:r>
      <w:r>
        <w:rPr>
          <w:rFonts w:hint="default" w:ascii="Courier New" w:hAnsi="Courier New" w:cs="Courier New"/>
        </w:rPr>
        <w:t>：</w:t>
      </w:r>
      <w:r>
        <w:rPr>
          <w:rFonts w:hint="default" w:ascii="Courier New" w:hAnsi="Courier New" w:cs="Courier New"/>
          <w:lang w:eastAsia="zh-CN"/>
        </w:rPr>
        <w:t>掌握Dubbo框架与SSM框架的搭建</w:t>
      </w:r>
    </w:p>
    <w:p>
      <w:pPr>
        <w:spacing w:line="276" w:lineRule="auto"/>
        <w:rPr>
          <w:rFonts w:hint="default" w:ascii="Courier New" w:hAnsi="Courier New" w:cs="Courier New"/>
          <w:lang w:eastAsia="zh-CN"/>
        </w:rPr>
      </w:pPr>
      <w:r>
        <w:rPr>
          <w:rFonts w:hint="default" w:ascii="Courier New" w:hAnsi="Courier New" w:cs="Courier New"/>
        </w:rPr>
        <w:t>目标</w:t>
      </w:r>
      <w:r>
        <w:rPr>
          <w:rFonts w:hint="eastAsia" w:ascii="Courier New" w:hAnsi="Courier New" w:cs="Courier New"/>
          <w:lang w:val="en-US" w:eastAsia="zh-CN"/>
        </w:rPr>
        <w:t>5</w:t>
      </w:r>
      <w:r>
        <w:rPr>
          <w:rFonts w:hint="default" w:ascii="Courier New" w:hAnsi="Courier New" w:cs="Courier New"/>
        </w:rPr>
        <w:t>：</w:t>
      </w:r>
      <w:r>
        <w:rPr>
          <w:rFonts w:hint="default" w:ascii="Courier New" w:hAnsi="Courier New" w:cs="Courier New"/>
          <w:lang w:eastAsia="zh-CN"/>
        </w:rPr>
        <w:t>完成品优购品牌列表后端代码的开发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210" w:line="276" w:lineRule="auto"/>
        <w:ind w:leftChars="0"/>
        <w:jc w:val="both"/>
        <w:textAlignment w:val="auto"/>
        <w:outlineLvl w:val="0"/>
        <w:rPr>
          <w:rFonts w:hint="eastAsia" w:eastAsia="黑体"/>
          <w:lang w:eastAsia="zh-CN"/>
        </w:rPr>
      </w:pPr>
      <w:r>
        <w:rPr>
          <w:rFonts w:hint="eastAsia"/>
          <w:lang w:val="en-US" w:eastAsia="zh-CN"/>
        </w:rPr>
        <w:t>1.走进电商【电商模式】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tabs>
          <w:tab w:val="left" w:pos="420"/>
          <w:tab w:val="left" w:pos="5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 w:line="276" w:lineRule="auto"/>
        <w:ind w:leftChars="0"/>
        <w:jc w:val="both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1.1电商行业分析</w:t>
      </w:r>
    </w:p>
    <w:p>
      <w:pPr>
        <w:spacing w:line="276" w:lineRule="auto"/>
        <w:ind w:firstLine="420" w:firstLineChars="0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</w:rPr>
        <w:t>近年来，中国的电子商务快速发展，交易额连创新高，电子商务在各领域的应用不断拓展和深化、相关服务业蓬勃发展、支撑体系不断健全完善、创新的动力和能力 不断增强。电子商务正在与实体经济深度融合，进入规模性发展阶段，对经济社会生活的影响不断增大，正成为我国经济发展的新引擎。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420" w:firstLineChars="0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中国电子商务研究中心数据显示，截止到 201</w:t>
      </w:r>
      <w:r>
        <w:rPr>
          <w:rFonts w:hint="eastAsia" w:ascii="Courier New" w:hAnsi="Courier New" w:cs="Courier New"/>
          <w:lang w:val="en-US" w:eastAsia="zh-CN"/>
        </w:rPr>
        <w:t>5</w:t>
      </w:r>
      <w:r>
        <w:rPr>
          <w:rFonts w:hint="default" w:ascii="Courier New" w:hAnsi="Courier New" w:cs="Courier New"/>
        </w:rPr>
        <w:t xml:space="preserve"> 年底，中国电子商务市场交易规模达 </w:t>
      </w:r>
      <w:r>
        <w:rPr>
          <w:rFonts w:hint="eastAsia" w:ascii="Courier New" w:hAnsi="Courier New" w:cs="Courier New"/>
          <w:lang w:val="en-US" w:eastAsia="zh-CN"/>
        </w:rPr>
        <w:t>18</w:t>
      </w:r>
      <w:r>
        <w:rPr>
          <w:rFonts w:hint="default" w:ascii="Courier New" w:hAnsi="Courier New" w:cs="Courier New"/>
        </w:rPr>
        <w:t>.</w:t>
      </w:r>
      <w:r>
        <w:rPr>
          <w:rFonts w:hint="eastAsia" w:ascii="Courier New" w:hAnsi="Courier New" w:cs="Courier New"/>
          <w:lang w:val="en-US" w:eastAsia="zh-CN"/>
        </w:rPr>
        <w:t>2</w:t>
      </w:r>
      <w:r>
        <w:rPr>
          <w:rFonts w:hint="default" w:ascii="Courier New" w:hAnsi="Courier New" w:cs="Courier New"/>
        </w:rPr>
        <w:t>万亿人民币，同比增长 3</w:t>
      </w:r>
      <w:r>
        <w:rPr>
          <w:rFonts w:hint="eastAsia" w:ascii="Courier New" w:hAnsi="Courier New" w:cs="Courier New"/>
          <w:lang w:val="en-US" w:eastAsia="zh-CN"/>
        </w:rPr>
        <w:t>4</w:t>
      </w:r>
      <w:r>
        <w:rPr>
          <w:rFonts w:hint="default" w:ascii="Courier New" w:hAnsi="Courier New" w:cs="Courier New"/>
        </w:rPr>
        <w:t>.8</w:t>
      </w:r>
      <w:r>
        <w:rPr>
          <w:rFonts w:hint="eastAsia" w:ascii="Courier New" w:hAnsi="Courier New" w:cs="Courier New"/>
          <w:lang w:val="en-US" w:eastAsia="zh-CN"/>
        </w:rPr>
        <w:t>1</w:t>
      </w:r>
      <w:r>
        <w:rPr>
          <w:rFonts w:hint="default" w:ascii="Courier New" w:hAnsi="Courier New" w:cs="Courier New"/>
        </w:rPr>
        <w:t>%。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textAlignment w:val="auto"/>
        <w:outlineLvl w:val="9"/>
      </w:pPr>
      <w:r>
        <w:drawing>
          <wp:inline distT="0" distB="0" distL="114300" distR="114300">
            <wp:extent cx="4716145" cy="3575685"/>
            <wp:effectExtent l="9525" t="9525" r="17780" b="1524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35756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textAlignment w:val="auto"/>
        <w:outlineLvl w:val="9"/>
        <w:rPr>
          <w:rFonts w:hint="eastAsia" w:ascii="Courier New" w:hAnsi="Courier New" w:eastAsia="华文中宋" w:cs="Courier New"/>
          <w:sz w:val="21"/>
          <w:szCs w:val="21"/>
          <w:lang w:val="en-US" w:eastAsia="zh-CN"/>
        </w:rPr>
      </w:pPr>
      <w:r>
        <w:rPr>
          <w:rStyle w:val="35"/>
          <w:rFonts w:hint="default" w:ascii="Courier New" w:hAnsi="Courier New" w:eastAsia="华文中宋" w:cs="Courier New"/>
          <w:sz w:val="21"/>
          <w:szCs w:val="21"/>
        </w:rPr>
        <w:t xml:space="preserve">2016 </w:t>
      </w:r>
      <w:r>
        <w:rPr>
          <w:rStyle w:val="36"/>
          <w:rFonts w:hint="default" w:ascii="Courier New" w:hAnsi="Courier New" w:eastAsia="华文中宋" w:cs="Courier New"/>
          <w:sz w:val="21"/>
          <w:szCs w:val="21"/>
        </w:rPr>
        <w:t xml:space="preserve">双 </w:t>
      </w:r>
      <w:r>
        <w:rPr>
          <w:rStyle w:val="35"/>
          <w:rFonts w:hint="default" w:ascii="Courier New" w:hAnsi="Courier New" w:eastAsia="华文中宋" w:cs="Courier New"/>
          <w:sz w:val="21"/>
          <w:szCs w:val="21"/>
        </w:rPr>
        <w:t xml:space="preserve">11 </w:t>
      </w:r>
      <w:r>
        <w:rPr>
          <w:rStyle w:val="36"/>
          <w:rFonts w:hint="default" w:ascii="Courier New" w:hAnsi="Courier New" w:eastAsia="华文中宋" w:cs="Courier New"/>
          <w:sz w:val="21"/>
          <w:szCs w:val="21"/>
        </w:rPr>
        <w:t xml:space="preserve">开场 </w:t>
      </w:r>
      <w:r>
        <w:rPr>
          <w:rStyle w:val="35"/>
          <w:rFonts w:hint="default" w:ascii="Courier New" w:hAnsi="Courier New" w:eastAsia="华文中宋" w:cs="Courier New"/>
          <w:sz w:val="21"/>
          <w:szCs w:val="21"/>
        </w:rPr>
        <w:t xml:space="preserve">30 </w:t>
      </w:r>
      <w:r>
        <w:rPr>
          <w:rStyle w:val="36"/>
          <w:rFonts w:hint="default" w:ascii="Courier New" w:hAnsi="Courier New" w:eastAsia="华文中宋" w:cs="Courier New"/>
          <w:sz w:val="21"/>
          <w:szCs w:val="21"/>
        </w:rPr>
        <w:t>分钟，创造</w:t>
      </w:r>
      <w:r>
        <w:rPr>
          <w:rStyle w:val="36"/>
          <w:rFonts w:hint="default" w:ascii="Courier New" w:hAnsi="Courier New" w:eastAsia="华文中宋" w:cs="Courier New"/>
          <w:color w:val="FF0000"/>
          <w:sz w:val="21"/>
          <w:szCs w:val="21"/>
        </w:rPr>
        <w:t xml:space="preserve">每秒交易峰值 </w:t>
      </w:r>
      <w:r>
        <w:rPr>
          <w:rStyle w:val="37"/>
          <w:rFonts w:hint="default" w:ascii="Courier New" w:hAnsi="Courier New" w:eastAsia="华文中宋" w:cs="Courier New"/>
          <w:sz w:val="21"/>
          <w:szCs w:val="21"/>
        </w:rPr>
        <w:t xml:space="preserve">17.5 </w:t>
      </w:r>
      <w:r>
        <w:rPr>
          <w:rStyle w:val="36"/>
          <w:rFonts w:hint="default" w:ascii="Courier New" w:hAnsi="Courier New" w:eastAsia="华文中宋" w:cs="Courier New"/>
          <w:color w:val="FF0000"/>
          <w:sz w:val="21"/>
          <w:szCs w:val="21"/>
        </w:rPr>
        <w:t>万笔</w:t>
      </w:r>
      <w:r>
        <w:rPr>
          <w:rStyle w:val="36"/>
          <w:rFonts w:hint="default" w:ascii="Courier New" w:hAnsi="Courier New" w:eastAsia="华文中宋" w:cs="Courier New"/>
          <w:sz w:val="21"/>
          <w:szCs w:val="21"/>
        </w:rPr>
        <w:t xml:space="preserve">，每秒支付峰值 </w:t>
      </w:r>
      <w:r>
        <w:rPr>
          <w:rStyle w:val="35"/>
          <w:rFonts w:hint="default" w:ascii="Courier New" w:hAnsi="Courier New" w:eastAsia="华文中宋" w:cs="Courier New"/>
          <w:sz w:val="21"/>
          <w:szCs w:val="21"/>
        </w:rPr>
        <w:t xml:space="preserve">12 </w:t>
      </w:r>
      <w:r>
        <w:rPr>
          <w:rStyle w:val="36"/>
          <w:rFonts w:hint="default" w:ascii="Courier New" w:hAnsi="Courier New" w:eastAsia="华文中宋" w:cs="Courier New"/>
          <w:sz w:val="21"/>
          <w:szCs w:val="21"/>
        </w:rPr>
        <w:t xml:space="preserve">万笔的新纪录。菜鸟单日物流订单量超过 </w:t>
      </w:r>
      <w:r>
        <w:rPr>
          <w:rStyle w:val="37"/>
          <w:rFonts w:hint="default" w:ascii="Courier New" w:hAnsi="Courier New" w:eastAsia="华文中宋" w:cs="Courier New"/>
          <w:sz w:val="21"/>
          <w:szCs w:val="21"/>
        </w:rPr>
        <w:t>4.6</w:t>
      </w:r>
      <w:r>
        <w:rPr>
          <w:rStyle w:val="37"/>
          <w:rFonts w:hint="eastAsia" w:ascii="Courier New" w:hAnsi="Courier New" w:eastAsia="华文中宋" w:cs="Courier New"/>
          <w:sz w:val="21"/>
          <w:szCs w:val="21"/>
          <w:lang w:val="en-US" w:eastAsia="zh-CN"/>
        </w:rPr>
        <w:t>7</w:t>
      </w:r>
      <w:r>
        <w:rPr>
          <w:rStyle w:val="36"/>
          <w:rFonts w:hint="default" w:ascii="Courier New" w:hAnsi="Courier New" w:eastAsia="华文中宋" w:cs="Courier New"/>
          <w:color w:val="FF0000"/>
          <w:sz w:val="21"/>
          <w:szCs w:val="21"/>
        </w:rPr>
        <w:t>亿</w:t>
      </w:r>
      <w:r>
        <w:rPr>
          <w:rStyle w:val="36"/>
          <w:rFonts w:hint="default" w:ascii="Courier New" w:hAnsi="Courier New" w:eastAsia="华文中宋" w:cs="Courier New"/>
          <w:sz w:val="21"/>
          <w:szCs w:val="21"/>
        </w:rPr>
        <w:t>，创历史新高。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textAlignment w:val="auto"/>
        <w:outlineLvl w:val="9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4666615" cy="5647055"/>
            <wp:effectExtent l="9525" t="9525" r="10160" b="2032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56470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</w:rPr>
      </w:pPr>
      <w:r>
        <w:rPr>
          <w:rFonts w:hint="eastAsia"/>
          <w:lang w:val="en-US" w:eastAsia="zh-CN"/>
        </w:rPr>
        <w:t>1.2</w:t>
      </w:r>
      <w:r>
        <w:rPr>
          <w:rFonts w:hint="eastAsia"/>
        </w:rPr>
        <w:t>电商行业技术特点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技术新</w:t>
      </w:r>
      <w:r>
        <w:rPr>
          <w:rFonts w:hint="eastAsia" w:ascii="Courier New" w:hAnsi="Courier New" w:cs="Courier New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技术范围广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分布式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高并发、集群、负载均衡、高可用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海量数据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业务复杂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系统安全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</w:rPr>
      </w:pPr>
      <w:r>
        <w:rPr>
          <w:rFonts w:hint="eastAsia"/>
          <w:lang w:val="en-US" w:eastAsia="zh-CN"/>
        </w:rPr>
        <w:t>1.3主要</w:t>
      </w:r>
      <w:r>
        <w:rPr>
          <w:rFonts w:hint="eastAsia"/>
        </w:rPr>
        <w:t>电商</w:t>
      </w:r>
      <w:r>
        <w:rPr>
          <w:rFonts w:hint="eastAsia"/>
          <w:lang w:eastAsia="zh-CN"/>
        </w:rPr>
        <w:t>模式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1.3.1 </w:t>
      </w:r>
      <w:r>
        <w:rPr>
          <w:rStyle w:val="28"/>
          <w:rFonts w:hint="default"/>
          <w:b/>
          <w:bCs/>
        </w:rPr>
        <w:t>B2B</w:t>
      </w:r>
      <w:r>
        <w:rPr>
          <w:rStyle w:val="28"/>
          <w:rFonts w:hint="eastAsia"/>
          <w:b/>
          <w:bCs/>
          <w:lang w:val="en-US" w:eastAsia="zh-CN"/>
        </w:rPr>
        <w:t>--</w:t>
      </w:r>
      <w:r>
        <w:rPr>
          <w:rStyle w:val="28"/>
          <w:rFonts w:hint="default"/>
          <w:b/>
          <w:bCs/>
        </w:rPr>
        <w:t>企业对企业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firstLine="420" w:firstLineChars="0"/>
        <w:textAlignment w:val="auto"/>
        <w:outlineLvl w:val="9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B2B </w:t>
      </w: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（ Business</w:t>
      </w: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to Business</w:t>
      </w: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）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是指进行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"http://baike.baidu.com/item/%E7%94%B5%E5%AD%90%E5%95%86%E5%8A%A1" \t "http://baike.baidu.com/_blank"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电子商务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交易的供需双方都是商家（或企业、公司），她（他）们使用了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"http://baike.baidu.com/item/%E4%BA%92%E8%81%94%E7%BD%91/199186" \t "http://baike.baidu.com/_blank"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互联网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的技术或各种商务网络平台，完成商务交易的过程。电子商务是现代 B2B marketing的一种具体主要的表现形式。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textAlignment w:val="auto"/>
        <w:outlineLvl w:val="9"/>
      </w:pPr>
      <w:r>
        <w:drawing>
          <wp:inline distT="0" distB="0" distL="114300" distR="114300">
            <wp:extent cx="2933065" cy="1628775"/>
            <wp:effectExtent l="9525" t="9525" r="10160" b="1905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6287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  <w:lang w:eastAsia="zh-CN"/>
        </w:rPr>
        <w:t>案例：</w:t>
      </w:r>
      <w:r>
        <w:rPr>
          <w:rFonts w:hint="default" w:ascii="Courier New" w:hAnsi="Courier New" w:cs="Courier New"/>
        </w:rPr>
        <w:t>阿里巴巴</w:t>
      </w:r>
      <w:r>
        <w:rPr>
          <w:rFonts w:hint="default" w:ascii="Courier New" w:hAnsi="Courier New" w:cs="Courier New"/>
          <w:lang w:eastAsia="zh-CN"/>
        </w:rPr>
        <w:t>、</w:t>
      </w:r>
      <w:r>
        <w:rPr>
          <w:rFonts w:hint="default" w:ascii="Courier New" w:hAnsi="Courier New" w:cs="Courier New"/>
        </w:rPr>
        <w:t>慧聪网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1.3.2 </w:t>
      </w:r>
      <w:r>
        <w:rPr>
          <w:rStyle w:val="28"/>
          <w:rFonts w:hint="eastAsia"/>
          <w:b/>
          <w:bCs/>
          <w:lang w:val="en-US" w:eastAsia="zh-CN"/>
        </w:rPr>
        <w:t>C2C--个人对个人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ind w:firstLine="420" w:firstLineChars="0"/>
        <w:textAlignment w:val="auto"/>
        <w:outlineLvl w:val="9"/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C2C即 Customer（Consumer） to Customer（Consumer）</w:t>
      </w: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意思就是消费者个人间的电子商务行为。比如一个消费者有一台电脑，通过网络进行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"http://baike.baidu.com/item/%E4%BA%A4%E6%98%93/32757" \t "http://baike.baidu.com/_blank"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交易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，把它出售给另外一个消费者，此种交易类型就称为C2C电子商务。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textAlignment w:val="auto"/>
        <w:outlineLvl w:val="9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drawing>
          <wp:inline distT="0" distB="0" distL="114300" distR="114300">
            <wp:extent cx="2447925" cy="1552575"/>
            <wp:effectExtent l="9525" t="9525" r="19050" b="1905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552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ind w:firstLine="420" w:firstLineChars="0"/>
        <w:textAlignment w:val="auto"/>
        <w:outlineLvl w:val="9"/>
        <w:rPr>
          <w:rFonts w:hint="eastAsia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Courier New" w:hAnsi="Courier New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案例：淘宝、易趣、瓜子二手车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1.3.3 </w:t>
      </w:r>
      <w:r>
        <w:rPr>
          <w:rStyle w:val="28"/>
          <w:rFonts w:hint="default"/>
          <w:b/>
          <w:bCs/>
        </w:rPr>
        <w:t>B2</w:t>
      </w:r>
      <w:r>
        <w:rPr>
          <w:rStyle w:val="28"/>
          <w:rFonts w:hint="eastAsia"/>
          <w:b/>
          <w:bCs/>
          <w:lang w:val="en-US" w:eastAsia="zh-CN"/>
        </w:rPr>
        <w:t>C--</w:t>
      </w:r>
      <w:r>
        <w:rPr>
          <w:rStyle w:val="28"/>
          <w:rFonts w:hint="default"/>
          <w:b/>
          <w:bCs/>
        </w:rPr>
        <w:t>企业对</w:t>
      </w:r>
      <w:r>
        <w:rPr>
          <w:rStyle w:val="28"/>
          <w:rFonts w:hint="eastAsia"/>
          <w:b/>
          <w:bCs/>
          <w:lang w:eastAsia="zh-CN"/>
        </w:rPr>
        <w:t>个人</w:t>
      </w:r>
    </w:p>
    <w:p>
      <w:pPr>
        <w:spacing w:line="276" w:lineRule="auto"/>
        <w:ind w:firstLine="420" w:firstLineChars="0"/>
        <w:rPr>
          <w:rFonts w:hint="default" w:ascii="Courier New" w:hAnsi="Courier New" w:cs="Courier New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B2C是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"http://baike.baidu.com/item/Business-to-Customer" \t "http://baike.baidu.com/_blank"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Business-to-Customer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的缩写，而其中文简称为“商对客”。“商对客”是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"http://baike.baidu.com/item/%E7%94%B5%E5%AD%90%E5%95%86%E5%8A%A1" \t "http://baike.baidu.com/_blank"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电子商务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的一种模式，也就是通常说的直接面向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"http://baike.baidu.com/item/%E6%B6%88%E8%B4%B9%E8%80%85" \t "http://baike.baidu.com/_blank"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消费者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销售产品和服务商业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"http://baike.baidu.com/item/%E9%9B%B6%E5%94%AE" \t "http://baike.baidu.com/_blank"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零售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模式。这种形式的电子商务一般以网络零售业为主，主要借助于互联网开展在线销售活动。B2C即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"http://baike.baidu.com/item/%E4%BC%81%E4%B8%9A" \t "http://baike.baidu.com/_blank"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企业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通过互联网为消费者提供一个新型的购物环境——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"http://baike.baidu.com/item/%E7%BD%91%E4%B8%8A%E5%95%86%E5%BA%97" \t "http://baike.baidu.com/_blank"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网上商店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，消费者通过网络在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"http://baike.baidu.com/item/%E7%BD%91%E4%B8%8A%E8%B4%AD%E7%89%A9" \t "http://baike.baidu.com/_blank"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网上购物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、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"http://baike.baidu.com/item/%E7%BD%91%E4%B8%8A%E6%94%AF%E4%BB%98" \t "http://baike.baidu.com/_blank"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网上支付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等消费行为。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textAlignment w:val="auto"/>
        <w:outlineLvl w:val="9"/>
      </w:pPr>
      <w:r>
        <w:drawing>
          <wp:inline distT="0" distB="0" distL="114300" distR="114300">
            <wp:extent cx="2380615" cy="1877060"/>
            <wp:effectExtent l="9525" t="9525" r="10160" b="1841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8770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ind w:firstLine="420" w:firstLineChars="0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  <w:lang w:val="en-US" w:eastAsia="zh-CN"/>
        </w:rPr>
        <w:t>案例：唯品会、乐蜂网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 O2O</w:t>
      </w:r>
      <w:r>
        <w:rPr>
          <w:rStyle w:val="28"/>
          <w:rFonts w:hint="eastAsia"/>
          <w:b/>
          <w:bCs/>
          <w:lang w:val="en-US" w:eastAsia="zh-CN"/>
        </w:rPr>
        <w:t>--线上到线下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ind w:firstLine="420" w:firstLineChars="0"/>
        <w:textAlignment w:val="auto"/>
        <w:outlineLvl w:val="9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O2O即Online To Offline（在线离线/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"http://baike.baidu.com/item/%E7%BA%BF%E4%B8%8A%E5%88%B0%E7%BA%BF%E4%B8%8B" \t "http://baike.baidu.com/_blank"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线上到线下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），是指将线下的商务机会与互联网结合，让互联网成为线下交易的平台，这个概念最早来源于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"http://baike.baidu.com/item/%E7%BE%8E%E5%9B%BD/125486" \t "http://baike.baidu.com/_blank"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美国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。O2O的概念非常广泛，既可涉及到线上，又可涉及到线下,可以通称为O2O。主流商业管理课程均对O2O这种新型的商业模式有所介绍及关注。</w:t>
      </w:r>
      <w:bookmarkStart w:id="6" w:name="_GoBack"/>
      <w:bookmarkEnd w:id="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textAlignment w:val="auto"/>
        <w:outlineLvl w:val="9"/>
        <w:rPr>
          <w:rFonts w:hint="eastAsia"/>
        </w:rPr>
      </w:pPr>
      <w:r>
        <w:drawing>
          <wp:inline distT="0" distB="0" distL="114300" distR="114300">
            <wp:extent cx="2628265" cy="1371600"/>
            <wp:effectExtent l="9525" t="9525" r="10160" b="952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371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ind w:firstLine="420" w:firstLineChars="0"/>
        <w:textAlignment w:val="auto"/>
        <w:outlineLvl w:val="9"/>
      </w:pPr>
      <w:r>
        <w:rPr>
          <w:rFonts w:hint="eastAsia"/>
          <w:lang w:eastAsia="zh-CN"/>
        </w:rPr>
        <w:t>案例：美团、饿了吗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1.3.5 B2B2C -企业-企业-个人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ind w:firstLine="420" w:firstLineChars="0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fldChar w:fldCharType="begin"/>
      </w:r>
      <w:r>
        <w:rPr>
          <w:rFonts w:hint="default" w:ascii="Courier New" w:hAnsi="Courier New" w:cs="Courier New"/>
        </w:rPr>
        <w:instrText xml:space="preserve"> HYPERLINK "https://www.baidu.com/s?wd=B2B2C&amp;tn=44039180_cpr&amp;fenlei=mv6quAkxTZn0IZRqIHckPjm4nH00T1dWuynvmWw-n10znjIhmWPB0ZwV5Hcvrjm3rH6sPfKWUMw85HfYnjn4nH6sgvPsT6KdThsqpZwYTjCEQLGCpyw9Uz4Bmy-bIi4WUvYETgN-TLwGUv3En10zPW6dnHf4" \t "https://zhidao.baidu.com/question/_blank" </w:instrText>
      </w:r>
      <w:r>
        <w:rPr>
          <w:rFonts w:hint="default" w:ascii="Courier New" w:hAnsi="Courier New" w:cs="Courier New"/>
        </w:rPr>
        <w:fldChar w:fldCharType="separate"/>
      </w:r>
      <w:r>
        <w:rPr>
          <w:rFonts w:hint="default" w:ascii="Courier New" w:hAnsi="Courier New" w:cs="Courier New"/>
        </w:rPr>
        <w:t>B2B2C</w:t>
      </w:r>
      <w:r>
        <w:rPr>
          <w:rFonts w:hint="default" w:ascii="Courier New" w:hAnsi="Courier New" w:cs="Courier New"/>
        </w:rPr>
        <w:fldChar w:fldCharType="end"/>
      </w:r>
      <w:r>
        <w:rPr>
          <w:rFonts w:hint="default" w:ascii="Courier New" w:hAnsi="Courier New" w:cs="Courier New"/>
        </w:rPr>
        <w:t>是一种</w:t>
      </w:r>
      <w:r>
        <w:rPr>
          <w:rFonts w:hint="default" w:ascii="Courier New" w:hAnsi="Courier New" w:cs="Courier New"/>
        </w:rPr>
        <w:fldChar w:fldCharType="begin"/>
      </w:r>
      <w:r>
        <w:rPr>
          <w:rFonts w:hint="default" w:ascii="Courier New" w:hAnsi="Courier New" w:cs="Courier New"/>
        </w:rPr>
        <w:instrText xml:space="preserve"> HYPERLINK "https://www.baidu.com/s?wd=%E7%94%B5%E5%AD%90%E5%95%86%E5%8A%A1%E7%B1%BB%E5%9E%8B&amp;tn=44039180_cpr&amp;fenlei=mv6quAkxTZn0IZRqIHckPjm4nH00T1dWuynvmWw-n10znjIhmWPB0ZwV5Hcvrjm3rH6sPfKWUMw85HfYnjn4nH6sgvPsT6KdThsqpZwYTjCEQLGCpyw9Uz4Bmy-bIi4WUvYETgN-TLwGUv3En10zPW6dnHf4" \t "https://zhidao.baidu.com/question/_blank" </w:instrText>
      </w:r>
      <w:r>
        <w:rPr>
          <w:rFonts w:hint="default" w:ascii="Courier New" w:hAnsi="Courier New" w:cs="Courier New"/>
        </w:rPr>
        <w:fldChar w:fldCharType="separate"/>
      </w:r>
      <w:r>
        <w:rPr>
          <w:rFonts w:hint="default" w:ascii="Courier New" w:hAnsi="Courier New" w:cs="Courier New"/>
        </w:rPr>
        <w:t>电子商务类型</w:t>
      </w:r>
      <w:r>
        <w:rPr>
          <w:rFonts w:hint="default" w:ascii="Courier New" w:hAnsi="Courier New" w:cs="Courier New"/>
        </w:rPr>
        <w:fldChar w:fldCharType="end"/>
      </w:r>
      <w:r>
        <w:rPr>
          <w:rFonts w:hint="default" w:ascii="Courier New" w:hAnsi="Courier New" w:cs="Courier New"/>
        </w:rPr>
        <w:t>的网络购物商业模式，B是BUSINESS的简称，C是CUSTOMER的简称，第一个B指的是商品或服务的供应商，第二个B指的是从事电子商务的企业，C则是表示消费者</w:t>
      </w:r>
      <w:r>
        <w:rPr>
          <w:rFonts w:hint="eastAsia" w:ascii="Courier New" w:hAnsi="Courier New" w:cs="Courier New"/>
          <w:lang w:eastAsia="zh-CN"/>
        </w:rPr>
        <w:t>。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>　　第一个BUSINESS，并不仅仅局限于品牌供应商、影视制作公司和图书出版商，任何的商品供应商或服务供应商都能可以成为第一个BUSINESS；第二B是</w:t>
      </w:r>
      <w:r>
        <w:rPr>
          <w:rFonts w:hint="default" w:ascii="Courier New" w:hAnsi="Courier New" w:cs="Courier New"/>
        </w:rPr>
        <w:fldChar w:fldCharType="begin"/>
      </w:r>
      <w:r>
        <w:rPr>
          <w:rFonts w:hint="default" w:ascii="Courier New" w:hAnsi="Courier New" w:cs="Courier New"/>
        </w:rPr>
        <w:instrText xml:space="preserve"> HYPERLINK "https://www.baidu.com/s?wd=B2B2C&amp;tn=44039180_cpr&amp;fenlei=mv6quAkxTZn0IZRqIHckPjm4nH00T1dWuynvmWw-n10znjIhmWPB0ZwV5Hcvrjm3rH6sPfKWUMw85HfYnjn4nH6sgvPsT6KdThsqpZwYTjCEQLGCpyw9Uz4Bmy-bIi4WUvYETgN-TLwGUv3En10zPW6dnHf4" \t "https://zhidao.baidu.com/question/_blank" </w:instrText>
      </w:r>
      <w:r>
        <w:rPr>
          <w:rFonts w:hint="default" w:ascii="Courier New" w:hAnsi="Courier New" w:cs="Courier New"/>
        </w:rPr>
        <w:fldChar w:fldCharType="separate"/>
      </w:r>
      <w:r>
        <w:rPr>
          <w:rFonts w:hint="default" w:ascii="Courier New" w:hAnsi="Courier New" w:cs="Courier New"/>
        </w:rPr>
        <w:t>B2B2C</w:t>
      </w:r>
      <w:r>
        <w:rPr>
          <w:rFonts w:hint="default" w:ascii="Courier New" w:hAnsi="Courier New" w:cs="Courier New"/>
        </w:rPr>
        <w:fldChar w:fldCharType="end"/>
      </w:r>
      <w:r>
        <w:rPr>
          <w:rFonts w:hint="default" w:ascii="Courier New" w:hAnsi="Courier New" w:cs="Courier New"/>
        </w:rPr>
        <w:t>模式的电子商务企业，通过统一的经营管理对商品和服务、消费者终端同时进行整合，是广大供应商和消费者之间的桥梁，为供应商和消费者提供优质的服务，是</w:t>
      </w:r>
      <w:r>
        <w:rPr>
          <w:rFonts w:hint="default" w:ascii="Courier New" w:hAnsi="Courier New" w:cs="Courier New"/>
        </w:rPr>
        <w:fldChar w:fldCharType="begin"/>
      </w:r>
      <w:r>
        <w:rPr>
          <w:rFonts w:hint="default" w:ascii="Courier New" w:hAnsi="Courier New" w:cs="Courier New"/>
        </w:rPr>
        <w:instrText xml:space="preserve"> HYPERLINK "https://www.baidu.com/s?wd=%E4%BA%92%E8%81%94%E7%BD%91%E7%94%B5%E5%AD%90%E5%95%86%E5%8A%A1&amp;tn=44039180_cpr&amp;fenlei=mv6quAkxTZn0IZRqIHckPjm4nH00T1dWuynvmWw-n10znjIhmWPB0ZwV5Hcvrjm3rH6sPfKWUMw85HfYnjn4nH6sgvPsT6KdThsqpZwYTjCEQLGCpyw9Uz4Bmy-bIi4WUvYETgN-TLwGUv3En10zPW6dnHf4" \t "https://zhidao.baidu.com/question/_blank" </w:instrText>
      </w:r>
      <w:r>
        <w:rPr>
          <w:rFonts w:hint="default" w:ascii="Courier New" w:hAnsi="Courier New" w:cs="Courier New"/>
        </w:rPr>
        <w:fldChar w:fldCharType="separate"/>
      </w:r>
      <w:r>
        <w:rPr>
          <w:rFonts w:hint="default" w:ascii="Courier New" w:hAnsi="Courier New" w:cs="Courier New"/>
        </w:rPr>
        <w:t>互联网电子商务</w:t>
      </w:r>
      <w:r>
        <w:rPr>
          <w:rFonts w:hint="default" w:ascii="Courier New" w:hAnsi="Courier New" w:cs="Courier New"/>
        </w:rPr>
        <w:fldChar w:fldCharType="end"/>
      </w:r>
      <w:r>
        <w:rPr>
          <w:rFonts w:hint="default" w:ascii="Courier New" w:hAnsi="Courier New" w:cs="Courier New"/>
        </w:rPr>
        <w:t>服务供应商。C表示消费者，在第二个B构建的统一电子商务平台购物的消费者；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>　　</w:t>
      </w:r>
      <w:r>
        <w:rPr>
          <w:rFonts w:hint="default" w:ascii="Courier New" w:hAnsi="Courier New" w:cs="Courier New"/>
        </w:rPr>
        <w:fldChar w:fldCharType="begin"/>
      </w:r>
      <w:r>
        <w:rPr>
          <w:rFonts w:hint="default" w:ascii="Courier New" w:hAnsi="Courier New" w:cs="Courier New"/>
        </w:rPr>
        <w:instrText xml:space="preserve"> HYPERLINK "https://www.baidu.com/s?wd=B2B2C&amp;tn=44039180_cpr&amp;fenlei=mv6quAkxTZn0IZRqIHckPjm4nH00T1dWuynvmWw-n10znjIhmWPB0ZwV5Hcvrjm3rH6sPfKWUMw85HfYnjn4nH6sgvPsT6KdThsqpZwYTjCEQLGCpyw9Uz4Bmy-bIi4WUvYETgN-TLwGUv3En10zPW6dnHf4" \t "https://zhidao.baidu.com/question/_blank" </w:instrText>
      </w:r>
      <w:r>
        <w:rPr>
          <w:rFonts w:hint="default" w:ascii="Courier New" w:hAnsi="Courier New" w:cs="Courier New"/>
        </w:rPr>
        <w:fldChar w:fldCharType="separate"/>
      </w:r>
      <w:r>
        <w:rPr>
          <w:rFonts w:hint="default" w:ascii="Courier New" w:hAnsi="Courier New" w:cs="Courier New"/>
        </w:rPr>
        <w:t>B2B2C</w:t>
      </w:r>
      <w:r>
        <w:rPr>
          <w:rFonts w:hint="default" w:ascii="Courier New" w:hAnsi="Courier New" w:cs="Courier New"/>
        </w:rPr>
        <w:fldChar w:fldCharType="end"/>
      </w:r>
      <w:r>
        <w:rPr>
          <w:rFonts w:hint="default" w:ascii="Courier New" w:hAnsi="Courier New" w:cs="Courier New"/>
        </w:rPr>
        <w:t>的来源于目前的B2B、B2C模式的演变和完善，把B2C和C2C完美地结合起来，通过B2B2C模式的电子商务企业构建自己的物流供应链系统，提供统一的服务。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ind w:firstLine="420" w:firstLineChars="0"/>
        <w:textAlignment w:val="auto"/>
        <w:outlineLvl w:val="9"/>
        <w:rPr>
          <w:rFonts w:hint="eastAsia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eastAsia="zh-CN"/>
        </w:rPr>
        <w:t>案例：</w:t>
      </w:r>
      <w:r>
        <w:rPr>
          <w:rFonts w:hint="default" w:ascii="Courier New" w:hAnsi="Courier New" w:cs="Courier New"/>
        </w:rPr>
        <w:t>京东商城、天猫商城</w:t>
      </w:r>
      <w:r>
        <w:rPr>
          <w:rFonts w:hint="eastAsia" w:ascii="Courier New" w:hAnsi="Courier New" w:cs="Courier New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ind w:firstLine="420" w:firstLineChars="0"/>
        <w:textAlignment w:val="auto"/>
        <w:outlineLvl w:val="9"/>
        <w:rPr>
          <w:rFonts w:hint="eastAsia" w:ascii="Courier New" w:hAnsi="Courier New" w:cs="Courier New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210" w:line="276" w:lineRule="auto"/>
        <w:ind w:leftChars="0"/>
        <w:jc w:val="both"/>
        <w:textAlignment w:val="auto"/>
        <w:outlineLvl w:val="0"/>
        <w:rPr>
          <w:rFonts w:hint="eastAsia" w:eastAsia="黑体"/>
          <w:lang w:eastAsia="zh-CN"/>
        </w:rPr>
      </w:pPr>
      <w:r>
        <w:rPr>
          <w:rFonts w:hint="eastAsia"/>
          <w:lang w:val="en-US" w:eastAsia="zh-CN"/>
        </w:rPr>
        <w:t>2.品优购【项目简介&amp;系统架构】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tabs>
          <w:tab w:val="left" w:pos="420"/>
          <w:tab w:val="left" w:pos="5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 w:line="276" w:lineRule="auto"/>
        <w:ind w:leftChars="0"/>
        <w:jc w:val="both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2.1品优购简介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76" w:lineRule="auto"/>
        <w:ind w:firstLine="420" w:firstLineChars="0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  <w:lang w:eastAsia="zh-CN"/>
        </w:rPr>
        <w:t>品优购</w:t>
      </w:r>
      <w:r>
        <w:rPr>
          <w:rFonts w:hint="default" w:ascii="Courier New" w:hAnsi="Courier New" w:cs="Courier New"/>
        </w:rPr>
        <w:t>网上商城是一个综合性的 B2</w:t>
      </w:r>
      <w:r>
        <w:rPr>
          <w:rFonts w:hint="default" w:ascii="Courier New" w:hAnsi="Courier New" w:cs="Courier New"/>
          <w:lang w:val="en-US" w:eastAsia="zh-CN"/>
        </w:rPr>
        <w:t>B2</w:t>
      </w:r>
      <w:r>
        <w:rPr>
          <w:rFonts w:hint="default" w:ascii="Courier New" w:hAnsi="Courier New" w:cs="Courier New"/>
        </w:rPr>
        <w:t>C 平台，类似京东商城、天猫商城。</w:t>
      </w:r>
      <w:r>
        <w:rPr>
          <w:rFonts w:hint="default" w:ascii="Courier New" w:hAnsi="Courier New" w:cs="Courier New"/>
          <w:lang w:eastAsia="zh-CN"/>
        </w:rPr>
        <w:t>网站采用商家入驻的模式，商家入驻平台提交申请，有平台进行资质审核，审核通过后，商家拥有独立的管理后台录入商品信息。商品经过平台审核后即可发布。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420" w:firstLineChars="0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  <w:lang w:eastAsia="zh-CN"/>
        </w:rPr>
        <w:t>品优购</w:t>
      </w:r>
      <w:r>
        <w:rPr>
          <w:rFonts w:hint="default" w:ascii="Courier New" w:hAnsi="Courier New" w:cs="Courier New"/>
        </w:rPr>
        <w:t>网上商城</w:t>
      </w:r>
      <w:r>
        <w:rPr>
          <w:rFonts w:hint="default" w:ascii="Courier New" w:hAnsi="Courier New" w:cs="Courier New"/>
          <w:lang w:val="en-US" w:eastAsia="zh-CN"/>
        </w:rPr>
        <w:t>主要分为网站前台、运营商后台、商家管理后台三</w:t>
      </w:r>
      <w:r>
        <w:rPr>
          <w:rFonts w:hint="eastAsia" w:ascii="Courier New" w:hAnsi="Courier New" w:cs="Courier New"/>
          <w:lang w:val="en-US" w:eastAsia="zh-CN"/>
        </w:rPr>
        <w:t>类</w:t>
      </w:r>
      <w:r>
        <w:rPr>
          <w:rFonts w:hint="default" w:ascii="Courier New" w:hAnsi="Courier New" w:cs="Courier New"/>
          <w:lang w:val="en-US" w:eastAsia="zh-CN"/>
        </w:rPr>
        <w:t>子系统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网站前台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主要包括网站首页、商家首页、商品详细页、</w:t>
      </w:r>
      <w:r>
        <w:rPr>
          <w:rFonts w:hint="eastAsia" w:ascii="Courier New" w:hAnsi="Courier New" w:cs="Courier New"/>
          <w:lang w:val="en-US" w:eastAsia="zh-CN"/>
        </w:rPr>
        <w:t>购物车页</w:t>
      </w:r>
      <w:r>
        <w:rPr>
          <w:rFonts w:hint="default" w:ascii="Courier New" w:hAnsi="Courier New" w:cs="Courier New"/>
          <w:lang w:val="en-US" w:eastAsia="zh-CN"/>
        </w:rPr>
        <w:t>、搜索页、会员中心、订单与支付相关页面、秒杀频道等。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textAlignment w:val="auto"/>
        <w:outlineLvl w:val="9"/>
      </w:pPr>
      <w:r>
        <w:drawing>
          <wp:inline distT="0" distB="0" distL="114300" distR="114300">
            <wp:extent cx="5266690" cy="2700655"/>
            <wp:effectExtent l="9525" t="9525" r="19685" b="1397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06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 运营商后台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textAlignment w:val="auto"/>
        <w:outlineLvl w:val="9"/>
        <w:rPr>
          <w:rFonts w:hint="default" w:ascii="Courier New" w:hAnsi="Courier New" w:cs="Courier New"/>
          <w:lang w:eastAsia="zh-CN"/>
        </w:rPr>
      </w:pPr>
      <w:r>
        <w:rPr>
          <w:rFonts w:hint="default" w:ascii="Courier New" w:hAnsi="Courier New" w:cs="Courier New"/>
          <w:lang w:eastAsia="zh-CN"/>
        </w:rPr>
        <w:t>是运营商的运营人员的管理后台。主要包括商家审核、品牌管理、规格管理、模板管理、商品分类管理、商品审核、广告类型管理、广告管理、订单查询、商家结算等。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textAlignment w:val="auto"/>
        <w:outlineLvl w:val="9"/>
        <w:rPr>
          <w:rFonts w:hint="eastAsia"/>
          <w:lang w:eastAsia="zh-CN"/>
        </w:rPr>
      </w:pPr>
      <w:r>
        <w:drawing>
          <wp:inline distT="0" distB="0" distL="114300" distR="114300">
            <wp:extent cx="5269865" cy="2102485"/>
            <wp:effectExtent l="9525" t="9525" r="16510" b="2159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024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</w:pPr>
      <w:r>
        <w:rPr>
          <w:rFonts w:hint="eastAsia"/>
          <w:lang w:val="en-US" w:eastAsia="zh-CN"/>
        </w:rPr>
        <w:t>2.1.3 商家管理后台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入驻的商家进行管理的后台，主要功能是对商品的管理以及订单查询统计、资金结算等功能。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textAlignment w:val="auto"/>
        <w:outlineLvl w:val="9"/>
        <w:rPr>
          <w:rFonts w:hint="eastAsia"/>
          <w:lang w:eastAsia="zh-CN"/>
        </w:rPr>
      </w:pPr>
      <w:r>
        <w:drawing>
          <wp:inline distT="0" distB="0" distL="114300" distR="114300">
            <wp:extent cx="5273675" cy="2205355"/>
            <wp:effectExtent l="9525" t="9525" r="12700" b="1397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53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tabs>
          <w:tab w:val="left" w:pos="420"/>
          <w:tab w:val="left" w:pos="5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 w:line="276" w:lineRule="auto"/>
        <w:ind w:leftChars="0"/>
        <w:jc w:val="both"/>
        <w:textAlignment w:val="auto"/>
        <w:outlineLvl w:val="1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2.2系统架构特点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什么是SOA架构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</w:rPr>
        <w:t>SOA是Service-Oriented Architecture的首字母简称，它是一种支持面向服务的架构样式。从服务、基于服务开发和服务的结果来看，</w:t>
      </w:r>
      <w:r>
        <w:rPr>
          <w:rFonts w:hint="default" w:ascii="Courier New" w:hAnsi="Courier New" w:cs="Courier New"/>
          <w:lang w:eastAsia="zh-CN"/>
        </w:rPr>
        <w:t>面</w:t>
      </w:r>
      <w:r>
        <w:rPr>
          <w:rFonts w:hint="default" w:ascii="Courier New" w:hAnsi="Courier New" w:cs="Courier New"/>
        </w:rPr>
        <w:t>向服务是一种思考方式。</w:t>
      </w:r>
      <w:r>
        <w:rPr>
          <w:rFonts w:hint="default" w:ascii="Courier New" w:hAnsi="Courier New" w:cs="Courier New"/>
          <w:lang w:eastAsia="zh-CN"/>
        </w:rPr>
        <w:t>其实</w:t>
      </w:r>
      <w:r>
        <w:rPr>
          <w:rFonts w:hint="default" w:ascii="Courier New" w:hAnsi="Courier New" w:cs="Courier New"/>
          <w:lang w:val="en-US" w:eastAsia="zh-CN"/>
        </w:rPr>
        <w:t>SOA架构更多应用于互联网项目开发。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eastAsia="zh-CN"/>
        </w:rPr>
        <w:t>为什么互联网项目会采用</w:t>
      </w:r>
      <w:r>
        <w:rPr>
          <w:rFonts w:hint="default" w:ascii="Courier New" w:hAnsi="Courier New" w:cs="Courier New"/>
          <w:lang w:val="en-US" w:eastAsia="zh-CN"/>
        </w:rPr>
        <w:t>SOA架构呢？随着互联网的发展，网站应用的规模不断扩大，常规的垂直应用架构已无法应对，分布式服务架构以及流动计算架构势在必行，迫切需一个治理系统确保架构有条不紊的演进。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2.2.2 品优购架构图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7960" cy="3134995"/>
            <wp:effectExtent l="9525" t="9525" r="18415" b="17780"/>
            <wp:docPr id="3" name="图片 3" descr="品优购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品优购架构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34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 框架组合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品优购采用当前流行的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前后端</w:t>
      </w: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>分离</w:t>
      </w:r>
      <w:r>
        <w:rPr>
          <w:rFonts w:hint="default" w:ascii="Courier New" w:hAnsi="Courier New" w:cs="Courier New"/>
          <w:lang w:val="en-US" w:eastAsia="zh-CN"/>
        </w:rPr>
        <w:t>编程架构。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前端采用</w:t>
      </w:r>
      <w:r>
        <w:rPr>
          <w:rFonts w:hint="eastAsia" w:ascii="Courier New" w:hAnsi="Courier New" w:cs="Courier New"/>
          <w:lang w:val="en-US" w:eastAsia="zh-CN"/>
        </w:rPr>
        <w:t>：</w:t>
      </w: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>A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ngularJS + Bootstrap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textAlignment w:val="auto"/>
        <w:outlineLvl w:val="9"/>
        <w:rPr>
          <w:rFonts w:hint="default" w:ascii="Courier New" w:hAnsi="Courier New" w:cs="Courier New"/>
          <w:b/>
          <w:bCs/>
          <w:color w:val="FF0000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后端框架采用</w:t>
      </w:r>
      <w:r>
        <w:rPr>
          <w:rFonts w:hint="eastAsia" w:ascii="Courier New" w:hAnsi="Courier New" w:cs="Courier New"/>
          <w:lang w:val="en-US" w:eastAsia="zh-CN"/>
        </w:rPr>
        <w:t>：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Spring +</w:t>
      </w: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 xml:space="preserve"> 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SpringMVC</w:t>
      </w: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 xml:space="preserve"> 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+</w:t>
      </w: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 xml:space="preserve"> M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y</w:t>
      </w: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>B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atis +</w:t>
      </w: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 xml:space="preserve"> 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Dubbo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tabs>
          <w:tab w:val="left" w:pos="420"/>
          <w:tab w:val="left" w:pos="5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2.3数据库表结构</w:t>
      </w:r>
    </w:p>
    <w:tbl>
      <w:tblPr>
        <w:tblStyle w:val="1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  <w:jc w:val="center"/>
        </w:trPr>
        <w:tc>
          <w:tcPr>
            <w:tcW w:w="4261" w:type="dxa"/>
            <w:shd w:val="clear" w:color="auto" w:fill="92D05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eastAsia="宋体" w:cs="Courier New"/>
                <w:b/>
                <w:bCs/>
                <w:color w:val="0000FF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FFFFFF"/>
                <w:sz w:val="21"/>
                <w:szCs w:val="21"/>
                <w:vertAlign w:val="baseline"/>
                <w:lang w:eastAsia="zh-CN"/>
              </w:rPr>
              <w:t>表名称</w:t>
            </w:r>
          </w:p>
        </w:tc>
        <w:tc>
          <w:tcPr>
            <w:tcW w:w="4261" w:type="dxa"/>
            <w:shd w:val="clear" w:color="auto" w:fill="92D05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eastAsia="宋体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FFFFFF"/>
                <w:sz w:val="21"/>
                <w:szCs w:val="21"/>
                <w:vertAlign w:val="baseline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tb_brand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val="en-US" w:eastAsia="zh-CN"/>
              </w:rPr>
              <w:t>品牌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tb_specification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val="en-US" w:eastAsia="zh-CN"/>
              </w:rPr>
              <w:t>规格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tb_specification_option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  <w:t>规格选项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" w:hRule="atLeast"/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tb_type_template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  <w:t>类型模板：用于关联品牌和规格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tb_item_cat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  <w:t>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tb_seller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  <w:t>商家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tb_goods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  <w:t>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tb_goods_desc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  <w:t>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  <w:lang w:val="en-US" w:eastAsia="zh-CN"/>
              </w:rPr>
              <w:t>tb_item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val="en-US" w:eastAsia="zh-CN"/>
              </w:rPr>
              <w:t>商品明细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tb_content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  <w:t>内容（广告）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tb_content_category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  <w:t>内容（广告）类型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tb_user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tb_order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  <w:t>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tb_order_item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  <w:t>订单明细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tb_pay_log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  <w:t>支付日志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</w:t>
            </w:r>
            <w:r>
              <w:rPr>
                <w:rFonts w:hint="eastAsia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  <w:lang w:val="en-US" w:eastAsia="zh-CN"/>
              </w:rPr>
              <w:t>seckill_goods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Courier New" w:hAnsi="Courier New" w:eastAsia="宋体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  <w:t>秒杀商品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default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</w:rPr>
              <w:t>tb_</w:t>
            </w:r>
            <w:r>
              <w:rPr>
                <w:rFonts w:hint="eastAsia" w:ascii="Courier New" w:hAnsi="Courier New" w:cs="Courier New"/>
                <w:b/>
                <w:bCs/>
                <w:color w:val="E46C0A" w:themeColor="accent6" w:themeShade="BF"/>
                <w:sz w:val="21"/>
                <w:szCs w:val="21"/>
                <w:vertAlign w:val="baseline"/>
                <w:lang w:val="en-US" w:eastAsia="zh-CN"/>
              </w:rPr>
              <w:t>seckill_order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Courier New" w:hAnsi="Courier New" w:cs="Courier New"/>
                <w:b/>
                <w:bCs/>
                <w:color w:val="002060"/>
                <w:sz w:val="21"/>
                <w:szCs w:val="21"/>
                <w:vertAlign w:val="baseline"/>
                <w:lang w:eastAsia="zh-CN"/>
              </w:rPr>
              <w:t>秒杀订单</w:t>
            </w:r>
          </w:p>
        </w:tc>
      </w:tr>
    </w:tbl>
    <w:p>
      <w:pPr>
        <w:pStyle w:val="2"/>
        <w:keepNext/>
        <w:keepLines/>
        <w:pageBreakBefore w:val="0"/>
        <w:widowControl w:val="0"/>
        <w:numPr>
          <w:ilvl w:val="0"/>
          <w:numId w:val="3"/>
        </w:numPr>
        <w:tabs>
          <w:tab w:val="left" w:pos="425"/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210" w:line="276" w:lineRule="auto"/>
        <w:ind w:leftChars="0"/>
        <w:jc w:val="both"/>
        <w:textAlignment w:val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Dubbo【分布式服务框架】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3.1架构分析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3.1.1单一应用架构</w:t>
      </w:r>
    </w:p>
    <w:p>
      <w:pPr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使用</w:t>
      </w:r>
      <w:r>
        <w:rPr>
          <w:rFonts w:hint="default" w:ascii="Courier New" w:hAnsi="Courier New" w:cs="Courier New"/>
          <w:lang w:eastAsia="zh-CN"/>
        </w:rPr>
        <w:t>单一应用</w:t>
      </w:r>
      <w:r>
        <w:rPr>
          <w:rFonts w:hint="default" w:ascii="Courier New" w:hAnsi="Courier New" w:cs="Courier New"/>
        </w:rPr>
        <w:t>架构：有耦合性高，无法水平扩展（集群）的问题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rPr>
          <w:rFonts w:hint="eastAsia"/>
        </w:rPr>
        <w:drawing>
          <wp:inline distT="0" distB="0" distL="0" distR="0">
            <wp:extent cx="2338070" cy="2519045"/>
            <wp:effectExtent l="9525" t="9525" r="14605" b="241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8070" cy="25190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3.1.2垂直应用架构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rPr>
          <w:rFonts w:hint="eastAsia"/>
        </w:rPr>
        <w:t>按系统业务功能进行水平（后台、门户、搜索...）拆分。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rPr>
          <w:rFonts w:hint="eastAsia"/>
        </w:rPr>
        <w:drawing>
          <wp:inline distT="0" distB="0" distL="0" distR="0">
            <wp:extent cx="5274310" cy="2624455"/>
            <wp:effectExtent l="9525" t="9525" r="12065" b="139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96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</w:pPr>
      <w:r>
        <w:rPr>
          <w:rFonts w:hint="default" w:ascii="Courier New" w:hAnsi="Courier New" w:cs="Courier New"/>
          <w:lang w:eastAsia="zh-CN"/>
        </w:rPr>
        <w:t>垂直应用</w:t>
      </w:r>
      <w:r>
        <w:rPr>
          <w:rFonts w:hint="default" w:ascii="Courier New" w:hAnsi="Courier New" w:cs="Courier New"/>
        </w:rPr>
        <w:t>架构能解决</w:t>
      </w:r>
      <w:r>
        <w:rPr>
          <w:rFonts w:hint="default" w:ascii="Courier New" w:hAnsi="Courier New" w:cs="Courier New"/>
          <w:lang w:eastAsia="zh-CN"/>
        </w:rPr>
        <w:t>单一应用</w:t>
      </w:r>
      <w:r>
        <w:rPr>
          <w:rFonts w:hint="default" w:ascii="Courier New" w:hAnsi="Courier New" w:cs="Courier New"/>
        </w:rPr>
        <w:t>架构存在的问题，但是如果上述拆分，会重复编写同样功能方法的问题。如上图，两个系统都需要实现根据商品id查询商品的功能。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3.1.3分布式服务架构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把页面控制层Controller单独拆出来</w:t>
      </w:r>
      <w:r>
        <w:rPr>
          <w:rFonts w:hint="default" w:ascii="Courier New" w:hAnsi="Courier New" w:cs="Courier New"/>
          <w:lang w:eastAsia="zh-CN"/>
        </w:rPr>
        <w:t>作为表现层</w:t>
      </w:r>
      <w:r>
        <w:rPr>
          <w:rFonts w:hint="default" w:ascii="Courier New" w:hAnsi="Courier New" w:cs="Courier New"/>
        </w:rPr>
        <w:t>；业务层和持久层拆出来作为服务层。这样不会存在编写通用功能的方法。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0" distR="0">
            <wp:extent cx="5274310" cy="2915285"/>
            <wp:effectExtent l="9525" t="9525" r="12065" b="279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48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rPr>
          <w:rFonts w:hint="eastAsia"/>
        </w:rPr>
        <w:t>如果业务复杂，服务多了以后则将出现如下图示：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0" distR="0">
            <wp:extent cx="5274310" cy="2915285"/>
            <wp:effectExtent l="9525" t="9525" r="12065" b="279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48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</w:pPr>
      <w:r>
        <w:rPr>
          <w:rFonts w:hint="eastAsia"/>
        </w:rPr>
        <w:t>存在的问题：</w:t>
      </w:r>
    </w:p>
    <w:p>
      <w:pPr>
        <w:pStyle w:val="3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</w:pPr>
      <w:r>
        <w:rPr>
          <w:rFonts w:hint="eastAsia"/>
          <w:lang w:val="en-US" w:eastAsia="zh-CN"/>
        </w:rPr>
        <w:t>a、</w:t>
      </w:r>
      <w:r>
        <w:rPr>
          <w:rFonts w:hint="eastAsia"/>
        </w:rPr>
        <w:t>当服务越来越多，调用服务的URL就越来越难以管理</w:t>
      </w:r>
      <w:r>
        <w:rPr>
          <w:rFonts w:hint="eastAsia"/>
          <w:lang w:eastAsia="zh-CN"/>
        </w:rPr>
        <w:t>。</w:t>
      </w:r>
    </w:p>
    <w:p>
      <w:pPr>
        <w:pStyle w:val="3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</w:pPr>
      <w:r>
        <w:rPr>
          <w:rFonts w:hint="eastAsia"/>
          <w:lang w:val="en-US" w:eastAsia="zh-CN"/>
        </w:rPr>
        <w:t>b、</w:t>
      </w:r>
      <w:r>
        <w:rPr>
          <w:rFonts w:hint="eastAsia"/>
        </w:rPr>
        <w:t>当调用服务量越来越大，很难确定服务需要多少机器支撑，什么时候增加机器。而</w:t>
      </w:r>
      <w:r>
        <w:rPr>
          <w:rFonts w:hint="eastAsia"/>
          <w:lang w:val="en-US" w:eastAsia="zh-CN"/>
        </w:rPr>
        <w:t>d</w:t>
      </w:r>
      <w:r>
        <w:rPr>
          <w:rFonts w:hint="eastAsia"/>
        </w:rPr>
        <w:t>ubbo</w:t>
      </w:r>
      <w:r>
        <w:rPr>
          <w:rFonts w:hint="eastAsia"/>
          <w:lang w:eastAsia="zh-CN"/>
        </w:rPr>
        <w:t>分布式服务框架</w:t>
      </w:r>
      <w:r>
        <w:rPr>
          <w:rFonts w:hint="eastAsia"/>
        </w:rPr>
        <w:t>，可用来解决这些问题。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tabs>
          <w:tab w:val="left" w:pos="420"/>
          <w:tab w:val="left" w:pos="5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 w:line="276" w:lineRule="auto"/>
        <w:ind w:leftChars="0"/>
        <w:jc w:val="both"/>
        <w:textAlignment w:val="auto"/>
        <w:outlineLvl w:val="1"/>
        <w:rPr>
          <w:rFonts w:hint="eastAsia"/>
          <w:lang w:val="en-US" w:eastAsia="zh-CN"/>
        </w:rPr>
      </w:pPr>
      <w:bookmarkStart w:id="5" w:name="_Toc1566"/>
      <w:r>
        <w:rPr>
          <w:rFonts w:hint="eastAsia"/>
          <w:lang w:val="en-US" w:eastAsia="zh-CN"/>
        </w:rPr>
        <w:t xml:space="preserve">3.2 </w:t>
      </w:r>
      <w:bookmarkEnd w:id="5"/>
      <w:r>
        <w:rPr>
          <w:rFonts w:hint="eastAsia"/>
          <w:lang w:val="en-US" w:eastAsia="zh-CN"/>
        </w:rPr>
        <w:t>Dubbo简介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420" w:firstLineChars="0"/>
        <w:jc w:val="left"/>
        <w:rPr>
          <w:rFonts w:hint="default" w:ascii="Courier New" w:hAnsi="Courier New" w:eastAsia="Helvetica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Courier New" w:hAnsi="Courier New" w:eastAsia="Helvetica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Dubbo是一个分布式服务框架，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是阿里巴巴开源项目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Dubbo ，被国内电商及互联网项目中使用。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Courier New" w:hAnsi="Courier New" w:eastAsia="Helvetica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Dubbo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urier New" w:hAnsi="Courier New" w:eastAsia="Helvetica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致力于提供高性能和透明化的RPC远程服务调用方案，以及SOA服务治理方案。简单的说，dubbo就是个服务框架，如果没有分布式的需求，其实是不需要用的，只有在分布式的时候，才有dubbo这样的分布式服务框架的需求，并且本质上是个服务调用的东东，说白了就是个远程服务调用的分布式框架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420" w:firstLineChars="0"/>
        <w:jc w:val="left"/>
        <w:rPr>
          <w:rFonts w:hint="default" w:ascii="Courier New" w:hAnsi="Courier New" w:eastAsia="Helvetica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Courier New" w:hAnsi="Courier New" w:eastAsia="Helvetica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Dubbo  |ˈdʌbəʊ| 是一款高性能、轻量级的开源Java RPC框架，它提供了三大核心能力：</w:t>
      </w:r>
    </w:p>
    <w:p>
      <w:pPr>
        <w:pStyle w:val="14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0" w:leftChars="0" w:right="0" w:hanging="420" w:firstLineChars="0"/>
        <w:jc w:val="left"/>
        <w:rPr>
          <w:rFonts w:hint="default" w:ascii="Courier New" w:hAnsi="Courier New" w:eastAsia="Helvetica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Courier New" w:hAnsi="Courier New" w:eastAsia="Helvetica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面向接口的远程方法调用</w:t>
      </w: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pStyle w:val="14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0" w:leftChars="0" w:right="0" w:hanging="420" w:firstLineChars="0"/>
        <w:jc w:val="left"/>
        <w:rPr>
          <w:rFonts w:hint="default" w:ascii="Courier New" w:hAnsi="Courier New" w:eastAsia="Helvetica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Courier New" w:hAnsi="Courier New" w:eastAsia="Helvetica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智能容错和负载均衡</w:t>
      </w: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pStyle w:val="14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0" w:leftChars="0" w:right="0" w:hanging="420" w:firstLineChars="0"/>
        <w:jc w:val="left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eastAsia="Helvetica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以及服务自动注册和发现。</w:t>
      </w: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Courier New" w:hAnsi="Courier New" w:cs="Courier New"/>
          <w:sz w:val="21"/>
          <w:szCs w:val="21"/>
        </w:rPr>
      </w:pP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>官网地址：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Courier New" w:hAnsi="Courier New" w:eastAsia="宋体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sz w:val="21"/>
          <w:szCs w:val="21"/>
        </w:rPr>
        <w:fldChar w:fldCharType="begin"/>
      </w:r>
      <w:r>
        <w:rPr>
          <w:rFonts w:hint="default" w:ascii="Courier New" w:hAnsi="Courier New" w:cs="Courier New"/>
          <w:sz w:val="21"/>
          <w:szCs w:val="21"/>
        </w:rPr>
        <w:instrText xml:space="preserve"> HYPERLINK "http://dubbo.io/" </w:instrText>
      </w:r>
      <w:r>
        <w:rPr>
          <w:rFonts w:hint="default" w:ascii="Courier New" w:hAnsi="Courier New" w:cs="Courier New"/>
          <w:sz w:val="21"/>
          <w:szCs w:val="21"/>
        </w:rPr>
        <w:fldChar w:fldCharType="separate"/>
      </w:r>
      <w:r>
        <w:rPr>
          <w:rStyle w:val="20"/>
          <w:rFonts w:hint="default" w:ascii="Courier New" w:hAnsi="Courier New" w:cs="Courier New"/>
          <w:sz w:val="21"/>
          <w:szCs w:val="21"/>
        </w:rPr>
        <w:t>http://dubbo.io/</w:t>
      </w:r>
      <w:r>
        <w:rPr>
          <w:rFonts w:hint="default" w:ascii="Courier New" w:hAnsi="Courier New" w:cs="Courier New"/>
          <w:sz w:val="21"/>
          <w:szCs w:val="21"/>
        </w:rPr>
        <w:fldChar w:fldCharType="end"/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 xml:space="preserve"> (原来)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Style w:val="20"/>
          <w:rFonts w:hint="default" w:ascii="Courier New" w:hAnsi="Courier New" w:cs="Courier New"/>
          <w:color w:val="FF0000"/>
          <w:sz w:val="21"/>
          <w:szCs w:val="21"/>
          <w:lang w:val="en-US" w:eastAsia="zh-CN"/>
        </w:rPr>
      </w:pPr>
      <w:r>
        <w:rPr>
          <w:rStyle w:val="20"/>
          <w:rFonts w:hint="eastAsia" w:ascii="Courier New" w:hAnsi="Courier New" w:cs="Courier New"/>
          <w:color w:val="FF0000"/>
          <w:sz w:val="21"/>
          <w:szCs w:val="21"/>
          <w:lang w:val="en-US" w:eastAsia="zh-CN"/>
        </w:rPr>
        <w:fldChar w:fldCharType="begin"/>
      </w:r>
      <w:r>
        <w:rPr>
          <w:rStyle w:val="20"/>
          <w:rFonts w:hint="eastAsia" w:ascii="Courier New" w:hAnsi="Courier New" w:cs="Courier New"/>
          <w:color w:val="FF0000"/>
          <w:sz w:val="21"/>
          <w:szCs w:val="21"/>
          <w:lang w:val="en-US" w:eastAsia="zh-CN"/>
        </w:rPr>
        <w:instrText xml:space="preserve"> HYPERLINK "http://dubbo.apache.org(现在" </w:instrText>
      </w:r>
      <w:r>
        <w:rPr>
          <w:rStyle w:val="20"/>
          <w:rFonts w:hint="eastAsia" w:ascii="Courier New" w:hAnsi="Courier New" w:cs="Courier New"/>
          <w:color w:val="FF0000"/>
          <w:sz w:val="21"/>
          <w:szCs w:val="21"/>
          <w:lang w:val="en-US" w:eastAsia="zh-CN"/>
        </w:rPr>
        <w:fldChar w:fldCharType="separate"/>
      </w:r>
      <w:r>
        <w:rPr>
          <w:rStyle w:val="20"/>
          <w:rFonts w:hint="eastAsia" w:ascii="Courier New" w:hAnsi="Courier New" w:cs="Courier New"/>
          <w:color w:val="FF0000"/>
          <w:sz w:val="21"/>
          <w:szCs w:val="21"/>
          <w:lang w:val="en-US" w:eastAsia="zh-CN"/>
        </w:rPr>
        <w:t>http://dubbo.apache.org(现在</w:t>
      </w:r>
      <w:r>
        <w:rPr>
          <w:rStyle w:val="20"/>
          <w:rFonts w:hint="eastAsia" w:ascii="Courier New" w:hAnsi="Courier New" w:cs="Courier New"/>
          <w:color w:val="FF0000"/>
          <w:sz w:val="21"/>
          <w:szCs w:val="21"/>
          <w:lang w:val="en-US" w:eastAsia="zh-CN"/>
        </w:rPr>
        <w:fldChar w:fldCharType="end"/>
      </w:r>
      <w:r>
        <w:rPr>
          <w:rStyle w:val="20"/>
          <w:rFonts w:hint="eastAsia" w:ascii="Courier New" w:hAnsi="Courier New" w:cs="Courier New"/>
          <w:color w:val="FF0000"/>
          <w:sz w:val="21"/>
          <w:szCs w:val="21"/>
          <w:lang w:val="en-US" w:eastAsia="zh-CN"/>
        </w:rPr>
        <w:t>)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drawing>
          <wp:inline distT="0" distB="0" distL="0" distR="0">
            <wp:extent cx="4200525" cy="2762250"/>
            <wp:effectExtent l="9525" t="9525" r="190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76225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节点角色说明：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 xml:space="preserve"> 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Provider: 暴露服务的服务提供方。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Consumer: 调用远程服务的服务消费方。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Registry: 服务注册与发现的注册中心。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Monitor: 统计服务的调用次</w:t>
      </w: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数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和调用时间的监控中心。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Container: 服务运行容器。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调用关系说明：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 xml:space="preserve"> 0. 服务容器负责启动，加载，运行服务提供者。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1. 服务提供者在启动时，向注册中心注册自己提供的服务。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2. 服务消费者在启动时，向注册中心订阅自己所需的服务。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3. 注册中心返回服务提供者地址列表给消费者，如果有变更，注册中心将基于长连接推送变更数据给消费者。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4. 服务消费者，从提供者地址列表中，基于软负载均衡算法，选一台提供者进行调用，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如果调用失败，再选另一台调用。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5. 服务消费者和提供者，在内存中累计调用次数和调用时间，定时每分钟发送一次统计数据到监控中心。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3.3注册中心Zookeeper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lang w:val="en-US"/>
        </w:rPr>
      </w:pPr>
      <w:r>
        <w:rPr>
          <w:rFonts w:hint="eastAsia"/>
          <w:lang w:val="en-US" w:eastAsia="zh-CN"/>
        </w:rPr>
        <w:t>3.3.1 Zookeeper介绍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firstLine="420" w:firstLineChars="0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 xml:space="preserve">官方推荐使用 </w:t>
      </w:r>
      <w:r>
        <w:rPr>
          <w:rFonts w:hint="default" w:ascii="Courier New" w:hAnsi="Courier New" w:cs="Courier New"/>
          <w:color w:val="FF0000"/>
          <w:lang w:val="en-US" w:eastAsia="zh-CN"/>
        </w:rPr>
        <w:t>zookeeper</w:t>
      </w:r>
      <w:r>
        <w:rPr>
          <w:rFonts w:hint="default" w:ascii="Courier New" w:hAnsi="Courier New" w:cs="Courier New"/>
          <w:lang w:val="en-US" w:eastAsia="zh-CN"/>
        </w:rPr>
        <w:t>注册中心。注册中心负责服务地址的注册与查找，相当于目录服务，服务提供者和消费者只在启动时与注册中心交互，注册中心不转发请求，压力较小。</w:t>
      </w:r>
      <w:r>
        <w:rPr>
          <w:rFonts w:hint="eastAsia" w:ascii="Courier New" w:hAnsi="Courier New" w:cs="Courier New"/>
          <w:lang w:val="en-US" w:eastAsia="zh-CN"/>
        </w:rPr>
        <w:t>分布式协调服务服务器。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ind w:firstLine="420" w:firstLineChars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Zookeeper 是 Apacahe Hadoop 的子项目，是一个树型的目录服务，支持变更推送，适合作为</w:t>
      </w:r>
      <w:r>
        <w:rPr>
          <w:rFonts w:hint="default" w:ascii="Courier New" w:hAnsi="Courier New" w:cs="Courier New"/>
          <w:color w:val="FF0000"/>
          <w:lang w:val="en-US" w:eastAsia="zh-CN"/>
        </w:rPr>
        <w:t>Dubbo服务的注册中心</w:t>
      </w:r>
      <w:r>
        <w:rPr>
          <w:rFonts w:hint="default" w:ascii="Courier New" w:hAnsi="Courier New" w:cs="Courier New"/>
          <w:lang w:val="en-US" w:eastAsia="zh-CN"/>
        </w:rPr>
        <w:t>，工业强度较高，可用于生产环境。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3.3.2 Linux系统安装Zookeeper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outlineLvl w:val="9"/>
        <w:rPr>
          <w:rFonts w:hint="eastAsia" w:ascii="Courier New" w:hAnsi="Courier New" w:cs="Courier New"/>
          <w:color w:val="FF0000"/>
          <w:lang w:val="en-US" w:eastAsia="zh-CN"/>
        </w:rPr>
      </w:pP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安装参考：</w:t>
      </w: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>【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资料\zookeeper\Linux安装zookeeper.docx</w:t>
      </w: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>】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Dubbo监控中心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outlineLvl w:val="9"/>
        <w:rPr>
          <w:rFonts w:hint="eastAsia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我们在开发时，需要知道注册中心都注册了哪些服务，以便我们开发和测试。我们可以通过部署一个监控中心来实现。其实监控中心就是一个web应用，部署到tomcat即可。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说明：</w:t>
      </w: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>监控中心它监听的是注册中心</w:t>
      </w:r>
      <w:r>
        <w:rPr>
          <w:rFonts w:hint="eastAsia" w:ascii="Courier New" w:hAnsi="Courier New" w:cs="Courier New"/>
          <w:lang w:val="en-US" w:eastAsia="zh-CN"/>
        </w:rPr>
        <w:t>。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default" w:ascii="Courier New" w:hAnsi="Courier New" w:cs="Courier New"/>
          <w:lang w:val="en-US" w:eastAsia="zh-CN"/>
        </w:rPr>
      </w:pPr>
      <w:r>
        <w:rPr>
          <w:rFonts w:hint="eastAsia"/>
          <w:lang w:val="en-US" w:eastAsia="zh-CN"/>
        </w:rPr>
        <w:t>3.4.1监控中心安装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tLeast"/>
        <w:ind w:firstLine="42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b/>
          <w:bCs/>
          <w:color w:val="FF0000"/>
          <w:lang w:val="en-US" w:eastAsia="zh-CN"/>
        </w:rPr>
      </w:pP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部署监控中心参考：【资料\dubbo\安装部署dubbo的监控中心monitor.docx】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40" w:line="240" w:lineRule="auto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3.4.2登录监控中心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 w:ascii="Courier New" w:hAnsi="Courier New" w:cs="Courier New"/>
          <w:lang w:val="en-US" w:eastAsia="zh-CN"/>
        </w:rPr>
        <w:t>打开浏览器，输入http://192.168.</w:t>
      </w:r>
      <w:r>
        <w:rPr>
          <w:rFonts w:hint="eastAsia" w:ascii="Courier New" w:hAnsi="Courier New" w:cs="Courier New"/>
          <w:lang w:val="en-US" w:eastAsia="zh-CN"/>
        </w:rPr>
        <w:t>12</w:t>
      </w:r>
      <w:r>
        <w:rPr>
          <w:rFonts w:hint="default" w:ascii="Courier New" w:hAnsi="Courier New" w:cs="Courier New"/>
          <w:lang w:val="en-US" w:eastAsia="zh-CN"/>
        </w:rPr>
        <w:t>.</w:t>
      </w:r>
      <w:r>
        <w:rPr>
          <w:rFonts w:hint="eastAsia" w:ascii="Courier New" w:hAnsi="Courier New" w:cs="Courier New"/>
          <w:lang w:val="en-US" w:eastAsia="zh-CN"/>
        </w:rPr>
        <w:t>131</w:t>
      </w:r>
      <w:r>
        <w:rPr>
          <w:rFonts w:hint="default" w:ascii="Courier New" w:hAnsi="Courier New" w:cs="Courier New"/>
          <w:lang w:val="en-US" w:eastAsia="zh-CN"/>
        </w:rPr>
        <w:t>:8080 ,登录用户名和密码均为root 进入首页。 (192.168.</w:t>
      </w:r>
      <w:r>
        <w:rPr>
          <w:rFonts w:hint="eastAsia" w:ascii="Courier New" w:hAnsi="Courier New" w:cs="Courier New"/>
          <w:lang w:val="en-US" w:eastAsia="zh-CN"/>
        </w:rPr>
        <w:t>12</w:t>
      </w:r>
      <w:r>
        <w:rPr>
          <w:rFonts w:hint="default" w:ascii="Courier New" w:hAnsi="Courier New" w:cs="Courier New"/>
          <w:lang w:val="en-US" w:eastAsia="zh-CN"/>
        </w:rPr>
        <w:t>.1</w:t>
      </w:r>
      <w:r>
        <w:rPr>
          <w:rFonts w:hint="eastAsia" w:ascii="Courier New" w:hAnsi="Courier New" w:cs="Courier New"/>
          <w:lang w:val="en-US" w:eastAsia="zh-CN"/>
        </w:rPr>
        <w:t>31</w:t>
      </w:r>
      <w:r>
        <w:rPr>
          <w:rFonts w:hint="default" w:ascii="Courier New" w:hAnsi="Courier New" w:cs="Courier New"/>
          <w:lang w:val="en-US" w:eastAsia="zh-CN"/>
        </w:rPr>
        <w:t>)是我部署的linux主机地址。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01995" cy="2343150"/>
            <wp:effectExtent l="9525" t="9525" r="17780" b="9525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234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210" w:line="276" w:lineRule="auto"/>
        <w:ind w:leftChars="0"/>
        <w:jc w:val="both"/>
        <w:textAlignment w:val="auto"/>
        <w:outlineLvl w:val="0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4.品优购【工程构建】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 w:line="240" w:lineRule="auto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4.1工程结构分析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b/>
          <w:bCs/>
          <w:color w:val="FF0000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开发工具：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IntelliJ IDEA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版本控制：</w:t>
      </w: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>Git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Maven构建品优购分布式项目结构图</w:t>
      </w:r>
      <w:r>
        <w:rPr>
          <w:rFonts w:hint="default" w:ascii="Courier New" w:hAnsi="Courier New" w:cs="Courier New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right="0" w:rightChars="0"/>
        <w:jc w:val="both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object>
          <v:shape id="_x0000_i1025" o:spt="75" type="#_x0000_t75" style="height:310.25pt;width:414.95pt;" o:ole="t" filled="f" o:preferrelative="t" stroked="t" coordsize="21600,21600">
            <v:path/>
            <v:fill on="f" focussize="0,0"/>
            <v:stroke color="#000000" joinstyle="miter"/>
            <v:imagedata r:id="rId23" o:title=""/>
            <o:lock v:ext="edit" aspectratio="f"/>
            <w10:wrap type="none"/>
            <w10:anchorlock/>
          </v:shape>
          <o:OLEObject Type="Embed" ProgID="Visio.Drawing.11" ShapeID="_x0000_i1025" DrawAspect="Content" ObjectID="_1468075725" r:id="rId22">
            <o:LockedField>false</o:LockedField>
          </o:OLEObject>
        </w:object>
      </w:r>
      <w:r>
        <w:rPr>
          <w:rFonts w:hint="eastAsia" w:ascii="Courier New" w:hAnsi="Courier New" w:cs="Courier New"/>
          <w:lang w:val="en-US" w:eastAsia="zh-CN"/>
        </w:rPr>
        <w:t>Maven构建品优购分布式项目依赖图：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right="0" w:rightChars="0"/>
        <w:jc w:val="both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eastAsia="宋体" w:cs="Courier New"/>
          <w:lang w:val="en-US" w:eastAsia="zh-CN"/>
        </w:rPr>
        <w:object>
          <v:shape id="_x0000_i1026" o:spt="75" type="#_x0000_t75" style="height:222.55pt;width:413.25pt;" o:ole="t" filled="f" o:preferrelative="t" stroked="t" coordsize="21600,21600">
            <v:path/>
            <v:fill on="f" focussize="0,0"/>
            <v:stroke color="#000000" joinstyle="miter"/>
            <v:imagedata r:id="rId25" o:title=""/>
            <o:lock v:ext="edit" aspectratio="f"/>
            <w10:wrap type="none"/>
            <w10:anchorlock/>
          </v:shape>
          <o:OLEObject Type="Embed" ProgID="Visio.Drawing.11" ShapeID="_x0000_i1026" DrawAspect="Content" ObjectID="_1468075726" r:id="rId24">
            <o:LockedField>false</o:LockedField>
          </o:OLEObject>
        </w:objec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4.2创建数据库表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执行资源文件夹中：【</w:t>
      </w:r>
      <w:r>
        <w:rPr>
          <w:rFonts w:hint="default" w:ascii="Courier New" w:hAnsi="Courier New" w:cs="Courier New"/>
          <w:color w:val="FF0000"/>
          <w:lang w:val="en-US" w:eastAsia="zh-CN"/>
        </w:rPr>
        <w:t>资料\建库语句\pinyougou_db.sql</w:t>
      </w:r>
      <w:r>
        <w:rPr>
          <w:rFonts w:hint="default" w:ascii="Courier New" w:hAnsi="Courier New" w:cs="Courier New"/>
          <w:lang w:val="en-US" w:eastAsia="zh-CN"/>
        </w:rPr>
        <w:t xml:space="preserve">】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1962150" cy="4747895"/>
            <wp:effectExtent l="9525" t="9525" r="9525" b="2413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7478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4.3工程构建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构建效果如下：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2971165" cy="2174875"/>
            <wp:effectExtent l="9525" t="9525" r="10160" b="25400"/>
            <wp:docPr id="6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21748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4.3.1 pinyougou聚合父项目(pom)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4037965" cy="2290445"/>
            <wp:effectExtent l="9525" t="9525" r="10160" b="2413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22904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021580" cy="3154045"/>
            <wp:effectExtent l="0" t="0" r="7620" b="825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88615"/>
            <wp:effectExtent l="0" t="0" r="10160" b="698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865" cy="2957195"/>
            <wp:effectExtent l="0" t="0" r="6985" b="146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72405" cy="2616835"/>
            <wp:effectExtent l="0" t="0" r="4445" b="12065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865" cy="2971800"/>
            <wp:effectExtent l="0" t="0" r="6985" b="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865" cy="3314065"/>
            <wp:effectExtent l="0" t="0" r="6985" b="63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3114040" cy="571500"/>
            <wp:effectExtent l="9525" t="9525" r="19685" b="952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571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3275965" cy="1649730"/>
            <wp:effectExtent l="9525" t="9525" r="10160" b="17145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16497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eastAsia="zh-CN"/>
        </w:rPr>
        <w:t>配置隐藏</w:t>
      </w:r>
      <w:r>
        <w:rPr>
          <w:rFonts w:hint="default" w:ascii="Courier New" w:hAnsi="Courier New" w:cs="Courier New"/>
          <w:color w:val="FF0000"/>
          <w:lang w:val="en-US" w:eastAsia="zh-CN"/>
        </w:rPr>
        <w:t>.idea</w:t>
      </w:r>
      <w:r>
        <w:rPr>
          <w:rFonts w:hint="eastAsia" w:ascii="Courier New" w:hAnsi="Courier New" w:cs="Courier New"/>
          <w:color w:val="FF0000"/>
          <w:lang w:val="en-US" w:eastAsia="zh-CN"/>
        </w:rPr>
        <w:t>、</w:t>
      </w:r>
      <w:r>
        <w:rPr>
          <w:rFonts w:hint="default" w:ascii="Courier New" w:hAnsi="Courier New" w:cs="Courier New"/>
          <w:color w:val="FF0000"/>
          <w:lang w:val="en-US" w:eastAsia="zh-CN"/>
        </w:rPr>
        <w:t>pinyougou.iml</w:t>
      </w:r>
      <w:r>
        <w:rPr>
          <w:rFonts w:hint="eastAsia" w:ascii="Courier New" w:hAnsi="Courier New" w:cs="Courier New"/>
          <w:color w:val="FF0000"/>
          <w:lang w:val="en-US" w:eastAsia="zh-CN"/>
        </w:rPr>
        <w:t>、.git</w:t>
      </w:r>
      <w:r>
        <w:rPr>
          <w:rFonts w:hint="default" w:ascii="Courier New" w:hAnsi="Courier New" w:cs="Courier New"/>
          <w:lang w:val="en-US" w:eastAsia="zh-CN"/>
        </w:rPr>
        <w:t>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drawing>
          <wp:inline distT="0" distB="0" distL="114300" distR="114300">
            <wp:extent cx="3914140" cy="1861820"/>
            <wp:effectExtent l="9525" t="9525" r="19685" b="14605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18618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24855" cy="3319780"/>
            <wp:effectExtent l="9525" t="9525" r="13970" b="23495"/>
            <wp:docPr id="42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3197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3114040" cy="723900"/>
            <wp:effectExtent l="9525" t="9525" r="19685" b="9525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723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eastAsia" w:ascii="Courier New" w:hAnsi="Courier New" w:cs="Courier New"/>
          <w:b/>
          <w:bCs/>
          <w:lang w:eastAsia="zh-CN"/>
        </w:rPr>
      </w:pPr>
      <w:r>
        <w:rPr>
          <w:rFonts w:hint="eastAsia" w:ascii="Courier New" w:hAnsi="Courier New" w:cs="Courier New"/>
          <w:b/>
          <w:bCs/>
          <w:lang w:val="en-US" w:eastAsia="zh-CN"/>
        </w:rPr>
        <w:t>修改pinyougou/</w:t>
      </w:r>
      <w:r>
        <w:rPr>
          <w:rFonts w:hint="default" w:ascii="Courier New" w:hAnsi="Courier New" w:cs="Courier New"/>
          <w:b/>
          <w:bCs/>
          <w:lang w:val="en-US" w:eastAsia="zh-CN"/>
        </w:rPr>
        <w:t>pom.xml文件：</w:t>
      </w:r>
      <w:r>
        <w:rPr>
          <w:rFonts w:hint="eastAsia" w:ascii="Courier New" w:hAnsi="Courier New" w:cs="Courier New"/>
          <w:b/>
          <w:bCs/>
          <w:lang w:val="en-US" w:eastAsia="zh-CN"/>
        </w:rPr>
        <w:t>【</w:t>
      </w:r>
      <w:r>
        <w:rPr>
          <w:rFonts w:hint="default" w:ascii="Courier New" w:hAnsi="Courier New" w:cs="Courier New"/>
          <w:b/>
          <w:bCs/>
          <w:lang w:eastAsia="zh-CN"/>
        </w:rPr>
        <w:t>资料\</w:t>
      </w:r>
      <w:r>
        <w:rPr>
          <w:rFonts w:hint="eastAsia" w:ascii="Courier New" w:hAnsi="Courier New" w:cs="Courier New"/>
          <w:b/>
          <w:bCs/>
          <w:lang w:val="en-US" w:eastAsia="zh-CN"/>
        </w:rPr>
        <w:t>pinyougou-</w:t>
      </w:r>
      <w:r>
        <w:rPr>
          <w:rFonts w:hint="default" w:ascii="Courier New" w:hAnsi="Courier New" w:cs="Courier New"/>
          <w:b/>
          <w:bCs/>
          <w:lang w:eastAsia="zh-CN"/>
        </w:rPr>
        <w:t>pom.xml</w:t>
      </w:r>
      <w:r>
        <w:rPr>
          <w:rFonts w:hint="eastAsia" w:ascii="Courier New" w:hAnsi="Courier New" w:cs="Courier New"/>
          <w:b/>
          <w:bCs/>
          <w:lang w:eastAsia="zh-CN"/>
        </w:rPr>
        <w:t>】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project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="http://maven.apache.org/POM/4.0.0"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="http://maven.apache.org/POM/4.0.0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http://maven.apache.org/xsd/maven-4.0.0.xsd"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&gt;4.0.0&lt;/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&gt;pinyougou-parent&lt;/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&gt;1.0-SNAPSHOT&lt;/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packaging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&gt;pom&lt;/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packaging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&gt;${project.artifactId}&lt;/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定义全局的属性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定义依赖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jar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包的版本号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)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properties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java.version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&gt;1.8&lt;/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java.version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junit.version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&gt;4.12&lt;/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junit.version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tomcat.version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&gt;8.5.28&lt;/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tomcat.version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spring.version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&gt;4.3.10.RELEASE&lt;/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spring.version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>spring.security.version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&gt;4.2.3.RELEASE&lt;/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>spring.security.version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mybatis.version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&gt;3.4.1&lt;/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mybatis.version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mybatis.spring.version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&gt;1.3.1&lt;/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mybatis.spring.version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pagehelper.version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&gt;5.0.0&lt;/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pagehelper.version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mapper.version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&gt;3.4.0&lt;/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mapper.version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7EDCC"/>
              </w:rPr>
              <w:t>mybatis.paginator.version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&gt;1.2.15&lt;/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7EDCC"/>
              </w:rPr>
              <w:t>mybatis.paginator.version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mysql.version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&gt;5.1.38&lt;/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mysql.version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druid.version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&gt;1.0.9&lt;/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druid.version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dubbo.version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&gt;2.5.7&lt;/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dubbo.version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zookeeper.version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&gt;3.4.11&lt;/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zookeeper.version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zkclient.version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&gt;0.1&lt;/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zkclient.version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commons-lang3.version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&gt;3.3.2&lt;/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commons-lang3.version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commons-io.version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&gt;1.3.2&lt;/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commons-io.version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commons-net.version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&gt;3.3&lt;/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commons-net.version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commons-logging.version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&gt;1.2&lt;/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commons-logging.version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7EDCC"/>
              </w:rPr>
              <w:t>commons-fileupload.version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&gt;1.3.1&lt;/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7EDCC"/>
              </w:rPr>
              <w:t>commons-fileupload.version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commons-codec.version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&gt;1.9&lt;/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commons-codec.version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jedis.version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&gt;2.9.0&lt;/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jedis.version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activemq.version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&gt;5.14.5&lt;/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activemq.version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freemarker.version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&gt;2.3.26-incubating&lt;/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freemarker.version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joda-time.version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&gt;2.5&lt;/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joda-time.version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>spring.data.redis.version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&gt;1.8.6.RELEASE&lt;/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>spring.data.redis.version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cas.client.version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&gt;3.4.1&lt;/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cas.client.version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solrj.version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&gt;4.10.3&lt;/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solrj.version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ik.version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&gt;2012_u6&lt;/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ik.version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slf4j.version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&gt;1.7.5&lt;/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slf4j.version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fastjson.version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&gt;1.2.29&lt;/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fastjson.version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fastdfs.version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&gt;1.25-RELEASE&lt;/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fastdfs.version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httpclient.version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&gt;4.5.3&lt;/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httpclient.version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kaptcha.version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&gt;2.3.2&lt;/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kaptcha.version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properties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依赖管理配置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用于锁定指定版本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)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dependencyManagement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junit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&gt;junit&lt;/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&gt;junit&lt;/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&gt;${junit.version}&lt;/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scope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&gt;test&lt;/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scope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servlet-api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&gt;org.apache.tomcat.embed&lt;/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&gt;tomcat-embed-core&lt;/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&gt;${tomcat.version}&lt;/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scope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&gt;provided&lt;/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scope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spring4 --&gt;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&gt;org.springframework&lt;/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&gt;spring-webmvc&lt;/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&gt;${spring.version}&lt;/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&gt;org.springframework&lt;/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&gt;spring-jdbc&lt;/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&gt;${spring.version}&lt;/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&gt;org.springframework&lt;/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&gt;spring-context&lt;/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&gt;${spring.version}&lt;/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&gt;org.springframework&lt;/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&gt;spring-web&lt;/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&gt;${spring.version}&lt;/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&gt;org.springframework&lt;/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&gt;spring-context-support&lt;/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&gt;${spring.version}&lt;/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&gt;org.springframework&lt;/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&gt;spring-test&lt;/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&gt;${spring.version}&lt;/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mybatis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&gt;org.mybatis&lt;/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&gt;mybatis&lt;/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&gt;${mybatis.version}&lt;/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&gt;org.mybatis&lt;/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&gt;mybatis-spring&lt;/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&gt;${mybatis.spring.version}&lt;/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&gt;com.github.pagehelper&lt;/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&gt;pagehelper&lt;/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&gt;${pagehelper.version}&lt;/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通用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Mapper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&gt;tk.mybatis&lt;/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&gt;mapper&lt;/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&gt;${mapper.version}&lt;/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&gt;com.github.miemiedev&lt;/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&gt;mybatis-paginator&lt;/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&gt;${mybatis.paginator.version}&lt;/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mysql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&gt;mysql&lt;/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&gt;mysql-connector-java&lt;/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&gt;${mysql.version}&lt;/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druid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连接池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&gt;com.alibaba&lt;/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&gt;druid&lt;/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&gt;${druid.version}&lt;/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dubbo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相关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&gt;com.alibaba&lt;/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&gt;dubbo&lt;/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&gt;${dubbo.version}&lt;/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&gt;org.apache.zookeeper&lt;/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&gt;zookeeper&lt;/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&gt;${zookeeper.version}&lt;/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exclusions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exclusion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&gt;org.slf4j&lt;/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&gt;slf4j-api&lt;/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exclusion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exclusions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&gt;com.github.sgroschupf&lt;/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&gt;zkclient&lt;/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&gt;${zkclient.version}&lt;/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exclusions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exclusion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&gt;org.apache.zookeeper&lt;/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&gt;zookeeper&lt;/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exclusion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exclusion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&gt;log4j&lt;/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&gt;log4j&lt;/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exclusion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exclusions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日志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&gt;org.slf4j&lt;/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&gt;slf4j-log4j12&lt;/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&gt;${slf4j.version}&lt;/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apache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工具组件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&gt;org.apache.commons&lt;/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&gt;commons-lang3&lt;/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&gt;${commons-lang3.version}&lt;/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&gt;org.apache.commons&lt;/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&gt;commons-io&lt;/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&gt;${commons-io.version}&lt;/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&gt;commons-codec&lt;/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&gt;commons-codec&lt;/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&gt;${commons-codec.version}&lt;/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文件上传组件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&gt;commons-fileupload&lt;/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&gt;commons-fileupload&lt;/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&gt;${commons-fileupload.version}&lt;/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&gt;org.csource&lt;/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&gt;fastdfs-client&lt;/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&gt;${fastdfs.version}&lt;/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JSON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处理工具包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&gt;com.alibaba&lt;/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&gt;fastjson&lt;/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&gt;${fastjson.version}&lt;/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redis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缓存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&gt;redis.clients&lt;/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&gt;jedis&lt;/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&gt;${jedis.version}&lt;/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&gt;org.springframework.data&lt;/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&gt;spring-data-redis&lt;/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&gt;${spring.data.redis.version}&lt;/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activeMQ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依赖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&gt;org.apache.activemq&lt;/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&gt;activemq-client&lt;/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&gt;${activemq.version}&lt;/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&gt;org.springframework&lt;/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&gt;spring-jms&lt;/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&gt;${spring.version}&lt;/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freemarker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&gt;org.freemarker&lt;/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&gt;freemarker&lt;/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&gt;${freemarker.version}&lt;/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spring-security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&gt;org.springframework.security&lt;/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&gt;spring-security-web&lt;/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&gt;${spring.security.version}&lt;/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&gt;org.springframework.security&lt;/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&gt;spring-security-config&lt;/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&gt;${spring.security.version}&lt;/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验证码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&gt;com.github.penggle&lt;/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&gt;kaptcha&lt;/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&gt;${kaptcha.version}&lt;/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exclusions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exclusion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&gt;javax.servlet&lt;/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&gt;javax.servlet-api&lt;/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exclusion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exclusions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&gt;org.springframework.security&lt;/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&gt;spring-security-cas&lt;/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&gt;${spring.security.version}&lt;/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&gt;org.jasig.cas.client&lt;/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&gt;cas-client-core&lt;/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&gt;${cas.client.version}&lt;/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排除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slf4j-api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包冲突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exclusions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exclusion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&gt;org.slf4j&lt;/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&gt;slf4j-api&lt;/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exclusion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exclusions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solrj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&gt;org.apache.solr&lt;/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&gt;solr-solrj&lt;/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&gt;${solrj.version}&lt;/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&gt;com.janeluo&lt;/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&gt;ikanalyzer&lt;/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&gt;${ik.version}&lt;/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httpclient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&gt;org.apache.httpcomponents&lt;/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&gt;httpclient&lt;/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&gt;${httpclient.version}&lt;/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dependencyManagement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eastAsia="仿宋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项目构建部分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插件管理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用于锁定插件版本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)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pluginManagement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配置编译插件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&gt;org.apache.maven.plugins&lt;/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&gt;maven-compiler-plugin&lt;/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&gt;3.3&lt;/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configuration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source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&gt;${java.version}&lt;/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source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target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&gt;${java.version}&lt;/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target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&gt;UTF-8&lt;/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configuration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tomcat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插件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&gt;org.apache.tomcat.maven&lt;/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&gt;tomcat7-maven-plugin&lt;/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&gt;2.2&lt;/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pluginManagement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配置编译插件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&gt;org.apache.maven.plugins&lt;/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&gt;maven-compiler-plugin&lt;/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&gt;3.3&lt;/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project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说明：格式化代码快捷键【</w:t>
      </w:r>
      <w:r>
        <w:rPr>
          <w:rFonts w:hint="eastAsia"/>
          <w:b/>
          <w:bCs/>
          <w:color w:val="FF0000"/>
          <w:lang w:val="en-US" w:eastAsia="zh-CN"/>
        </w:rPr>
        <w:t>Ctrl + Alt + L】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4.3.2 pinyougou-common</w:t>
      </w:r>
      <w:r>
        <w:rPr>
          <w:rFonts w:hint="eastAsia"/>
          <w:b/>
          <w:bCs/>
          <w:lang w:val="en-US" w:eastAsia="zh-CN"/>
        </w:rPr>
        <w:t>工具类(jar)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230" cy="951865"/>
            <wp:effectExtent l="9525" t="9525" r="17145" b="10160"/>
            <wp:docPr id="4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18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465830"/>
            <wp:effectExtent l="0" t="0" r="4445" b="1270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140" w:lineRule="atLeast"/>
        <w:jc w:val="left"/>
        <w:textAlignment w:val="auto"/>
        <w:outlineLvl w:val="9"/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2405" cy="3528695"/>
            <wp:effectExtent l="0" t="0" r="4445" b="14605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72405" cy="3521710"/>
            <wp:effectExtent l="0" t="0" r="4445" b="254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1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4.3.3 pinyougou-pojo</w:t>
      </w:r>
      <w:r>
        <w:rPr>
          <w:rFonts w:hint="eastAsia"/>
          <w:b/>
          <w:bCs/>
          <w:lang w:val="en-US" w:eastAsia="zh-CN"/>
        </w:rPr>
        <w:t>实体类(jar)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230" cy="932815"/>
            <wp:effectExtent l="9525" t="9525" r="17145" b="10160"/>
            <wp:docPr id="5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28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698240"/>
            <wp:effectExtent l="0" t="0" r="4445" b="16510"/>
            <wp:docPr id="5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2405" cy="3729355"/>
            <wp:effectExtent l="0" t="0" r="4445" b="4445"/>
            <wp:docPr id="5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2405" cy="3286760"/>
            <wp:effectExtent l="0" t="0" r="4445" b="8890"/>
            <wp:docPr id="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4.3.4 pinyougou-mapper</w:t>
      </w:r>
      <w:r>
        <w:rPr>
          <w:rFonts w:hint="eastAsia"/>
          <w:b/>
          <w:bCs/>
          <w:lang w:val="en-US" w:eastAsia="zh-CN"/>
        </w:rPr>
        <w:t>数据访问(jar)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230" cy="1096645"/>
            <wp:effectExtent l="9525" t="9525" r="17145" b="17780"/>
            <wp:docPr id="7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966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723515"/>
            <wp:effectExtent l="0" t="0" r="4445" b="635"/>
            <wp:docPr id="7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72405" cy="2743200"/>
            <wp:effectExtent l="0" t="0" r="4445" b="0"/>
            <wp:docPr id="7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100" w:lineRule="atLeast"/>
        <w:textAlignment w:val="auto"/>
        <w:outlineLvl w:val="9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5272405" cy="3209925"/>
            <wp:effectExtent l="0" t="0" r="4445" b="9525"/>
            <wp:docPr id="7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pinyougou-mapper/</w:t>
      </w:r>
      <w:r>
        <w:rPr>
          <w:rFonts w:hint="default" w:ascii="Courier New" w:hAnsi="Courier New" w:cs="Courier New"/>
          <w:lang w:val="en-US" w:eastAsia="zh-CN"/>
        </w:rPr>
        <w:t>pom.xml文件</w:t>
      </w:r>
      <w:r>
        <w:rPr>
          <w:rFonts w:hint="eastAsia" w:ascii="Courier New" w:hAnsi="Courier New" w:cs="Courier New"/>
          <w:lang w:val="en-US" w:eastAsia="zh-CN"/>
        </w:rPr>
        <w:t>，</w:t>
      </w:r>
      <w:r>
        <w:rPr>
          <w:rFonts w:hint="default" w:ascii="Courier New" w:hAnsi="Courier New" w:cs="Courier New"/>
          <w:lang w:val="en-US" w:eastAsia="zh-CN"/>
        </w:rPr>
        <w:t>添加依赖</w:t>
      </w:r>
      <w:r>
        <w:rPr>
          <w:rFonts w:hint="eastAsia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eastAsia="仿宋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project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="http://maven.apache.org/POM/4.0.0"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="http://maven.apache.org/POM/4.0.0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http://maven.apache.org/xsd/maven-4.0.0.xsd"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&gt;pinyougou-parent&lt;/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&gt;1.0-SNAPSHOT&lt;/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&gt;4.0.0&lt;/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&gt;pinyougou-mapper&lt;/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配置依赖关系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spring-jdbc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&gt;org.springframework&lt;/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&gt;spring-jdbc&lt;/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mybatis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&gt;org.mybatis&lt;/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&gt;mybatis&lt;/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mybatis-spring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&gt;org.mybatis&lt;/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&gt;mybatis-spring&lt;/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mysql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&gt;mysql&lt;/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&gt;mysql-connector-java&lt;/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druid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连接池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&gt;com.alibaba&lt;/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&gt;druid&lt;/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pinyougou-pojo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&gt;pinyougou-pojo&lt;/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&gt;${project.version}&lt;/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project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tabs>
          <w:tab w:val="left" w:pos="19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在pinyougou-mapper/src/main/resources/目录下提供</w:t>
      </w:r>
      <w:r>
        <w:rPr>
          <w:rFonts w:hint="default" w:ascii="Courier New" w:hAnsi="Courier New" w:cs="Courier New"/>
          <w:lang w:val="en-US" w:eastAsia="zh-CN"/>
        </w:rPr>
        <w:t xml:space="preserve">Spring整合MyBatis配置文件applicationContext-mapper.xml 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7EDCC"/>
              </w:rPr>
              <w:t xml:space="preserve">beans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="http://www.springframework.org/schema/beans"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xmlns:tx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="http://www.springframework.org/schema/tx"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="http://www.springframework.org/schema/beans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       http://www.springframework.org/schema/beans/spring-beans.xsd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       http://www.springframework.org/schema/tx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 xml:space="preserve">       http://www.springframework.org/schema/tx/spring-tx.xsd"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配置数据源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="com.alibaba.druid.pool.DruidDataSource"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destroy-method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="close"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="url"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="${jdbc.url}"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="username"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="${jdbc.username}"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="password"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="${jdbc.password}"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="driverClassName"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="${jdbc.driver}"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="maxActive"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="${jdbc.maxActive}"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="minIdle"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="${jdbc.minIdle}"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SqlSessionFactory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6"/>
                <w:szCs w:val="16"/>
                <w:shd w:val="clear" w:fill="C7EDCC"/>
              </w:rPr>
              <w:t xml:space="preserve">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6"/>
                <w:szCs w:val="16"/>
                <w:shd w:val="clear" w:fill="C7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6"/>
                <w:szCs w:val="16"/>
                <w:shd w:val="clear" w:fill="C7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6"/>
                <w:szCs w:val="16"/>
                <w:shd w:val="clear" w:fill="C7EDCC"/>
              </w:rPr>
              <w:t xml:space="preserve">="sqlSessionFactory" </w:t>
            </w:r>
            <w:r>
              <w:rPr>
                <w:rFonts w:hint="default" w:ascii="Courier New" w:hAnsi="Courier New" w:cs="Courier New"/>
                <w:b/>
                <w:color w:val="0000FF"/>
                <w:sz w:val="16"/>
                <w:szCs w:val="16"/>
                <w:shd w:val="clear" w:fill="C7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6"/>
                <w:szCs w:val="16"/>
                <w:shd w:val="clear" w:fill="C7EDCC"/>
              </w:rPr>
              <w:t>="org.mybatis.spring.SqlSessionFactoryBean"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设置数据源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设置类型别名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(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采用包扫描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)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="typeAliasesPackage"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t>com.pinyougou.pojo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/&gt;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firstLine="840" w:firstLineChars="400"/>
              <w:textAlignment w:val="auto"/>
              <w:outlineLvl w:val="9"/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设置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mybatis-config.xml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="configLocation"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t>classpath:mybatis-config.xml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设置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SQL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映射文件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7EDCC"/>
              </w:rPr>
              <w:t xml:space="preserve">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="mapperLocations"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t>classpath:mappers/**/*.xml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配置数据访问接口的代理对象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(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批量配置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7EDCC"/>
              </w:rPr>
              <w:t>到基础包下扫描所有的数据访问接口，再创建它们的代理对象，然后交给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7EDCC"/>
              </w:rPr>
              <w:t>Spring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7EDCC"/>
              </w:rPr>
              <w:t>容器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bean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的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id: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默认为接口的类名，首字母小写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7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="org.mybatis.spring.mapper.MapperScannerConfigurer"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="basePackage"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com.pinyougou.mapper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配置数据源事务管理器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(DataSourceTransactionManager)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="transactionManager" 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eastAsia="仿宋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="org.springframework.jdbc.datasource.DataSourceTransactionManager"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>配置开启事务注解驱动，由于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>dubbo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>用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>@service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>注解暴露服务，业务层需要加事务会产生代理对象，需设置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>proxy-target-class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>为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>true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>采用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>cglib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>产生代理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tx:annotation-driven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proxy-target-class="true"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beans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tabs>
          <w:tab w:val="left" w:pos="19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提供</w:t>
      </w:r>
      <w:r>
        <w:rPr>
          <w:rFonts w:hint="default" w:ascii="Courier New" w:hAnsi="Courier New" w:cs="Courier New"/>
          <w:lang w:val="en-US" w:eastAsia="zh-CN"/>
        </w:rPr>
        <w:t>数据源属性配置文件</w:t>
      </w:r>
    </w:p>
    <w:p>
      <w:pPr>
        <w:keepNext w:val="0"/>
        <w:keepLines w:val="0"/>
        <w:pageBreakBefore w:val="0"/>
        <w:widowControl w:val="0"/>
        <w:tabs>
          <w:tab w:val="left" w:pos="19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pinyougou-mapper/src/main/resources/props/</w:t>
      </w:r>
      <w:r>
        <w:rPr>
          <w:rFonts w:hint="default" w:ascii="Courier New" w:hAnsi="Courier New" w:cs="Courier New"/>
          <w:lang w:val="en-US" w:eastAsia="zh-CN"/>
        </w:rPr>
        <w:t>db.properties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rPr>
                <w:rFonts w:hint="default" w:ascii="Courier New" w:hAnsi="Courier New" w:eastAsia="仿宋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jdbc.driver</w:t>
            </w:r>
            <w:r>
              <w:rPr>
                <w:rFonts w:hint="default" w:ascii="Courier New" w:hAnsi="Courier New" w:cs="Courier New"/>
                <w:color w:val="80808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com.mysql.jdbc.Driver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jdbc.url</w:t>
            </w:r>
            <w:r>
              <w:rPr>
                <w:rFonts w:hint="default" w:ascii="Courier New" w:hAnsi="Courier New" w:cs="Courier New"/>
                <w:color w:val="80808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jdbc:mysql://localhost:3306/pinyougou_db?characterEncoding=utf-8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jdbc.username</w:t>
            </w:r>
            <w:r>
              <w:rPr>
                <w:rFonts w:hint="default" w:ascii="Courier New" w:hAnsi="Courier New" w:cs="Courier New"/>
                <w:color w:val="80808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root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jdbc.password</w:t>
            </w:r>
            <w:r>
              <w:rPr>
                <w:rFonts w:hint="default" w:ascii="Courier New" w:hAnsi="Courier New" w:cs="Courier New"/>
                <w:color w:val="80808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root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jdbc.maxActive</w:t>
            </w:r>
            <w:r>
              <w:rPr>
                <w:rFonts w:hint="default" w:ascii="Courier New" w:hAnsi="Courier New" w:cs="Courier New"/>
                <w:color w:val="80808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10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jdbc.minIdle</w:t>
            </w:r>
            <w:r>
              <w:rPr>
                <w:rFonts w:hint="default" w:ascii="Courier New" w:hAnsi="Courier New" w:cs="Courier New"/>
                <w:color w:val="80808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5</w:t>
            </w:r>
          </w:p>
        </w:tc>
      </w:tr>
    </w:tbl>
    <w:p>
      <w:pPr>
        <w:keepNext w:val="0"/>
        <w:keepLines w:val="0"/>
        <w:pageBreakBefore w:val="0"/>
        <w:widowControl w:val="0"/>
        <w:tabs>
          <w:tab w:val="left" w:pos="19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pinyougou-mapper/src/main/resources/</w:t>
      </w:r>
      <w:r>
        <w:rPr>
          <w:rFonts w:hint="default" w:ascii="Courier New" w:hAnsi="Courier New" w:cs="Courier New"/>
          <w:lang w:val="en-US" w:eastAsia="zh-CN"/>
        </w:rPr>
        <w:t>mybatis-config.xml</w:t>
      </w:r>
      <w:r>
        <w:rPr>
          <w:rFonts w:hint="eastAsia" w:ascii="Courier New" w:hAnsi="Courier New" w:cs="Courier New"/>
          <w:lang w:val="en-US" w:eastAsia="zh-CN"/>
        </w:rPr>
        <w:t>(</w:t>
      </w:r>
      <w:r>
        <w:rPr>
          <w:rFonts w:hint="default" w:ascii="Courier New" w:hAnsi="Courier New" w:cs="Courier New"/>
          <w:lang w:val="en-US" w:eastAsia="zh-CN"/>
        </w:rPr>
        <w:t>MyBatis全局配置文件</w:t>
      </w:r>
      <w:r>
        <w:rPr>
          <w:rFonts w:hint="eastAsia" w:ascii="Courier New" w:hAnsi="Courier New" w:cs="Courier New"/>
          <w:lang w:val="en-US" w:eastAsia="zh-CN"/>
        </w:rPr>
        <w:t>)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eastAsia="仿宋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&lt;!DOCTYPE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configuration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"-//mybatis.org//DTD Config 3.0//EN"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"http://mybatis.org/dtd/mybatis-3-config.dtd"</w:t>
            </w:r>
            <w:r>
              <w:rPr>
                <w:rFonts w:hint="default" w:ascii="Courier New" w:hAnsi="Courier New" w:cs="Courier New"/>
                <w:b/>
                <w:i/>
                <w:color w:val="00008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b/>
                <w:i/>
                <w:color w:val="000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configuration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全局的设置信息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settings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开启驼峰命名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方便自动映射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) dept_id deptId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setting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="mapUnderscoreToCamelCase"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="true"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settings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configuration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tabs>
          <w:tab w:val="left" w:pos="19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pinyougou-mapper/src/main/resources/mappers/BrandMapper.xml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="UTF-8" 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&lt;!DOCTYPE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mapper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"-//mybatis.org//DTD Mapper 3.0//EN"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"http://mybatis.org/dtd/mybatis-3-mapper.dtd"</w:t>
            </w:r>
            <w:r>
              <w:rPr>
                <w:rFonts w:hint="default" w:ascii="Courier New" w:hAnsi="Courier New" w:cs="Courier New"/>
                <w:b/>
                <w:i/>
                <w:color w:val="00008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b/>
                <w:i/>
                <w:color w:val="000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mapper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namespace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="test"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eastAsia="仿宋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mapper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sz w:val="21"/>
          <w:szCs w:val="21"/>
          <w:lang w:val="en-US" w:eastAsia="zh-CN"/>
        </w:rPr>
        <w:t>在pinyougou-pojo/src/main/java下面创建</w:t>
      </w:r>
      <w:r>
        <w:rPr>
          <w:rFonts w:hint="default" w:ascii="Courier New" w:hAnsi="Courier New" w:cs="Courier New"/>
          <w:b/>
          <w:color w:val="FF0000"/>
          <w:sz w:val="21"/>
          <w:szCs w:val="21"/>
          <w:shd w:val="clear" w:fill="C7EDCC"/>
        </w:rPr>
        <w:t>com.pinyougou.pojo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包名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sz w:val="21"/>
          <w:szCs w:val="21"/>
          <w:lang w:val="en-US" w:eastAsia="zh-CN"/>
        </w:rPr>
        <w:t>在pinyougou-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mapper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/src/main/java下面创建</w:t>
      </w:r>
      <w:r>
        <w:rPr>
          <w:rFonts w:hint="default" w:ascii="Courier New" w:hAnsi="Courier New" w:cs="Courier New"/>
          <w:b/>
          <w:color w:val="FF0000"/>
          <w:sz w:val="21"/>
          <w:szCs w:val="21"/>
          <w:shd w:val="clear" w:fill="C7EDCC"/>
        </w:rPr>
        <w:t>com.pinyougou.</w:t>
      </w:r>
      <w:r>
        <w:rPr>
          <w:rFonts w:hint="eastAsia" w:ascii="Courier New" w:hAnsi="Courier New" w:cs="Courier New"/>
          <w:b/>
          <w:color w:val="FF0000"/>
          <w:sz w:val="21"/>
          <w:szCs w:val="21"/>
          <w:shd w:val="clear" w:fill="C7EDCC"/>
          <w:lang w:val="en-US" w:eastAsia="zh-CN"/>
        </w:rPr>
        <w:t>mapper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包名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 w:ascii="Courier New" w:hAnsi="Courier New" w:eastAsia="宋体" w:cs="Courier New"/>
          <w:sz w:val="21"/>
          <w:szCs w:val="21"/>
          <w:lang w:val="en-US" w:eastAsia="zh-CN"/>
        </w:rPr>
      </w:pPr>
      <w:r>
        <w:rPr>
          <w:rFonts w:hint="eastAsia" w:ascii="Courier New" w:hAnsi="Courier New" w:cs="Courier New"/>
          <w:sz w:val="21"/>
          <w:szCs w:val="21"/>
          <w:lang w:val="en-US" w:eastAsia="zh-CN"/>
        </w:rPr>
        <w:t>效果如下：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3180715" cy="2314575"/>
            <wp:effectExtent l="9525" t="9525" r="10160" b="1905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2314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4.3.5 pinyougou-interface服务接口(jar)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950595"/>
            <wp:effectExtent l="9525" t="9525" r="17145" b="11430"/>
            <wp:docPr id="5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0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865" cy="3602355"/>
            <wp:effectExtent l="0" t="0" r="6985" b="1714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0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865" cy="3332480"/>
            <wp:effectExtent l="0" t="0" r="6985" b="1270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3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865" cy="3503930"/>
            <wp:effectExtent l="0" t="0" r="6985" b="1270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0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19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</w:pPr>
      <w:r>
        <w:rPr>
          <w:rFonts w:hint="eastAsia" w:ascii="Courier New" w:hAnsi="Courier New" w:cs="Courier New"/>
          <w:lang w:val="en-US" w:eastAsia="zh-CN"/>
        </w:rPr>
        <w:t>pinyougou-interface/pom.xml：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eastAsia="仿宋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pinyougou-pojo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&gt;pinyougou-pojo&lt;/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&gt;1.0-SNAPSHOT&lt;/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8"/>
          <w:szCs w:val="28"/>
          <w:lang w:val="en-US" w:eastAsia="zh-CN" w:bidi="ar-SA"/>
        </w:rPr>
        <w:t>4.3.6 pinyougou-service服务提供者(pom)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230" cy="838835"/>
            <wp:effectExtent l="9525" t="9525" r="17145" b="27940"/>
            <wp:docPr id="8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88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541395"/>
            <wp:effectExtent l="0" t="0" r="4445" b="1905"/>
            <wp:docPr id="8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41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865" cy="3830320"/>
            <wp:effectExtent l="0" t="0" r="6985" b="17780"/>
            <wp:docPr id="6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865" cy="2934970"/>
            <wp:effectExtent l="0" t="0" r="6985" b="17780"/>
            <wp:docPr id="6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4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865" cy="2968625"/>
            <wp:effectExtent l="0" t="0" r="6985" b="3175"/>
            <wp:docPr id="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2999740" cy="1695450"/>
            <wp:effectExtent l="9525" t="9525" r="19685" b="9525"/>
            <wp:docPr id="6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695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pinyougou-service/</w:t>
      </w:r>
      <w:r>
        <w:rPr>
          <w:rFonts w:hint="default" w:ascii="Courier New" w:hAnsi="Courier New" w:cs="Courier New"/>
          <w:lang w:val="en-US" w:eastAsia="zh-CN"/>
        </w:rPr>
        <w:t>pom.xml</w:t>
      </w:r>
      <w:r>
        <w:rPr>
          <w:rFonts w:hint="eastAsia" w:ascii="Courier New" w:hAnsi="Courier New" w:cs="Courier New"/>
          <w:lang w:val="en-US" w:eastAsia="zh-CN"/>
        </w:rPr>
        <w:t>，</w:t>
      </w:r>
      <w:r>
        <w:rPr>
          <w:rFonts w:hint="default" w:ascii="Courier New" w:hAnsi="Courier New" w:cs="Courier New"/>
          <w:lang w:val="en-US" w:eastAsia="zh-CN"/>
        </w:rPr>
        <w:t>添加依赖：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project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="http://maven.apache.org/POM/4.0.0"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="http://maven.apache.org/POM/4.0.0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http://maven.apache.org/xsd/maven-4.0.0.xsd"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&gt;pinyougou-parent&lt;/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&gt;1.0-SNAPSHOT&lt;/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&gt;4.0.0&lt;/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&gt;pinyougou-service&lt;/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packaging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&gt;pom&lt;/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packaging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&gt;pinyougou-service&lt;/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properties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tomcat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端口号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port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eastAsia" w:ascii="Courier New" w:hAnsi="Courier New" w:cs="Courier New"/>
                <w:b/>
                <w:bCs/>
                <w:color w:val="000000"/>
                <w:sz w:val="21"/>
                <w:szCs w:val="21"/>
                <w:shd w:val="clear" w:fill="C7EDCC"/>
                <w:lang w:val="en-US" w:eastAsia="zh-CN"/>
              </w:rPr>
              <w:t>9000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port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properties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日志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&gt;org.slf4j&lt;/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&gt;slf4j-log4j12&lt;/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JSON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处理工具包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&gt;com.alibaba&lt;/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&gt;fastjson&lt;/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spring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&gt;org.springframework&lt;/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&gt;spring-web&lt;/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pinyougou-interface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&gt;pinyougou-interface&lt;/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&gt;1.0-SNAPSHOT&lt;/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pinyougou-mapper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&gt;pinyougou-mapper&lt;/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&gt;1.0-SNAPSHOT&lt;/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tomcat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插件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&gt;org.apache.tomcat.maven&lt;/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&gt;tomcat7-maven-plugin&lt;/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configuration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path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&gt;/&lt;/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path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 xml:space="preserve"> &lt;port&gt;${port}&lt;/port&gt;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configuration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project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 w:line="240" w:lineRule="auto"/>
        <w:textAlignment w:val="auto"/>
        <w:outlineLvl w:val="3"/>
        <w:rPr>
          <w:rFonts w:hint="eastAsia" w:asciiTheme="majorHAnsi" w:hAnsiTheme="majorHAnsi" w:eastAsiaTheme="majorEastAsia" w:cstheme="majorBidi"/>
          <w:sz w:val="28"/>
          <w:lang w:val="en-US" w:eastAsia="zh-CN"/>
        </w:rPr>
      </w:pPr>
      <w:r>
        <w:rPr>
          <w:rFonts w:hint="eastAsia" w:asciiTheme="majorHAnsi" w:hAnsiTheme="majorHAnsi" w:eastAsiaTheme="majorEastAsia" w:cstheme="majorBidi"/>
          <w:sz w:val="28"/>
          <w:lang w:val="en-US" w:eastAsia="zh-CN"/>
        </w:rPr>
        <w:t>4.3.6.1 pinyougou-sellergoods-service商家服务(war)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83200" cy="1652905"/>
            <wp:effectExtent l="9525" t="9525" r="22225" b="13970"/>
            <wp:docPr id="2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6529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88915" cy="3348355"/>
            <wp:effectExtent l="0" t="0" r="6985" b="4445"/>
            <wp:docPr id="10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3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334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</w:pPr>
      <w:r>
        <w:drawing>
          <wp:inline distT="0" distB="0" distL="114300" distR="114300">
            <wp:extent cx="5269865" cy="3132455"/>
            <wp:effectExtent l="0" t="0" r="6985" b="10795"/>
            <wp:docPr id="7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2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</w:pPr>
      <w:r>
        <w:drawing>
          <wp:inline distT="0" distB="0" distL="114300" distR="114300">
            <wp:extent cx="5269865" cy="3288030"/>
            <wp:effectExtent l="0" t="0" r="6985" b="7620"/>
            <wp:docPr id="7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88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  <w:lang w:eastAsia="zh-CN"/>
        </w:rPr>
        <w:t>把</w:t>
      </w:r>
      <w:r>
        <w:rPr>
          <w:rFonts w:hint="eastAsia" w:ascii="Courier New" w:hAnsi="Courier New" w:cs="Courier New"/>
          <w:lang w:val="en-US" w:eastAsia="zh-CN"/>
        </w:rPr>
        <w:t>java项目</w:t>
      </w:r>
      <w:r>
        <w:rPr>
          <w:rFonts w:hint="default" w:ascii="Courier New" w:hAnsi="Courier New" w:cs="Courier New"/>
          <w:lang w:val="en-US" w:eastAsia="zh-CN"/>
        </w:rPr>
        <w:t>转化成</w:t>
      </w:r>
      <w:r>
        <w:rPr>
          <w:rFonts w:hint="eastAsia" w:ascii="Courier New" w:hAnsi="Courier New" w:cs="Courier New"/>
          <w:lang w:val="en-US" w:eastAsia="zh-CN"/>
        </w:rPr>
        <w:t>Web项目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</w:pPr>
      <w:r>
        <w:drawing>
          <wp:inline distT="0" distB="0" distL="114300" distR="114300">
            <wp:extent cx="4457065" cy="1910715"/>
            <wp:effectExtent l="9525" t="9525" r="10160" b="2286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19107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190490" cy="1104900"/>
            <wp:effectExtent l="0" t="0" r="10160" b="0"/>
            <wp:docPr id="10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4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textAlignment w:val="auto"/>
        <w:outlineLvl w:val="9"/>
        <w:rPr>
          <w:rFonts w:hint="eastAsia" w:ascii="Courier New" w:hAnsi="Courier New" w:eastAsia="宋体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pinyougou-sellergoods-service</w:t>
      </w:r>
      <w:r>
        <w:rPr>
          <w:rFonts w:hint="eastAsia" w:ascii="Courier New" w:hAnsi="Courier New" w:cs="Courier New"/>
          <w:lang w:val="en-US" w:eastAsia="zh-CN"/>
        </w:rPr>
        <w:t>/</w:t>
      </w:r>
      <w:r>
        <w:rPr>
          <w:rFonts w:hint="default" w:ascii="Courier New" w:hAnsi="Courier New" w:cs="Courier New"/>
          <w:lang w:val="en-US" w:eastAsia="zh-CN"/>
        </w:rPr>
        <w:t>pom.xml</w:t>
      </w:r>
      <w:r>
        <w:rPr>
          <w:rFonts w:hint="eastAsia" w:ascii="Courier New" w:hAnsi="Courier New" w:cs="Courier New"/>
          <w:lang w:val="en-US" w:eastAsia="zh-CN"/>
        </w:rPr>
        <w:t>添加</w:t>
      </w:r>
      <w:r>
        <w:rPr>
          <w:rFonts w:hint="default" w:ascii="Courier New" w:hAnsi="Courier New" w:cs="Courier New"/>
          <w:lang w:val="en-US" w:eastAsia="zh-CN"/>
        </w:rPr>
        <w:t>依赖</w:t>
      </w:r>
      <w:r>
        <w:rPr>
          <w:rFonts w:hint="eastAsia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 w:eastAsia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project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="http://maven.apache.org/POM/4.0.0"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="http://maven.apache.org/POM/4.0.0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http://maven.apache.org/xsd/maven-4.0.0.xsd"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&gt;pinyougou-service&lt;/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&gt;1.0-SNAPSHOT&lt;/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&gt;4.0.0&lt;/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&gt;pinyougou-sellergoods-service&lt;/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packaging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&gt;war&lt;/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packaging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properties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覆盖父工程中的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port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属性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port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&gt;9001&lt;/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port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properties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project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修改</w:t>
      </w:r>
      <w:r>
        <w:rPr>
          <w:rFonts w:hint="default" w:ascii="Courier New" w:hAnsi="Courier New" w:cs="Courier New"/>
          <w:lang w:val="en-US" w:eastAsia="zh-CN"/>
        </w:rPr>
        <w:t>pinyougou-sellergoods-service</w:t>
      </w:r>
      <w:r>
        <w:rPr>
          <w:rFonts w:hint="eastAsia" w:ascii="Courier New" w:hAnsi="Courier New" w:cs="Courier New"/>
          <w:lang w:val="en-US" w:eastAsia="zh-CN"/>
        </w:rPr>
        <w:t>/src/main/webapp/</w:t>
      </w:r>
      <w:r>
        <w:rPr>
          <w:rFonts w:hint="default" w:ascii="Courier New" w:hAnsi="Courier New" w:cs="Courier New"/>
          <w:lang w:val="en-US" w:eastAsia="zh-CN"/>
        </w:rPr>
        <w:t>WEB-INF/web.xml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web-app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="http://java.sun.com/xml/ns/javaee"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="http://java.sun.com/xml/ns/javaee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http://java.sun.com/xml/ns/javaee/web-app_3_0.xsd"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="3.0"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Spring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加载文件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context-param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&gt;contextConfigLocation&lt;/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&gt;classpath:applicationContext*.xml&lt;/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context-param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Spring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的核心监听器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listener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listener-class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&gt;org.springframework.web.context.ContextLoaderListener&lt;/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listener-class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listener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web-app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pinyougou-sellergoods-service</w:t>
      </w:r>
      <w:r>
        <w:rPr>
          <w:rFonts w:hint="eastAsia" w:ascii="Courier New" w:hAnsi="Courier New" w:cs="Courier New"/>
          <w:lang w:val="en-US" w:eastAsia="zh-CN"/>
        </w:rPr>
        <w:t>/src/main/resources/</w:t>
      </w:r>
      <w:r>
        <w:rPr>
          <w:rFonts w:hint="default" w:ascii="Courier New" w:hAnsi="Courier New" w:cs="Courier New"/>
          <w:lang w:val="en-US" w:eastAsia="zh-CN"/>
        </w:rPr>
        <w:t>log4j.properties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log4j.rootLogger</w:t>
            </w:r>
            <w:r>
              <w:rPr>
                <w:rFonts w:hint="default" w:ascii="Courier New" w:hAnsi="Courier New" w:cs="Courier New"/>
                <w:color w:val="80808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DEBUG,stdout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log4j.appender.stdout</w:t>
            </w:r>
            <w:r>
              <w:rPr>
                <w:rFonts w:hint="default" w:ascii="Courier New" w:hAnsi="Courier New" w:cs="Courier New"/>
                <w:color w:val="80808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org.apache.log4j.ConsoleAppender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log4j.appender.stdout.layout</w:t>
            </w:r>
            <w:r>
              <w:rPr>
                <w:rFonts w:hint="default" w:ascii="Courier New" w:hAnsi="Courier New" w:cs="Courier New"/>
                <w:color w:val="80808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org.apache.log4j.PatternLayout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log4j.appender.stdout.layout.ConversionPattern</w:t>
            </w:r>
            <w:r>
              <w:rPr>
                <w:rFonts w:hint="default" w:ascii="Courier New" w:hAnsi="Courier New" w:cs="Courier New"/>
                <w:color w:val="80808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%-d{yyyy-MM-dd HH:mm:ss,SSS} [%t] [%c]-[%p] %m%n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</w:t>
      </w:r>
      <w:r>
        <w:rPr>
          <w:rFonts w:hint="default" w:ascii="Courier New" w:hAnsi="Courier New" w:cs="Courier New"/>
          <w:lang w:val="en-US" w:eastAsia="zh-CN"/>
        </w:rPr>
        <w:t>inyougou-sellergoods-service</w:t>
      </w:r>
      <w:r>
        <w:rPr>
          <w:rFonts w:hint="eastAsia" w:ascii="Courier New" w:hAnsi="Courier New" w:cs="Courier New"/>
          <w:lang w:val="en-US" w:eastAsia="zh-CN"/>
        </w:rPr>
        <w:t>/src/main/java下面</w:t>
      </w:r>
      <w:r>
        <w:rPr>
          <w:rFonts w:hint="default" w:ascii="Courier New" w:hAnsi="Courier New" w:cs="Courier New"/>
          <w:lang w:val="en-US" w:eastAsia="zh-CN"/>
        </w:rPr>
        <w:t>创建包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25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com.pinyougou.sellergoods.service.impl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pinyougou-sellergoods-service</w:t>
      </w:r>
      <w:r>
        <w:rPr>
          <w:rFonts w:hint="eastAsia" w:ascii="Courier New" w:hAnsi="Courier New" w:cs="Courier New"/>
          <w:lang w:val="en-US" w:eastAsia="zh-CN"/>
        </w:rPr>
        <w:t>/src/main/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resources下创建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Spring配置文件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applicationContext-service.xml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beans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="http://www.springframework.org/schema/beans"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xmlns:context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="http://www.springframework.org/schema/context"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="http://www.springframework.org/schema/beans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http://www.springframework.org/schema/beans/spring-beans.xsd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http://www.springframework.org/schema/context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http://www.springframework.org/schema/context/spring-context.xsd"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配置加载属性文件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>&lt;context:property-placeholder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 xml:space="preserve">            location="classpath:props/*.properties"/&gt;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导入数据访问配置文件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resource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="classpath:applicationContext-mapper.xml"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beans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 w:line="240" w:lineRule="auto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4.3.7 pinyougou-web服务消费者(pom)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230" cy="890270"/>
            <wp:effectExtent l="9525" t="9525" r="17145" b="14605"/>
            <wp:docPr id="9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02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546985"/>
            <wp:effectExtent l="0" t="0" r="4445" b="5715"/>
            <wp:docPr id="9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865" cy="2753360"/>
            <wp:effectExtent l="0" t="0" r="6985" b="8890"/>
            <wp:docPr id="9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36825"/>
            <wp:effectExtent l="0" t="0" r="6985" b="15875"/>
            <wp:docPr id="9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865" cy="3314065"/>
            <wp:effectExtent l="0" t="0" r="6985" b="635"/>
            <wp:docPr id="9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2971165" cy="2038350"/>
            <wp:effectExtent l="9525" t="9525" r="10160" b="952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2038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pinyougou-web/</w:t>
      </w:r>
      <w:r>
        <w:rPr>
          <w:rFonts w:hint="default" w:ascii="Courier New" w:hAnsi="Courier New" w:cs="Courier New"/>
          <w:lang w:val="en-US" w:eastAsia="zh-CN"/>
        </w:rPr>
        <w:t>pom.xml添加依赖：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project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="http://maven.apache.org/POM/4.0.0"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="http://maven.apache.org/POM/4.0.0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http://maven.apache.org/xsd/maven-4.0.0.xsd"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&gt;pinyougou-parent&lt;/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&gt;1.0-SNAPSHOT&lt;/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&gt;4.0.0&lt;/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&gt;pinyougou-web&lt;/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>&lt;packaging&gt;pom&lt;/packaging&gt;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&gt;pinyougou-web&lt;/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properties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tomcat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端口号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&lt;port&gt;</w:t>
            </w:r>
            <w:r>
              <w:rPr>
                <w:rFonts w:hint="default" w:ascii="Courier New" w:hAnsi="Courier New" w:cs="Courier New"/>
                <w:b/>
                <w:bCs/>
                <w:color w:val="000000" w:themeColor="text1"/>
                <w:sz w:val="21"/>
                <w:szCs w:val="21"/>
                <w:shd w:val="clear" w:fill="C7EDCC"/>
                <w14:textFill>
                  <w14:solidFill>
                    <w14:schemeClr w14:val="tx1"/>
                  </w14:solidFill>
                </w14:textFill>
              </w:rPr>
              <w:t>9100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&lt;/port&gt;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properties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配置依赖关系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日志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&gt;org.slf4j&lt;/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&gt;slf4j-log4j12&lt;/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servlet-api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&gt;org.apache.tomcat.embed&lt;/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&gt;tomcat-embed-core&lt;/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scope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&gt;provided&lt;/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scope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JSON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处理工具包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&gt;com.alibaba&lt;/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&gt;fastjson&lt;/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apache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工具组件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&gt;org.apache.commons&lt;/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&gt;commons-lang3&lt;/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spring4 --&gt;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&gt;org.springframework&lt;/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&gt;spring-webmvc&lt;/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加密解密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&gt;commons-codec&lt;/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&gt;commons-codec&lt;/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pinyougou-interface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&gt;pinyougou-interface&lt;/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&gt;1.0-SNAPSHOT&lt;/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构建部分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tomcat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插件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&gt;org.apache.tomcat.maven&lt;/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&gt;tomcat7-maven-plugin&lt;/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configuration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 xml:space="preserve">  &lt;port&gt;${port}&lt;/port&gt;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path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&gt;/&lt;/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path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configuration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project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 w:line="240" w:lineRule="auto"/>
        <w:textAlignment w:val="auto"/>
        <w:outlineLvl w:val="3"/>
        <w:rPr>
          <w:rFonts w:hint="eastAsia" w:asciiTheme="majorHAnsi" w:hAnsiTheme="majorHAnsi" w:eastAsiaTheme="majorEastAsia" w:cstheme="majorBidi"/>
          <w:sz w:val="28"/>
          <w:lang w:val="en-US" w:eastAsia="zh-CN"/>
        </w:rPr>
      </w:pPr>
      <w:r>
        <w:rPr>
          <w:rFonts w:hint="eastAsia" w:asciiTheme="majorHAnsi" w:hAnsiTheme="majorHAnsi" w:eastAsiaTheme="majorEastAsia" w:cstheme="majorBidi"/>
          <w:sz w:val="28"/>
          <w:lang w:val="en-US" w:eastAsia="zh-CN"/>
        </w:rPr>
        <w:t>4.3.7.1 pinyougou-manager-web运营商管理后台(war)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</w:rPr>
      </w:pPr>
      <w:r>
        <w:drawing>
          <wp:inline distT="0" distB="0" distL="114300" distR="114300">
            <wp:extent cx="5271770" cy="1300480"/>
            <wp:effectExtent l="9525" t="9525" r="14605" b="23495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004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72405" cy="3495675"/>
            <wp:effectExtent l="0" t="0" r="4445" b="9525"/>
            <wp:docPr id="11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4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865" cy="3314065"/>
            <wp:effectExtent l="0" t="0" r="6985" b="635"/>
            <wp:docPr id="9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69865" cy="3314065"/>
            <wp:effectExtent l="0" t="0" r="6985" b="635"/>
            <wp:docPr id="9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3856990" cy="1200150"/>
            <wp:effectExtent l="9525" t="9525" r="19685" b="9525"/>
            <wp:docPr id="10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200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eastAsia="宋体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</w:rPr>
        <w:t>pinyougou-manager-web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  <w:lang w:val="en-US" w:eastAsia="zh-CN"/>
        </w:rPr>
        <w:t>/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pom.xml添加依赖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project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="http://maven.apache.org/POM/4.0.0"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="http://maven.apache.org/POM/4.0.0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http://maven.apache.org/xsd/maven-4.0.0.xsd"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&gt;pinyougou-web&lt;/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&gt;1.0-SNAPSHOT&lt;/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&gt;4.0.0&lt;/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&gt;pinyougou-manager-web&lt;/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packaging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&gt;war&lt;/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packaging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properties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覆盖父工程中的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port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属性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>&lt;port&gt;9101&lt;/port&gt;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properties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project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shd w:val="clear" w:fill="C7EDCC"/>
          <w:lang w:eastAsia="zh-CN"/>
        </w:rPr>
        <w:t>修改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</w:rPr>
        <w:t>pinyougou-manager-web</w:t>
      </w:r>
      <w:r>
        <w:rPr>
          <w:rFonts w:hint="eastAsia" w:ascii="Courier New" w:hAnsi="Courier New" w:cs="Courier New"/>
          <w:color w:val="000000"/>
          <w:sz w:val="21"/>
          <w:szCs w:val="21"/>
          <w:shd w:val="clear" w:fill="C7EDCC"/>
          <w:lang w:val="en-US" w:eastAsia="zh-CN"/>
        </w:rPr>
        <w:t>/src/main/</w:t>
      </w:r>
      <w:r>
        <w:rPr>
          <w:rFonts w:hint="default" w:ascii="Courier New" w:hAnsi="Courier New" w:cs="Courier New"/>
          <w:lang w:val="en-US" w:eastAsia="zh-CN"/>
        </w:rPr>
        <w:t>webapps</w:t>
      </w:r>
      <w:r>
        <w:rPr>
          <w:rFonts w:hint="eastAsia" w:ascii="Courier New" w:hAnsi="Courier New" w:cs="Courier New"/>
          <w:lang w:val="en-US" w:eastAsia="zh-CN"/>
        </w:rPr>
        <w:t>/</w:t>
      </w:r>
      <w:r>
        <w:rPr>
          <w:rFonts w:hint="default" w:ascii="Courier New" w:hAnsi="Courier New" w:cs="Courier New"/>
          <w:lang w:val="en-US" w:eastAsia="zh-CN"/>
        </w:rPr>
        <w:t>WEB-INF/web.xml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web-app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="http://java.sun.com/xml/ns/javaee"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="http://java.sun.com/xml/ns/javaee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http://java.sun.com/xml/ns/javaee/web-app_3_0.xsd"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="3.0"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Spring MVC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前端控制器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核心控制器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)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&gt;org.springframework.web.servlet.DispatcherServlet&lt;/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&gt;contextConfigLocation&lt;/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&gt;classpath:springmvc.xml&lt;/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load-on-startup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load-on-startup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&gt;/&lt;/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配置全局编码过滤器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&gt;characterEncodingFilter&lt;/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&gt;org.springframework.web.filter.CharacterEncodingFilter&lt;/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&gt;encoding&lt;/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&gt;UTF-8&lt;/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&gt;characterEncodingFilter&lt;/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&gt;/*&lt;/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欢迎列表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welcome-file-list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welcome-file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&gt;index.html&lt;/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welcome-file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welcome-file-list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web-app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</w:rPr>
        <w:t>pinyougou-manager-web</w:t>
      </w:r>
      <w:r>
        <w:rPr>
          <w:rFonts w:hint="eastAsia" w:ascii="Courier New" w:hAnsi="Courier New" w:cs="Courier New"/>
          <w:color w:val="000000"/>
          <w:sz w:val="21"/>
          <w:szCs w:val="21"/>
          <w:shd w:val="clear" w:fill="C7EDCC"/>
          <w:lang w:val="en-US" w:eastAsia="zh-CN"/>
        </w:rPr>
        <w:t>/</w:t>
      </w:r>
      <w:r>
        <w:rPr>
          <w:rFonts w:hint="default" w:ascii="Courier New" w:hAnsi="Courier New" w:cs="Courier New"/>
          <w:lang w:val="en-US" w:eastAsia="zh-CN"/>
        </w:rPr>
        <w:t>src/main/resources</w:t>
      </w:r>
      <w:r>
        <w:rPr>
          <w:rFonts w:hint="eastAsia" w:ascii="Courier New" w:hAnsi="Courier New" w:cs="Courier New"/>
          <w:lang w:val="en-US" w:eastAsia="zh-CN"/>
        </w:rPr>
        <w:t>/目录</w:t>
      </w:r>
      <w:r>
        <w:rPr>
          <w:rFonts w:hint="default" w:ascii="Courier New" w:hAnsi="Courier New" w:cs="Courier New"/>
          <w:lang w:val="en-US" w:eastAsia="zh-CN"/>
        </w:rPr>
        <w:t>下创建</w:t>
      </w:r>
      <w:r>
        <w:rPr>
          <w:rFonts w:hint="eastAsia" w:ascii="Courier New" w:hAnsi="Courier New" w:cs="Courier New"/>
          <w:lang w:val="en-US" w:eastAsia="zh-CN"/>
        </w:rPr>
        <w:t>springmvc</w:t>
      </w:r>
      <w:r>
        <w:rPr>
          <w:rFonts w:hint="default" w:ascii="Courier New" w:hAnsi="Courier New" w:cs="Courier New"/>
          <w:lang w:val="en-US" w:eastAsia="zh-CN"/>
        </w:rPr>
        <w:t>.xml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beans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="http://www.springframework.org/schema/beans"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xmlns:mvc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="http://www.springframework.org/schema/mvc"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xmlns:context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="http://www.springframework.org/schema/context"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="http://www.springframework.org/schema/beans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http://www.springframework.org/schema/beans/spring-beans.xsd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</w:t>
            </w:r>
            <w:r>
              <w:rPr>
                <w:rFonts w:hint="eastAsia" w:ascii="Courier New" w:hAnsi="Courier New" w:cs="Courier New"/>
                <w:b/>
                <w:color w:val="008000"/>
                <w:sz w:val="18"/>
                <w:szCs w:val="18"/>
                <w:shd w:val="clear" w:fill="C7EDCC"/>
                <w:lang w:val="en-US" w:eastAsia="zh-CN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http://www.springframework.org/schema/mvc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http://www.springframework.org/schema/mvc/spring-mvc.xsd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http://www.springframework.org/schema/context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</w:t>
            </w:r>
            <w:r>
              <w:rPr>
                <w:rFonts w:hint="eastAsia" w:ascii="Courier New" w:hAnsi="Courier New" w:cs="Courier New"/>
                <w:b/>
                <w:color w:val="008000"/>
                <w:sz w:val="18"/>
                <w:szCs w:val="18"/>
                <w:shd w:val="clear" w:fill="C7EDCC"/>
                <w:lang w:val="en-US" w:eastAsia="zh-CN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http://www.springframework.org/schema/context/spring-context.xsd"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Courier New" w:hAnsi="Courier New" w:cs="Courier New"/>
                <w:color w:val="000000"/>
                <w:sz w:val="21"/>
                <w:szCs w:val="21"/>
                <w:shd w:val="clear" w:fill="C7EDCC"/>
                <w:lang w:val="en-US" w:eastAsia="zh-CN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default" w:ascii="Courier New" w:hAnsi="Courier New" w:eastAsia="宋体" w:cs="Courier New"/>
                <w:i/>
                <w:color w:val="808080"/>
                <w:sz w:val="21"/>
                <w:szCs w:val="21"/>
                <w:shd w:val="clear" w:fill="C7EDCC"/>
              </w:rPr>
              <w:t xml:space="preserve">开启组件扫描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Courier New" w:hAnsi="Courier New" w:cs="Courier New"/>
                <w:i/>
                <w:color w:val="808080"/>
                <w:sz w:val="21"/>
                <w:szCs w:val="21"/>
                <w:shd w:val="clear" w:fill="C7EDCC"/>
                <w:lang w:val="en-US" w:eastAsia="zh-CN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context:component-scan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eastAsia" w:ascii="Courier New" w:hAnsi="Courier New" w:cs="Courier New"/>
                <w:b/>
                <w:color w:val="000080"/>
                <w:sz w:val="21"/>
                <w:szCs w:val="21"/>
                <w:shd w:val="clear" w:fill="C7EDCC"/>
                <w:lang w:val="en-US" w:eastAsia="zh-CN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base-package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="com.pinyougou.manager.controller"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开启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MVC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注解驱动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mvc:annotation-driven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配置消息转换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mvc:message-converters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fastjson</w:t>
            </w:r>
            <w:r>
              <w:rPr>
                <w:rFonts w:hint="eastAsia" w:ascii="Courier New" w:hAnsi="Courier New" w:cs="Courier New"/>
                <w:i/>
                <w:color w:val="808080"/>
                <w:sz w:val="21"/>
                <w:szCs w:val="21"/>
                <w:shd w:val="clear" w:fill="C7EDCC"/>
                <w:lang w:eastAsia="zh-CN"/>
              </w:rPr>
              <w:t>作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为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json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处理框架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="com.alibaba.fastjson.support.spring.FastJsonHttpMessageConverter"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配置支持的类型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="supportedMediaTypes"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        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="application/json;charset=UTF-8"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mvc:message-converters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mvc:annotation-driven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配置静态资源用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WEB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容器默认的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servlet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来处理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mvc:default-servlet-handler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beans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</w:rPr>
        <w:t>pinyougou-manager-web</w:t>
      </w:r>
      <w:r>
        <w:rPr>
          <w:rFonts w:hint="eastAsia" w:ascii="Courier New" w:hAnsi="Courier New" w:cs="Courier New"/>
          <w:color w:val="000000"/>
          <w:sz w:val="21"/>
          <w:szCs w:val="21"/>
          <w:shd w:val="clear" w:fill="C7EDCC"/>
          <w:lang w:val="en-US" w:eastAsia="zh-CN"/>
        </w:rPr>
        <w:t>/src/main/java目录下</w:t>
      </w:r>
      <w:r>
        <w:rPr>
          <w:rFonts w:hint="default" w:ascii="Courier New" w:hAnsi="Courier New" w:cs="Courier New"/>
          <w:lang w:val="en-US" w:eastAsia="zh-CN"/>
        </w:rPr>
        <w:t>创建包</w:t>
      </w:r>
      <w:r>
        <w:rPr>
          <w:rFonts w:hint="eastAsia" w:ascii="Courier New" w:hAnsi="Courier New" w:cs="Courier New"/>
          <w:lang w:val="en-US" w:eastAsia="zh-CN"/>
        </w:rPr>
        <w:t>名</w:t>
      </w:r>
      <w:r>
        <w:rPr>
          <w:rFonts w:hint="default" w:ascii="Courier New" w:hAnsi="Courier New" w:cs="Courier New"/>
          <w:lang w:val="en-US" w:eastAsia="zh-CN"/>
        </w:rPr>
        <w:t>com.pinyougou.manager.controller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color w:val="000000"/>
          <w:sz w:val="21"/>
          <w:szCs w:val="21"/>
          <w:shd w:val="clear" w:fill="C7EDCC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</w:rPr>
        <w:t>pinyougou-manager-web</w:t>
      </w:r>
      <w:r>
        <w:rPr>
          <w:rFonts w:hint="eastAsia" w:ascii="Courier New" w:hAnsi="Courier New" w:cs="Courier New"/>
          <w:color w:val="000000"/>
          <w:sz w:val="21"/>
          <w:szCs w:val="21"/>
          <w:shd w:val="clear" w:fill="C7EDCC"/>
          <w:lang w:val="en-US" w:eastAsia="zh-CN"/>
        </w:rPr>
        <w:t>/src/main/resources/</w:t>
      </w:r>
      <w:r>
        <w:rPr>
          <w:rFonts w:hint="default" w:ascii="Courier New" w:hAnsi="Courier New" w:cs="Courier New"/>
          <w:lang w:val="en-US" w:eastAsia="zh-CN"/>
        </w:rPr>
        <w:t>log4j.properties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log4j.rootLogger</w:t>
            </w:r>
            <w:r>
              <w:rPr>
                <w:rFonts w:hint="default" w:ascii="Courier New" w:hAnsi="Courier New" w:cs="Courier New"/>
                <w:color w:val="80808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DEBUG,stdout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log4j.appender.stdout</w:t>
            </w:r>
            <w:r>
              <w:rPr>
                <w:rFonts w:hint="default" w:ascii="Courier New" w:hAnsi="Courier New" w:cs="Courier New"/>
                <w:color w:val="80808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org.apache.log4j.ConsoleAppender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log4j.appender.stdout.layout</w:t>
            </w:r>
            <w:r>
              <w:rPr>
                <w:rFonts w:hint="default" w:ascii="Courier New" w:hAnsi="Courier New" w:cs="Courier New"/>
                <w:color w:val="80808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org.apache.log4j.PatternLayout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log4j.appender.stdout.layout.ConversionPattern</w:t>
            </w:r>
            <w:r>
              <w:rPr>
                <w:rFonts w:hint="default" w:ascii="Courier New" w:hAnsi="Courier New" w:cs="Courier New"/>
                <w:color w:val="808080"/>
                <w:sz w:val="21"/>
                <w:szCs w:val="21"/>
                <w:shd w:val="clear" w:fill="C7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%-d{yyyy-MM-dd HH:mm:ss,SSS} [%t] [%c]-[%p] %m%n</w:t>
            </w:r>
          </w:p>
        </w:tc>
      </w:tr>
    </w:tbl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210" w:line="276" w:lineRule="auto"/>
        <w:ind w:leftChars="0"/>
        <w:jc w:val="both"/>
        <w:textAlignment w:val="auto"/>
        <w:outlineLvl w:val="0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5.品优购【查询品牌列表】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5.1需求分析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完成品牌管理的后端代码，在浏览器可查询品牌的数据（json格式）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5.2数据库表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b/>
          <w:bCs/>
          <w:lang w:val="en-US" w:eastAsia="zh-CN"/>
        </w:rPr>
      </w:pPr>
      <w:r>
        <w:rPr>
          <w:rFonts w:hint="default" w:ascii="Courier New" w:hAnsi="Courier New" w:cs="Courier New"/>
          <w:b/>
          <w:bCs/>
          <w:lang w:val="en-US" w:eastAsia="zh-CN"/>
        </w:rPr>
        <w:t>tb_brand 品牌表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</w:trPr>
        <w:tc>
          <w:tcPr>
            <w:tcW w:w="2130" w:type="dxa"/>
            <w:shd w:val="clear" w:color="auto" w:fill="FABF8F" w:themeFill="accent6" w:themeFillTint="99"/>
          </w:tcPr>
          <w:p>
            <w:pPr>
              <w:spacing w:line="240" w:lineRule="auto"/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  <w:t>字段</w:t>
            </w:r>
          </w:p>
        </w:tc>
        <w:tc>
          <w:tcPr>
            <w:tcW w:w="2130" w:type="dxa"/>
            <w:shd w:val="clear" w:color="auto" w:fill="FABF8F" w:themeFill="accent6" w:themeFillTint="99"/>
          </w:tcPr>
          <w:p>
            <w:pPr>
              <w:spacing w:line="240" w:lineRule="auto"/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  <w:t>类型</w:t>
            </w:r>
          </w:p>
        </w:tc>
        <w:tc>
          <w:tcPr>
            <w:tcW w:w="2131" w:type="dxa"/>
            <w:shd w:val="clear" w:color="auto" w:fill="FABF8F" w:themeFill="accent6" w:themeFillTint="99"/>
          </w:tcPr>
          <w:p>
            <w:pPr>
              <w:spacing w:line="240" w:lineRule="auto"/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  <w:t>长度</w:t>
            </w:r>
          </w:p>
        </w:tc>
        <w:tc>
          <w:tcPr>
            <w:tcW w:w="2131" w:type="dxa"/>
            <w:shd w:val="clear" w:color="auto" w:fill="FABF8F" w:themeFill="accent6" w:themeFillTint="99"/>
          </w:tcPr>
          <w:p>
            <w:pPr>
              <w:spacing w:line="240" w:lineRule="auto"/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5" w:line="240" w:lineRule="auto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  <w:t>id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5" w:line="240" w:lineRule="auto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  <w:t>bigint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5" w:line="240" w:lineRule="auto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5" w:line="240" w:lineRule="auto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5" w:line="240" w:lineRule="auto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  <w:t>name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5" w:line="240" w:lineRule="auto"/>
              <w:textAlignment w:val="auto"/>
              <w:outlineLvl w:val="9"/>
              <w:rPr>
                <w:rFonts w:hint="default" w:ascii="Courier New" w:hAnsi="Courier New" w:eastAsia="宋体" w:cs="Courier New"/>
                <w:sz w:val="21"/>
                <w:szCs w:val="21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  <w:t>varchar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5" w:line="240" w:lineRule="auto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  <w:t>255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5" w:line="240" w:lineRule="auto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  <w:t>品牌名称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" w:hRule="atLeast"/>
        </w:trPr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5" w:line="240" w:lineRule="auto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  <w:t>first_char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5" w:line="240" w:lineRule="auto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  <w:t>varchar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5" w:line="240" w:lineRule="auto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  <w:t>1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5" w:line="240" w:lineRule="auto"/>
              <w:textAlignment w:val="auto"/>
              <w:outlineLvl w:val="9"/>
              <w:rPr>
                <w:rFonts w:hint="default" w:ascii="Courier New" w:hAnsi="Courier New" w:eastAsia="宋体" w:cs="Courier New"/>
                <w:sz w:val="21"/>
                <w:szCs w:val="21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lang w:val="en-US" w:eastAsia="zh-CN"/>
              </w:rPr>
              <w:t>品牌首字母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5.3后端代码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5.3.1实体类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pinyougou-pojo/src/main/java/com.pinyougou.pojo/包下创建Brand.java实体类。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5.3.2数据访问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在pinyougou-mapper/src/main/java/com.pinyougou.mapper包下创建BrandMapper.java接口类。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interface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BrandMapper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查询全部品牌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@Select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"select * from tb_brand order by id asc"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List&lt;Brand&gt; findAll();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textAlignment w:val="auto"/>
        <w:outlineLvl w:val="9"/>
        <w:rPr>
          <w:rFonts w:hint="eastAsia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修改pinyougou-mapper/src/main/resources/mappers/BrandMapper.xml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="UTF-8" 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&lt;!DOCTYPE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mapper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"-//mybatis.org//DTD Mapper 3.0//EN"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"http://mybatis.org/dtd/mybatis-3-mapper.dtd"</w:t>
            </w:r>
            <w:r>
              <w:rPr>
                <w:rFonts w:hint="default" w:ascii="Courier New" w:hAnsi="Courier New" w:cs="Courier New"/>
                <w:b/>
                <w:i/>
                <w:color w:val="00008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b/>
                <w:i/>
                <w:color w:val="000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mapper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namespace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com.pinyougou.mapper.BrandMapper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mapper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5.3.3服务接口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在pinyougou-interface工程</w:t>
      </w:r>
      <w:r>
        <w:rPr>
          <w:rFonts w:hint="eastAsia" w:ascii="Courier New" w:hAnsi="Courier New" w:cs="Courier New"/>
          <w:lang w:val="en-US" w:eastAsia="zh-CN"/>
        </w:rPr>
        <w:t>的src/main/java/com.pinyougou.service包下</w:t>
      </w:r>
      <w:r>
        <w:rPr>
          <w:rFonts w:hint="default" w:ascii="Courier New" w:hAnsi="Courier New" w:cs="Courier New"/>
          <w:lang w:val="en-US" w:eastAsia="zh-CN"/>
        </w:rPr>
        <w:t>创建Brand</w:t>
      </w:r>
      <w:r>
        <w:rPr>
          <w:rFonts w:hint="default" w:ascii="Courier New" w:hAnsi="Courier New" w:cs="Courier New"/>
        </w:rPr>
        <w:t>Service</w:t>
      </w:r>
      <w:r>
        <w:rPr>
          <w:rFonts w:hint="eastAsia" w:ascii="Courier New" w:hAnsi="Courier New" w:cs="Courier New"/>
          <w:lang w:val="en-US" w:eastAsia="zh-CN"/>
        </w:rPr>
        <w:t>.java</w:t>
      </w:r>
      <w:r>
        <w:rPr>
          <w:rFonts w:hint="eastAsia" w:ascii="Courier New" w:hAnsi="Courier New" w:cs="Courier New"/>
          <w:lang w:eastAsia="zh-CN"/>
        </w:rPr>
        <w:t>服务</w:t>
      </w:r>
      <w:r>
        <w:rPr>
          <w:rFonts w:hint="default" w:ascii="Courier New" w:hAnsi="Courier New" w:cs="Courier New"/>
          <w:lang w:eastAsia="zh-CN"/>
        </w:rPr>
        <w:t>接口</w:t>
      </w:r>
      <w:r>
        <w:rPr>
          <w:rFonts w:hint="eastAsia" w:ascii="Courier New" w:hAnsi="Courier New" w:cs="Courier New"/>
          <w:lang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6" w:hRule="atLeast"/>
        </w:trPr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interface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BrandService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/** </w:t>
            </w:r>
            <w:r>
              <w:rPr>
                <w:rFonts w:hint="default" w:ascii="Courier New" w:hAnsi="Courier New" w:eastAsia="宋体" w:cs="Courier New"/>
                <w:i/>
                <w:color w:val="808080"/>
                <w:sz w:val="21"/>
                <w:szCs w:val="21"/>
                <w:shd w:val="clear" w:fill="C7EDCC"/>
              </w:rPr>
              <w:t xml:space="preserve">查询所有品牌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List&lt;Brand&gt; findAll();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}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5.3.4服务实现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宋体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pinyougou-sellergoods-service</w:t>
      </w:r>
      <w:r>
        <w:rPr>
          <w:rFonts w:hint="eastAsia" w:ascii="Courier New" w:hAnsi="Courier New" w:cs="Courier New"/>
          <w:lang w:val="en-US" w:eastAsia="zh-CN"/>
        </w:rPr>
        <w:t>/src/main/java/com.pinyougou.sellergoods.service.impl包下</w:t>
      </w:r>
      <w:r>
        <w:rPr>
          <w:rFonts w:hint="default" w:ascii="Courier New" w:hAnsi="Courier New" w:cs="Courier New"/>
          <w:lang w:val="en-US" w:eastAsia="zh-CN"/>
        </w:rPr>
        <w:t>创建Brand</w:t>
      </w:r>
      <w:r>
        <w:rPr>
          <w:rFonts w:hint="default" w:ascii="Courier New" w:hAnsi="Courier New" w:cs="Courier New"/>
        </w:rPr>
        <w:t>ServiceImpl</w:t>
      </w:r>
      <w:r>
        <w:rPr>
          <w:rFonts w:hint="eastAsia" w:ascii="Courier New" w:hAnsi="Courier New" w:cs="Courier New"/>
          <w:lang w:val="en-US" w:eastAsia="zh-CN"/>
        </w:rPr>
        <w:t>.java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package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com.pinyougou.sellergoods.service.impl;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com.pinyougou.mapper.BrandMapper;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com.pinyougou.pojo.Brand;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com.pinyougou.service.BrandService;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org.springframework.beans.factory.annotation.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Autowired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java.util.List;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BrandServiceImpl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BrandService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注入数据访问接口代理对象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BrandMapper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brandMapper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List&lt;Brand&gt; findAll()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brandMapper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.findAll();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}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5.3.5控制器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在pinyougou-manager-web工程</w:t>
      </w:r>
      <w:r>
        <w:rPr>
          <w:rFonts w:hint="eastAsia" w:ascii="Courier New" w:hAnsi="Courier New" w:cs="Courier New"/>
          <w:lang w:val="en-US" w:eastAsia="zh-CN"/>
        </w:rPr>
        <w:t>src/main/java的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com.pinyougou.manager.controller包下创建Brand</w:t>
      </w:r>
      <w:r>
        <w:rPr>
          <w:rFonts w:hint="default" w:ascii="Courier New" w:hAnsi="Courier New" w:cs="Courier New"/>
        </w:rPr>
        <w:t>Controller</w:t>
      </w:r>
      <w:r>
        <w:rPr>
          <w:rFonts w:hint="eastAsia" w:ascii="Courier New" w:hAnsi="Courier New" w:cs="Courier New"/>
          <w:lang w:val="en-US" w:eastAsia="zh-CN"/>
        </w:rPr>
        <w:t>.java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package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com.pinyougou.manager.controller;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com.pinyougou.pojo.Brand;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com.pinyougou.service.BrandService;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org.springframework.web.bind.annotation.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GetMapping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org.springframework.web.bind.annotation.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RestController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java.util.List;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@RestController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BrandController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</w:t>
            </w:r>
            <w:r>
              <w:rPr>
                <w:rFonts w:hint="eastAsia" w:ascii="Courier New" w:hAnsi="Courier New" w:cs="Courier New"/>
                <w:color w:val="000000"/>
                <w:sz w:val="21"/>
                <w:szCs w:val="21"/>
                <w:shd w:val="clear" w:fill="C7EDCC"/>
                <w:lang w:val="en-US" w:eastAsia="zh-CN"/>
              </w:rPr>
              <w:t xml:space="preserve">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@Autowired</w:t>
            </w:r>
            <w:r>
              <w:rPr>
                <w:rFonts w:hint="eastAsia" w:ascii="Courier New" w:hAnsi="Courier New" w:cs="Courier New"/>
                <w:color w:val="808000"/>
                <w:sz w:val="21"/>
                <w:szCs w:val="21"/>
                <w:shd w:val="clear" w:fill="C7EDCC"/>
                <w:lang w:val="en-US" w:eastAsia="zh-CN"/>
              </w:rPr>
              <w:t>(required=false)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BrandService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brandService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查询全部品牌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@GetMapping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"/brand/findAll"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List&lt;Brand&gt; findAll(){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brandService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.findAll();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}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 Dubbo服务提供者【商家服务】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5.4.1配置依赖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textAlignment w:val="auto"/>
        <w:outlineLvl w:val="9"/>
        <w:rPr>
          <w:rFonts w:hint="eastAsia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pinyougou-service</w:t>
      </w:r>
      <w:r>
        <w:rPr>
          <w:rFonts w:hint="eastAsia" w:ascii="Courier New" w:hAnsi="Courier New" w:cs="Courier New"/>
          <w:lang w:val="en-US" w:eastAsia="zh-CN"/>
        </w:rPr>
        <w:t>/</w:t>
      </w:r>
      <w:r>
        <w:rPr>
          <w:rFonts w:hint="default" w:ascii="Courier New" w:hAnsi="Courier New" w:cs="Courier New"/>
          <w:lang w:val="en-US" w:eastAsia="zh-CN"/>
        </w:rPr>
        <w:t>pom.xml</w:t>
      </w:r>
      <w:r>
        <w:rPr>
          <w:rFonts w:hint="eastAsia" w:ascii="Courier New" w:hAnsi="Courier New" w:cs="Courier New"/>
          <w:lang w:val="en-US" w:eastAsia="zh-CN"/>
        </w:rPr>
        <w:t>添加</w:t>
      </w:r>
      <w:r>
        <w:rPr>
          <w:rFonts w:hint="default" w:ascii="Courier New" w:hAnsi="Courier New" w:cs="Courier New"/>
          <w:lang w:val="en-US" w:eastAsia="zh-CN"/>
        </w:rPr>
        <w:t>依赖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eastAsia" w:ascii="Courier New" w:hAnsi="Courier New" w:eastAsia="宋体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dubbo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eastAsia" w:ascii="Courier New" w:hAnsi="Courier New" w:cs="Courier New"/>
                <w:color w:val="000000"/>
                <w:sz w:val="21"/>
                <w:szCs w:val="21"/>
                <w:shd w:val="clear" w:fill="C7EDCC"/>
                <w:lang w:val="en-US" w:eastAsia="zh-CN"/>
              </w:rPr>
              <w:t xml:space="preserve">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&gt;com.alibaba&lt;/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&gt;dubbo&lt;/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zookeeper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分布式协调服务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&gt;org.apache.zookeeper&lt;/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&gt;zookeeper&lt;/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zkclient(zookeeper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客户端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)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&gt;com.github.sgroschupf&lt;/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&gt;zkclient&lt;/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5.4.2配置文件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eastAsia" w:ascii="Courier New" w:hAnsi="Courier New" w:eastAsia="宋体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pinyougou-sellergoods-service</w:t>
      </w:r>
      <w:r>
        <w:rPr>
          <w:rFonts w:hint="eastAsia" w:ascii="Courier New" w:hAnsi="Courier New" w:cs="Courier New"/>
          <w:lang w:val="en-US" w:eastAsia="zh-CN"/>
        </w:rPr>
        <w:t>/src/main/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resources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/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 xml:space="preserve">applicationContext-service.xml 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配置整合Dubbo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beans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="http://www.springframework.org/schema/beans"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xmlns:context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="http://www.springframework.org/schema/context"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t>xmlns:dubbo="http://code.alibabatech.com/schema/dubbo"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="http://www.springframework.org/schema/beans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http://www.springframework.org/schema/beans/spring-beans.xsd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http://www.springframework.org/schema/context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http://www.springframework.org/schema/context/spring-context.xsd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t>http://code.alibabatech.com/schema/dubbo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t xml:space="preserve">       http://code.alibabatech.com/schema/dubbo/dubbo.xsd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配置加载属性文件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context:property-placeholder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location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="classpath:props/db.properties"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导入数据访问配置文件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resource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="classpath:applicationContext-mapper.xml"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##############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dubbo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服务提供者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##############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配置当前应用的名称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dubbo:application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="pinyougou-sellergoods-service"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zookeeper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作为注册中心，注册服务地址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dubbo:registry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protocol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="zookeeper"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address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="192.168.12.131:2181"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dubbo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协议在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20880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端口暴露服务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dubbo:protocol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="dubbo"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port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="20880"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 xml:space="preserve">配置采用包扫描来暴露服务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8"/>
                <w:szCs w:val="18"/>
                <w:shd w:val="clear" w:fill="C7EDCC"/>
              </w:rPr>
              <w:t>&lt;dubbo:annotation</w:t>
            </w:r>
            <w:r>
              <w:rPr>
                <w:rFonts w:hint="eastAsia" w:ascii="Courier New" w:hAnsi="Courier New" w:cs="Courier New"/>
                <w:b/>
                <w:bCs/>
                <w:color w:val="FF0000"/>
                <w:sz w:val="18"/>
                <w:szCs w:val="18"/>
                <w:shd w:val="clear" w:fill="C7EDCC"/>
                <w:lang w:val="en-US" w:eastAsia="zh-CN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8"/>
                <w:szCs w:val="18"/>
                <w:shd w:val="clear" w:fill="C7EDCC"/>
              </w:rPr>
              <w:t>package="com.pinyougou.sellergoods.service.impl"/&gt;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beans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5.4.3服务实现类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default" w:ascii="Courier New" w:hAnsi="Courier New" w:cs="Courier New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urier New" w:hAnsi="Courier New" w:cs="Courier New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说明：</w:t>
      </w:r>
      <w:r>
        <w:rPr>
          <w:rFonts w:hint="default" w:ascii="Courier New" w:hAnsi="Courier New" w:cs="Courier New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服务接口实现类上面需加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Dubbo的注解</w:t>
      </w:r>
      <w:r>
        <w:rPr>
          <w:rFonts w:hint="default" w:ascii="Courier New" w:hAnsi="Courier New" w:cs="Courier New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：@Service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宋体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pinyougou-sellergoods-service</w:t>
      </w:r>
      <w:r>
        <w:rPr>
          <w:rFonts w:hint="eastAsia" w:ascii="Courier New" w:hAnsi="Courier New" w:cs="Courier New"/>
          <w:lang w:val="en-US" w:eastAsia="zh-CN"/>
        </w:rPr>
        <w:t>/src/main/java/com.pinyougou.sellergoods.service.impl包下的</w:t>
      </w:r>
      <w:r>
        <w:rPr>
          <w:rFonts w:hint="default" w:ascii="Courier New" w:hAnsi="Courier New" w:cs="Courier New"/>
          <w:lang w:val="en-US" w:eastAsia="zh-CN"/>
        </w:rPr>
        <w:t>Brand</w:t>
      </w:r>
      <w:r>
        <w:rPr>
          <w:rFonts w:hint="default" w:ascii="Courier New" w:hAnsi="Courier New" w:cs="Courier New"/>
        </w:rPr>
        <w:t>ServiceImpl</w:t>
      </w:r>
      <w:r>
        <w:rPr>
          <w:rFonts w:hint="eastAsia" w:ascii="Courier New" w:hAnsi="Courier New" w:cs="Courier New"/>
          <w:lang w:val="en-US" w:eastAsia="zh-CN"/>
        </w:rPr>
        <w:t>.java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package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com.pinyougou.sellergoods.service.impl;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bCs w:val="0"/>
                <w:color w:val="FF0000"/>
                <w:sz w:val="21"/>
                <w:szCs w:val="21"/>
                <w:shd w:val="clear" w:fill="C7EDCC"/>
              </w:rPr>
              <w:t>import com.alibaba.dubbo.config.annotation.Service;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com.pinyougou.mapper.BrandMapper;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com.pinyougou.pojo.Brand;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com.pinyougou.service.BrandService;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org.springframework.beans.factory.annotation.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Autowired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org.springframework.transaction.annotation.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Transactional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java.util.List;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@Service(interfaceName=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"com.pinyougou.service.BrandService"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@Transactional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BrandServiceImpl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BrandService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注入数据访问接口代理对象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BrandMapper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brandMapper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List&lt;Brand&gt; findAll()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brandMapper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.findAll();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eastAsia" w:eastAsia="宋体"/>
          <w:b/>
          <w:bCs/>
          <w:color w:val="FF0000"/>
          <w:lang w:val="en-US" w:eastAsia="zh-CN"/>
        </w:rPr>
      </w:pPr>
      <w:r>
        <w:rPr>
          <w:rFonts w:hint="default" w:ascii="Courier New" w:hAnsi="Courier New" w:cs="Courier New"/>
          <w:b/>
          <w:bCs/>
          <w:color w:val="FF0000"/>
          <w:sz w:val="18"/>
          <w:szCs w:val="18"/>
          <w:shd w:val="clear" w:fill="C7EDCC"/>
        </w:rPr>
        <w:t>@Service</w:t>
      </w:r>
      <w:r>
        <w:rPr>
          <w:rFonts w:hint="eastAsia" w:ascii="Courier New" w:hAnsi="Courier New" w:cs="Courier New"/>
          <w:b/>
          <w:bCs/>
          <w:color w:val="FF0000"/>
          <w:sz w:val="18"/>
          <w:szCs w:val="18"/>
          <w:shd w:val="clear" w:fill="C7EDCC"/>
          <w:lang w:eastAsia="zh-CN"/>
        </w:rPr>
        <w:t>注解包名为：</w:t>
      </w:r>
      <w:r>
        <w:rPr>
          <w:rFonts w:hint="default" w:ascii="Courier New" w:hAnsi="Courier New" w:cs="Courier New"/>
          <w:b/>
          <w:bCs/>
          <w:color w:val="FF0000"/>
          <w:sz w:val="21"/>
          <w:szCs w:val="21"/>
          <w:shd w:val="clear" w:fill="C7EDCC"/>
        </w:rPr>
        <w:t>com.alibaba.dubbo.config.annotation.Service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 Dubbo服务消费者【运营商后台】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5.5.1配置依赖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textAlignment w:val="auto"/>
        <w:outlineLvl w:val="9"/>
        <w:rPr>
          <w:rFonts w:hint="eastAsia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</w:t>
      </w:r>
      <w:r>
        <w:rPr>
          <w:rFonts w:hint="eastAsia" w:ascii="Courier New" w:hAnsi="Courier New" w:cs="Courier New"/>
          <w:lang w:val="en-US" w:eastAsia="zh-CN"/>
        </w:rPr>
        <w:t>web/</w:t>
      </w:r>
      <w:r>
        <w:rPr>
          <w:rFonts w:hint="default" w:ascii="Courier New" w:hAnsi="Courier New" w:cs="Courier New"/>
          <w:lang w:val="en-US" w:eastAsia="zh-CN"/>
        </w:rPr>
        <w:t>pom.xml</w:t>
      </w:r>
      <w:r>
        <w:rPr>
          <w:rFonts w:hint="eastAsia" w:ascii="Courier New" w:hAnsi="Courier New" w:cs="Courier New"/>
          <w:lang w:val="en-US" w:eastAsia="zh-CN"/>
        </w:rPr>
        <w:t>添加</w:t>
      </w:r>
      <w:r>
        <w:rPr>
          <w:rFonts w:hint="default" w:ascii="Courier New" w:hAnsi="Courier New" w:cs="Courier New"/>
          <w:lang w:val="en-US" w:eastAsia="zh-CN"/>
        </w:rPr>
        <w:t>依赖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eastAsia" w:ascii="Courier New" w:hAnsi="Courier New" w:eastAsia="宋体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dubbo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eastAsia" w:ascii="Courier New" w:hAnsi="Courier New" w:cs="Courier New"/>
                <w:color w:val="000000"/>
                <w:sz w:val="21"/>
                <w:szCs w:val="21"/>
                <w:shd w:val="clear" w:fill="C7EDCC"/>
                <w:lang w:val="en-US" w:eastAsia="zh-CN"/>
              </w:rPr>
              <w:t xml:space="preserve">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&gt;com.alibaba&lt;/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&gt;dubbo&lt;/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zookeeper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分布式协调服务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&gt;org.apache.zookeeper&lt;/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&gt;zookeeper&lt;/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zkclient(zookeeper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客户端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)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&gt;com.github.sgroschupf&lt;/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&gt;zkclient&lt;/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5.5.2配置文件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eastAsia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</w:t>
      </w:r>
      <w:r>
        <w:rPr>
          <w:rFonts w:hint="eastAsia" w:ascii="Courier New" w:hAnsi="Courier New" w:cs="Courier New"/>
          <w:lang w:val="en-US" w:eastAsia="zh-CN"/>
        </w:rPr>
        <w:t>manager</w:t>
      </w:r>
      <w:r>
        <w:rPr>
          <w:rFonts w:hint="default" w:ascii="Courier New" w:hAnsi="Courier New" w:cs="Courier New"/>
          <w:lang w:val="en-US" w:eastAsia="zh-CN"/>
        </w:rPr>
        <w:t>-</w:t>
      </w:r>
      <w:r>
        <w:rPr>
          <w:rFonts w:hint="eastAsia" w:ascii="Courier New" w:hAnsi="Courier New" w:cs="Courier New"/>
          <w:lang w:val="en-US" w:eastAsia="zh-CN"/>
        </w:rPr>
        <w:t>web/src/main/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resources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/springmvc</w:t>
      </w:r>
      <w:r>
        <w:rPr>
          <w:rFonts w:hint="default" w:ascii="Courier New" w:hAnsi="Courier New" w:cs="Courier New"/>
          <w:lang w:val="en-US" w:eastAsia="zh-CN"/>
        </w:rPr>
        <w:t>.xml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整合Dubbo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beans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="http://www.springframework.org/schema/beans"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xmlns:mvc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="http://www.springframework.org/schema/mvc"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t>xmlns:dubbo="http://code.alibabatech.com/schema/dubbo"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xmlns:context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="http://www.springframework.org/schema/context"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="http://www.springframework.org/schema/beans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http://www.springframework.org/schema/beans/spring-beans.xsd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http://www.springframework.org/schema/mvc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http://www.springframework.org/schema/mvc/spring-mvc.xsd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t>http://code.alibabatech.com/schema/dubbo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t xml:space="preserve">       http://code.alibabatech.com/schema/dubbo/dubbo.xsd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http://www.springframework.org/schema/context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http://www.springframework.org/schema/context/spring-context.xsd"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strike/>
                <w:dstrike w:val="0"/>
                <w:color w:val="FF000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strike/>
                <w:dstrike w:val="0"/>
                <w:color w:val="FF0000"/>
                <w:sz w:val="21"/>
                <w:szCs w:val="21"/>
                <w:shd w:val="clear" w:fill="C7EDCC"/>
              </w:rPr>
              <w:t xml:space="preserve">开启组件扫描 </w:t>
            </w:r>
            <w:r>
              <w:rPr>
                <w:rFonts w:hint="default" w:ascii="Courier New" w:hAnsi="Courier New" w:cs="Courier New"/>
                <w:i/>
                <w:strike/>
                <w:dstrike w:val="0"/>
                <w:color w:val="FF000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strike/>
                <w:dstrike w:val="0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strike/>
                <w:dstrike w:val="0"/>
                <w:color w:val="FF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strike/>
                <w:dstrike w:val="0"/>
                <w:color w:val="FF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strike/>
                <w:dstrike w:val="0"/>
                <w:color w:val="FF0000"/>
                <w:sz w:val="21"/>
                <w:szCs w:val="21"/>
                <w:shd w:val="clear" w:fill="C7EDCC"/>
              </w:rPr>
              <w:t>context:component-scan</w:t>
            </w:r>
            <w:r>
              <w:rPr>
                <w:rFonts w:hint="default" w:ascii="Courier New" w:hAnsi="Courier New" w:cs="Courier New"/>
                <w:b/>
                <w:strike/>
                <w:dstrike w:val="0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strike/>
                <w:dstrike w:val="0"/>
                <w:color w:val="FF0000"/>
                <w:sz w:val="21"/>
                <w:szCs w:val="21"/>
                <w:shd w:val="clear" w:fill="C7EDCC"/>
              </w:rPr>
              <w:t xml:space="preserve">            base-package="com.pinyougou.manager.controller"</w:t>
            </w:r>
            <w:r>
              <w:rPr>
                <w:rFonts w:hint="default" w:ascii="Courier New" w:hAnsi="Courier New" w:cs="Courier New"/>
                <w:strike/>
                <w:dstrike w:val="0"/>
                <w:color w:val="FF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strike/>
                <w:dstrike w:val="0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开启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MVC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注解驱动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mvc:annotation-driven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配置消息转换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mvc:message-converters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fastjson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作为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json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处理框架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7EDCC"/>
              </w:rPr>
              <w:t xml:space="preserve">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="com.alibaba.fastjson.support.spring.FastJsonHttpMessageConverter"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配置支持的类型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="supportedMediaTypes"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        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="application/json;charset=UTF-8"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mvc:message-converters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mvc:annotation-driven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配置静态资源用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WEB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容器默认的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servlet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来处理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mvc:default-servlet-handler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##############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dubbo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服务消费者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##############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配置当前应用的名称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dubbo:application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="pinyougou-manager-web"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zookeeper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作为注册中心，注册服务地址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dubbo:registry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protocol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="zookeeper"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address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="192.168.12.131:2181"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 xml:space="preserve">配置采用包扫描来引用服务，产生服务接口的代理对象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>&lt;dubbo:annotation</w:t>
            </w:r>
            <w:r>
              <w:rPr>
                <w:rFonts w:hint="eastAsia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  <w:lang w:val="en-US" w:eastAsia="zh-CN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>package="com.pinyougou.manager.controller"/&gt;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beans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5.5.3控制器类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="Courier New" w:hAnsi="Courier New" w:cs="Courier New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说明：在控制器</w:t>
      </w:r>
      <w:r>
        <w:rPr>
          <w:rFonts w:hint="default" w:ascii="Courier New" w:hAnsi="Courier New" w:cs="Courier New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类</w:t>
      </w:r>
      <w:r>
        <w:rPr>
          <w:rFonts w:hint="eastAsia" w:ascii="Courier New" w:hAnsi="Courier New" w:cs="Courier New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中的服务接口上面</w:t>
      </w:r>
      <w:r>
        <w:rPr>
          <w:rFonts w:hint="default" w:ascii="Courier New" w:hAnsi="Courier New" w:cs="Courier New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加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Dubbo的注解</w:t>
      </w:r>
      <w:r>
        <w:rPr>
          <w:rFonts w:hint="default" w:ascii="Courier New" w:hAnsi="Courier New" w:cs="Courier New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：@</w:t>
      </w:r>
      <w:r>
        <w:rPr>
          <w:rFonts w:hint="eastAsia" w:ascii="Courier New" w:hAnsi="Courier New" w:cs="Courier New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Reference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pinyougou-manager-web</w:t>
      </w:r>
      <w:r>
        <w:rPr>
          <w:rFonts w:hint="eastAsia" w:ascii="Courier New" w:hAnsi="Courier New" w:cs="Courier New"/>
          <w:lang w:val="en-US" w:eastAsia="zh-CN"/>
        </w:rPr>
        <w:t>/src/main/java/</w:t>
      </w:r>
      <w:r>
        <w:rPr>
          <w:rFonts w:hint="default" w:ascii="Courier New" w:hAnsi="Courier New" w:cs="Courier New"/>
          <w:lang w:val="en-US" w:eastAsia="zh-CN"/>
        </w:rPr>
        <w:t>com.pinyougou.manager.controller包下</w:t>
      </w:r>
      <w:r>
        <w:rPr>
          <w:rFonts w:hint="eastAsia" w:ascii="Courier New" w:hAnsi="Courier New" w:cs="Courier New"/>
          <w:lang w:val="en-US" w:eastAsia="zh-CN"/>
        </w:rPr>
        <w:t>的</w:t>
      </w:r>
      <w:r>
        <w:rPr>
          <w:rFonts w:hint="default" w:ascii="Courier New" w:hAnsi="Courier New" w:cs="Courier New"/>
          <w:lang w:val="en-US" w:eastAsia="zh-CN"/>
        </w:rPr>
        <w:t>Brand</w:t>
      </w:r>
      <w:r>
        <w:rPr>
          <w:rFonts w:hint="default" w:ascii="Courier New" w:hAnsi="Courier New" w:cs="Courier New"/>
        </w:rPr>
        <w:t>Controller</w:t>
      </w:r>
      <w:r>
        <w:rPr>
          <w:rFonts w:hint="eastAsia" w:ascii="Courier New" w:hAnsi="Courier New" w:cs="Courier New"/>
          <w:lang w:val="en-US" w:eastAsia="zh-CN"/>
        </w:rPr>
        <w:t>.java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package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com.pinyougou.manager.controller;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bCs w:val="0"/>
                <w:color w:val="FF0000"/>
                <w:sz w:val="21"/>
                <w:szCs w:val="21"/>
                <w:shd w:val="clear" w:fill="C7EDCC"/>
              </w:rPr>
              <w:t>import com.alibaba.dubbo.config.annotation.Reference;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com.pinyougou.pojo.Brand;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com.pinyougou.service.BrandService;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org.springframework.web.bind.annotation.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GetMapping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org.springframework.web.bind.annotation.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RestController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java.util.List;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@RestController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BrandController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引用服务接口代理对象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* timeout: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调用服务接口方法超时时间毫秒数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t>@Reference(timeout = 10000)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BrandService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brandService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查询全部品牌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7EDCC"/>
              </w:rPr>
              <w:t>@GetMapping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"/brand/findAll"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List&lt;Brand&gt; findAll(){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7EDCC"/>
              </w:rPr>
              <w:t>brandService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.findAll();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b/>
          <w:bCs/>
          <w:color w:val="FF0000"/>
          <w:lang w:val="en-US" w:eastAsia="zh-CN"/>
        </w:rPr>
      </w:pP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@Reference注解包名为</w:t>
      </w: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>：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com.alibaba.dubbo.config.annotation.Reference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/>
        <w:textAlignment w:val="auto"/>
        <w:outlineLvl w:val="9"/>
        <w:rPr>
          <w:rFonts w:hint="eastAsia" w:ascii="Courier New" w:hAnsi="Courier New" w:eastAsia="宋体" w:cs="Courier New"/>
          <w:b/>
          <w:bCs/>
          <w:color w:val="FF0000"/>
          <w:lang w:val="en-US" w:eastAsia="zh-CN"/>
        </w:rPr>
      </w:pP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>具体调用流程参考：【资料/Dubbo调用流程图.png】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5.6测试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安装</w:t>
      </w:r>
      <w:r>
        <w:rPr>
          <w:rFonts w:hint="eastAsia" w:ascii="Courier New" w:hAnsi="Courier New" w:cs="Courier New"/>
          <w:lang w:val="en-US" w:eastAsia="zh-CN"/>
        </w:rPr>
        <w:t>品优购所有模块</w:t>
      </w:r>
      <w:r>
        <w:rPr>
          <w:rFonts w:hint="default" w:ascii="Courier New" w:hAnsi="Courier New" w:cs="Courier New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Courier New" w:hAnsi="Courier New" w:cs="Courier New"/>
          <w:b/>
          <w:bCs/>
          <w:lang w:val="en-US" w:eastAsia="zh-CN"/>
        </w:rPr>
      </w:pPr>
      <w:r>
        <w:rPr>
          <w:rFonts w:hint="eastAsia" w:ascii="Courier New" w:hAnsi="Courier New" w:cs="Courier New"/>
          <w:b/>
          <w:bCs/>
          <w:lang w:val="en-US" w:eastAsia="zh-CN"/>
        </w:rPr>
        <w:t>p</w:t>
      </w:r>
      <w:r>
        <w:rPr>
          <w:rFonts w:hint="default" w:ascii="Courier New" w:hAnsi="Courier New" w:cs="Courier New"/>
          <w:b/>
          <w:bCs/>
          <w:lang w:val="en-US" w:eastAsia="zh-CN"/>
        </w:rPr>
        <w:t>inyougou</w:t>
      </w:r>
      <w:r>
        <w:rPr>
          <w:rFonts w:hint="eastAsia" w:ascii="Courier New" w:hAnsi="Courier New" w:cs="Courier New"/>
          <w:b/>
          <w:bCs/>
          <w:lang w:val="en-US" w:eastAsia="zh-CN"/>
        </w:rPr>
        <w:t>:  clean install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219325" cy="552450"/>
            <wp:effectExtent l="9525" t="9525" r="19050" b="9525"/>
            <wp:docPr id="12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5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52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1135" cy="3111500"/>
            <wp:effectExtent l="9525" t="9525" r="15240" b="22225"/>
            <wp:docPr id="12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5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11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</w:pPr>
      <w:r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81295" cy="4084320"/>
            <wp:effectExtent l="0" t="0" r="14605" b="11430"/>
            <wp:docPr id="5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 descr="IMG_25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408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</w:pPr>
      <w:r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13400" cy="3670300"/>
            <wp:effectExtent l="0" t="0" r="6350" b="6350"/>
            <wp:docPr id="126" name="图片 6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61" descr="IMG_25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按上面方式配置下面两个Web工程</w:t>
      </w:r>
      <w:r>
        <w:rPr>
          <w:rFonts w:hint="default" w:ascii="Courier New" w:hAnsi="Courier New" w:cs="Courier New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cs="Courier New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pinyougou-sellergoods</w:t>
      </w:r>
      <w:r>
        <w:rPr>
          <w:rFonts w:hint="eastAsia" w:ascii="Courier New" w:hAnsi="Courier New" w:cs="Courier New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-service</w:t>
      </w:r>
      <w:r>
        <w:rPr>
          <w:rFonts w:hint="default" w:ascii="Courier New" w:hAnsi="Courier New" w:cs="Courier New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Courier New" w:hAnsi="Courier New" w:cs="Courier New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tomcat7:run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Courier New" w:hAnsi="Courier New" w:cs="Courier New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cs="Courier New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pinyougou-manager-web </w:t>
      </w:r>
      <w:r>
        <w:rPr>
          <w:rFonts w:hint="eastAsia" w:ascii="Courier New" w:hAnsi="Courier New" w:cs="Courier New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tomcat7:run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561590" cy="1152525"/>
            <wp:effectExtent l="9525" t="9525" r="19685" b="19050"/>
            <wp:docPr id="11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1152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  <w:lang w:eastAsia="zh-CN"/>
        </w:rPr>
        <w:t>清理安装：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color w:val="FF0000"/>
          <w:lang w:val="en-US" w:eastAsia="zh-CN"/>
        </w:rPr>
      </w:pPr>
      <w:r>
        <w:rPr>
          <w:rFonts w:hint="eastAsia" w:ascii="Courier New" w:hAnsi="Courier New" w:cs="Courier New"/>
          <w:color w:val="FF0000"/>
          <w:lang w:val="en-US" w:eastAsia="zh-CN"/>
        </w:rPr>
        <w:t>p</w:t>
      </w:r>
      <w:r>
        <w:rPr>
          <w:rFonts w:hint="default" w:ascii="Courier New" w:hAnsi="Courier New" w:cs="Courier New"/>
          <w:color w:val="FF0000"/>
          <w:lang w:val="en-US" w:eastAsia="zh-CN"/>
        </w:rPr>
        <w:t>inyougou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drawing>
          <wp:inline distT="0" distB="0" distL="114300" distR="114300">
            <wp:extent cx="2276475" cy="57150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lang w:eastAsia="zh-CN"/>
        </w:rPr>
      </w:pPr>
      <w:r>
        <w:rPr>
          <w:rFonts w:hint="default" w:ascii="Courier New" w:hAnsi="Courier New" w:cs="Courier New"/>
          <w:lang w:eastAsia="zh-CN"/>
        </w:rPr>
        <w:t>启动：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color w:val="FF0000"/>
          <w:lang w:val="en-US" w:eastAsia="zh-CN"/>
        </w:rPr>
      </w:pPr>
      <w:r>
        <w:rPr>
          <w:rFonts w:hint="default" w:ascii="Courier New" w:hAnsi="Courier New" w:cs="Courier New"/>
          <w:color w:val="FF0000"/>
          <w:lang w:val="en-US" w:eastAsia="zh-CN"/>
        </w:rPr>
        <w:t>pinyougou-sellergoods</w:t>
      </w:r>
      <w:r>
        <w:rPr>
          <w:rFonts w:hint="eastAsia" w:ascii="Courier New" w:hAnsi="Courier New" w:cs="Courier New"/>
          <w:color w:val="FF0000"/>
          <w:lang w:val="en-US" w:eastAsia="zh-CN"/>
        </w:rPr>
        <w:t>-service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default" w:ascii="Courier New" w:hAnsi="Courier New" w:cs="Courier New"/>
          <w:color w:val="FF0000"/>
          <w:lang w:val="en-US" w:eastAsia="zh-CN"/>
        </w:rPr>
        <w:t>pinyougou-manager-web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3609340" cy="1156970"/>
            <wp:effectExtent l="9525" t="9525" r="19685" b="14605"/>
            <wp:docPr id="11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11569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在浏览器</w:t>
      </w:r>
      <w:r>
        <w:rPr>
          <w:rFonts w:hint="default" w:ascii="Courier New" w:hAnsi="Courier New" w:cs="Courier New"/>
          <w:lang w:val="en-US" w:eastAsia="zh-CN"/>
        </w:rPr>
        <w:t>地址栏输入</w:t>
      </w:r>
      <w:r>
        <w:rPr>
          <w:rFonts w:hint="eastAsia" w:ascii="Courier New" w:hAnsi="Courier New" w:cs="Courier New"/>
          <w:lang w:val="en-US" w:eastAsia="zh-CN"/>
        </w:rPr>
        <w:t>：</w:t>
      </w:r>
      <w:r>
        <w:rPr>
          <w:rFonts w:hint="default" w:ascii="Courier New" w:hAnsi="Courier New" w:cs="Courier New"/>
          <w:color w:val="FF0000"/>
          <w:lang w:val="en-US" w:eastAsia="zh-CN"/>
        </w:rPr>
        <w:t>http://localhost:9101/brand/findAll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3123565" cy="1669415"/>
            <wp:effectExtent l="9525" t="9525" r="10160" b="16510"/>
            <wp:docPr id="5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6694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00" w:after="90" w:line="240" w:lineRule="auto"/>
        <w:ind w:leftChars="0"/>
        <w:textAlignment w:val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6.Git版本控制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 w:line="240" w:lineRule="auto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6.1提交代码到本地仓库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第</w:t>
      </w:r>
      <w:r>
        <w:rPr>
          <w:rFonts w:hint="eastAsia" w:ascii="Courier New" w:hAnsi="Courier New" w:cs="Courier New"/>
          <w:lang w:val="en-US" w:eastAsia="zh-CN"/>
        </w:rPr>
        <w:t>一</w:t>
      </w:r>
      <w:r>
        <w:rPr>
          <w:rFonts w:hint="default" w:ascii="Courier New" w:hAnsi="Courier New" w:cs="Courier New"/>
          <w:lang w:val="en-US" w:eastAsia="zh-CN"/>
        </w:rPr>
        <w:t>步：</w:t>
      </w:r>
      <w:r>
        <w:rPr>
          <w:rFonts w:hint="eastAsia" w:ascii="Courier New" w:hAnsi="Courier New" w:cs="Courier New"/>
          <w:lang w:val="en-US" w:eastAsia="zh-CN"/>
        </w:rPr>
        <w:t>添加忽略文件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拷贝【资料\.gitignore】到 pinyougou项目下面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2894965" cy="1581150"/>
            <wp:effectExtent l="9525" t="9525" r="10160" b="9525"/>
            <wp:docPr id="6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1581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第</w:t>
      </w:r>
      <w:r>
        <w:rPr>
          <w:rFonts w:hint="eastAsia" w:ascii="Courier New" w:hAnsi="Courier New" w:cs="Courier New"/>
          <w:lang w:val="en-US" w:eastAsia="zh-CN"/>
        </w:rPr>
        <w:t>二</w:t>
      </w:r>
      <w:r>
        <w:rPr>
          <w:rFonts w:hint="default" w:ascii="Courier New" w:hAnsi="Courier New" w:cs="Courier New"/>
          <w:lang w:val="en-US" w:eastAsia="zh-CN"/>
        </w:rPr>
        <w:t>步：</w:t>
      </w:r>
      <w:r>
        <w:rPr>
          <w:rFonts w:hint="eastAsia" w:ascii="Courier New" w:hAnsi="Courier New" w:cs="Courier New"/>
          <w:lang w:val="en-US" w:eastAsia="zh-CN"/>
        </w:rPr>
        <w:t>选择</w:t>
      </w:r>
      <w:r>
        <w:rPr>
          <w:rFonts w:hint="default" w:ascii="Courier New" w:hAnsi="Courier New" w:cs="Courier New"/>
          <w:lang w:val="en-US" w:eastAsia="zh-CN"/>
        </w:rPr>
        <w:t>版本控制</w:t>
      </w:r>
      <w:r>
        <w:rPr>
          <w:rFonts w:hint="eastAsia" w:ascii="Courier New" w:hAnsi="Courier New" w:cs="Courier New"/>
          <w:lang w:val="en-US" w:eastAsia="zh-CN"/>
        </w:rPr>
        <w:t>操作菜单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4028440" cy="1877695"/>
            <wp:effectExtent l="9525" t="9525" r="19685" b="1778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18776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</w:pPr>
      <w:r>
        <w:drawing>
          <wp:inline distT="0" distB="0" distL="114300" distR="114300">
            <wp:extent cx="3037840" cy="1547495"/>
            <wp:effectExtent l="9525" t="9525" r="19685" b="2413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15474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4533265" cy="3528060"/>
            <wp:effectExtent l="0" t="0" r="635" b="15240"/>
            <wp:docPr id="6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352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第</w:t>
      </w:r>
      <w:r>
        <w:rPr>
          <w:rFonts w:hint="eastAsia" w:ascii="Courier New" w:hAnsi="Courier New" w:cs="Courier New"/>
          <w:lang w:val="en-US" w:eastAsia="zh-CN"/>
        </w:rPr>
        <w:t>三</w:t>
      </w:r>
      <w:r>
        <w:rPr>
          <w:rFonts w:hint="default" w:ascii="Courier New" w:hAnsi="Courier New" w:cs="Courier New"/>
          <w:lang w:val="en-US" w:eastAsia="zh-CN"/>
        </w:rPr>
        <w:t>步：</w:t>
      </w:r>
      <w:r>
        <w:rPr>
          <w:rFonts w:hint="eastAsia" w:ascii="Courier New" w:hAnsi="Courier New" w:cs="Courier New"/>
          <w:lang w:val="en-US" w:eastAsia="zh-CN"/>
        </w:rPr>
        <w:t>提交到本地仓库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</w:pPr>
      <w:r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43525" cy="4283710"/>
            <wp:effectExtent l="9525" t="9525" r="19050" b="12065"/>
            <wp:docPr id="77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2" descr="IMG_25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2837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</w:pPr>
      <w:r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60670" cy="4573905"/>
            <wp:effectExtent l="9525" t="9525" r="20955" b="26670"/>
            <wp:docPr id="79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4" descr="IMG_25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60670" cy="45739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942590" cy="1152525"/>
            <wp:effectExtent l="0" t="0" r="10160" b="9525"/>
            <wp:docPr id="8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6.2同步代码到远程仓库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eastAsia="zh-CN"/>
        </w:rPr>
        <w:t>第一步：在</w:t>
      </w:r>
      <w:r>
        <w:rPr>
          <w:rFonts w:hint="default" w:ascii="Courier New" w:hAnsi="Courier New" w:cs="Courier New"/>
          <w:lang w:val="en-US" w:eastAsia="zh-CN"/>
        </w:rPr>
        <w:t>linux系统中创建git远程仓库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after="157" w:afterLines="50" w:line="240" w:lineRule="auto"/>
              <w:jc w:val="left"/>
              <w:textAlignment w:val="auto"/>
              <w:outlineLvl w:val="9"/>
              <w:rPr>
                <w:rFonts w:hint="eastAsia" w:ascii="Consolas" w:hAnsi="Consolas" w:eastAsia="宋体" w:cs="Consolas"/>
                <w:color w:val="00008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80"/>
                <w:kern w:val="0"/>
                <w:sz w:val="20"/>
                <w:szCs w:val="20"/>
                <w:lang w:val="en-US" w:eastAsia="zh-CN"/>
              </w:rPr>
              <w:t>rm -rf /home/git/pinyougou.git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after="157" w:afterLines="50" w:line="240" w:lineRule="auto"/>
              <w:jc w:val="left"/>
              <w:textAlignment w:val="auto"/>
              <w:outlineLvl w:val="9"/>
              <w:rPr>
                <w:rFonts w:hint="eastAsia" w:ascii="Consolas" w:hAnsi="Consolas" w:cs="Consolas"/>
                <w:color w:val="000080"/>
                <w:kern w:val="0"/>
                <w:sz w:val="20"/>
                <w:szCs w:val="20"/>
              </w:rPr>
            </w:pPr>
            <w:r>
              <w:rPr>
                <w:rFonts w:hint="eastAsia" w:ascii="Consolas" w:hAnsi="Consolas" w:cs="Consolas"/>
                <w:color w:val="000080"/>
                <w:kern w:val="0"/>
                <w:sz w:val="20"/>
                <w:szCs w:val="20"/>
              </w:rPr>
              <w:t xml:space="preserve">git init --bare </w:t>
            </w:r>
            <w:r>
              <w:rPr>
                <w:rFonts w:hint="eastAsia" w:ascii="Consolas" w:hAnsi="Consolas" w:cs="Consolas"/>
                <w:color w:val="000080"/>
                <w:kern w:val="0"/>
                <w:sz w:val="20"/>
                <w:szCs w:val="20"/>
                <w:lang w:val="en-US" w:eastAsia="zh-CN"/>
              </w:rPr>
              <w:t>/home/git/pinyougou</w:t>
            </w:r>
            <w:r>
              <w:rPr>
                <w:rFonts w:hint="eastAsia" w:ascii="Consolas" w:hAnsi="Consolas" w:cs="Consolas"/>
                <w:color w:val="000080"/>
                <w:kern w:val="0"/>
                <w:sz w:val="20"/>
                <w:szCs w:val="20"/>
              </w:rPr>
              <w:t>.git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after="157" w:afterLines="50" w:line="240" w:lineRule="auto"/>
              <w:jc w:val="left"/>
              <w:textAlignment w:val="auto"/>
              <w:outlineLvl w:val="9"/>
              <w:rPr>
                <w:rFonts w:hint="eastAsia" w:ascii="Consolas" w:hAnsi="Consolas" w:cs="Consolas" w:eastAsiaTheme="minorEastAsia"/>
                <w:color w:val="00008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80"/>
                <w:kern w:val="0"/>
                <w:sz w:val="20"/>
                <w:szCs w:val="20"/>
                <w:lang w:val="en-US" w:eastAsia="zh-CN"/>
              </w:rPr>
              <w:t># 授予git用户为 /home/git目录及所有子目录的拥有者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after="0" w:line="240" w:lineRule="auto"/>
              <w:jc w:val="left"/>
              <w:textAlignment w:val="auto"/>
              <w:outlineLvl w:val="9"/>
              <w:rPr>
                <w:rFonts w:hint="eastAsia" w:ascii="Consolas" w:hAnsi="Consolas" w:cs="Consolas"/>
                <w:b/>
                <w:bCs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kern w:val="0"/>
                <w:sz w:val="20"/>
                <w:szCs w:val="20"/>
              </w:rPr>
              <w:t xml:space="preserve">chown </w:t>
            </w:r>
            <w:r>
              <w:rPr>
                <w:rFonts w:hint="eastAsia" w:ascii="Consolas" w:hAnsi="Consolas" w:cs="Consolas"/>
                <w:b/>
                <w:bCs/>
                <w:color w:val="FF0000"/>
                <w:kern w:val="0"/>
                <w:sz w:val="20"/>
                <w:szCs w:val="20"/>
                <w:lang w:val="en-US" w:eastAsia="zh-CN"/>
              </w:rPr>
              <w:t xml:space="preserve">-R </w:t>
            </w:r>
            <w:r>
              <w:rPr>
                <w:rFonts w:hint="eastAsia" w:ascii="Consolas" w:hAnsi="Consolas" w:cs="Consolas"/>
                <w:b/>
                <w:bCs/>
                <w:color w:val="FF0000"/>
                <w:kern w:val="0"/>
                <w:sz w:val="20"/>
                <w:szCs w:val="20"/>
              </w:rPr>
              <w:t>git</w:t>
            </w:r>
            <w:r>
              <w:rPr>
                <w:rFonts w:hint="eastAsia" w:ascii="Consolas" w:hAnsi="Consolas" w:cs="Consolas"/>
                <w:b/>
                <w:bCs/>
                <w:color w:val="FF0000"/>
                <w:kern w:val="0"/>
                <w:sz w:val="20"/>
                <w:szCs w:val="20"/>
                <w:lang w:val="en-US" w:eastAsia="zh-CN"/>
              </w:rPr>
              <w:t>:git</w:t>
            </w:r>
            <w:r>
              <w:rPr>
                <w:rFonts w:hint="eastAsia" w:ascii="Consolas" w:hAnsi="Consolas" w:cs="Consolas"/>
                <w:b/>
                <w:bCs/>
                <w:color w:val="FF0000"/>
                <w:kern w:val="0"/>
                <w:sz w:val="20"/>
                <w:szCs w:val="20"/>
              </w:rPr>
              <w:t xml:space="preserve"> /home/git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after="157" w:afterLines="50" w:line="240" w:lineRule="auto"/>
              <w:jc w:val="left"/>
              <w:textAlignment w:val="auto"/>
              <w:outlineLvl w:val="9"/>
              <w:rPr>
                <w:rFonts w:hint="eastAsia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5130165" cy="966470"/>
                  <wp:effectExtent l="0" t="0" r="13335" b="5080"/>
                  <wp:docPr id="82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165" cy="966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Courier New" w:hAnsi="Courier New" w:cs="Courier New"/>
          <w:lang w:eastAsia="zh-CN"/>
        </w:rPr>
      </w:pPr>
      <w:r>
        <w:rPr>
          <w:rFonts w:hint="default" w:ascii="Courier New" w:hAnsi="Courier New" w:cs="Courier New"/>
          <w:lang w:eastAsia="zh-CN"/>
        </w:rPr>
        <w:t>第二步：设置远程仓库，并推送本地仓库到远程库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FF0000"/>
          <w:lang w:val="en-US" w:eastAsia="zh-CN"/>
        </w:rPr>
      </w:pPr>
      <w:r>
        <w:rPr>
          <w:rFonts w:hint="eastAsia"/>
          <w:b/>
          <w:bCs/>
          <w:lang w:val="en-US" w:eastAsia="zh-CN"/>
        </w:rPr>
        <w:t>连接git服务器地址：</w:t>
      </w:r>
      <w:r>
        <w:rPr>
          <w:rFonts w:hint="eastAsia"/>
          <w:b/>
          <w:bCs/>
          <w:color w:val="FF0000"/>
          <w:lang w:val="en-US" w:eastAsia="zh-CN"/>
        </w:rPr>
        <w:t>ssh://git@192.168.12.131/home/git/pinyougou.git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7000" cy="2965450"/>
            <wp:effectExtent l="9525" t="9525" r="22225" b="15875"/>
            <wp:docPr id="83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8" descr="IMG_25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965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5218430" cy="3504565"/>
            <wp:effectExtent l="0" t="0" r="1270" b="635"/>
            <wp:docPr id="8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49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350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2752090" cy="1470025"/>
            <wp:effectExtent l="0" t="0" r="10160" b="15875"/>
            <wp:docPr id="8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50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147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  <w:lang w:eastAsia="zh-CN"/>
        </w:rPr>
        <w:t>密码：</w:t>
      </w:r>
      <w:r>
        <w:rPr>
          <w:rFonts w:hint="default" w:ascii="Courier New" w:hAnsi="Courier New" w:cs="Courier New"/>
          <w:color w:val="FF0000"/>
          <w:lang w:val="en-US" w:eastAsia="zh-CN"/>
        </w:rPr>
        <w:t>git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lang w:val="en-US" w:eastAsia="zh-CN"/>
        </w:rPr>
      </w:pPr>
      <w:r>
        <w:drawing>
          <wp:inline distT="0" distB="0" distL="114300" distR="114300">
            <wp:extent cx="5270500" cy="3288665"/>
            <wp:effectExtent l="0" t="0" r="6350" b="6985"/>
            <wp:docPr id="8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textAlignment w:val="auto"/>
        <w:outlineLvl w:val="9"/>
      </w:pPr>
      <w:r>
        <w:drawing>
          <wp:inline distT="0" distB="0" distL="114300" distR="114300">
            <wp:extent cx="3142615" cy="520700"/>
            <wp:effectExtent l="9525" t="9525" r="10160" b="22225"/>
            <wp:docPr id="8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5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520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00" w:after="90" w:line="240" w:lineRule="auto"/>
        <w:ind w:leftChars="0"/>
        <w:textAlignment w:val="auto"/>
        <w:outlineLvl w:val="0"/>
        <w:rPr>
          <w:rFonts w:hint="eastAsia" w:eastAsia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7.Intellij IDEA</w:t>
      </w:r>
      <w:r>
        <w:rPr>
          <w:rFonts w:hint="eastAsia" w:ascii="Courier New" w:hAnsi="Courier New" w:cs="Courier New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忽略项目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2809240" cy="699135"/>
            <wp:effectExtent l="9525" t="9525" r="19685" b="1524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6991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注意：如果创建出来的模块是“灰色”代表此模块已怱略，该模块不会编译、不能导入jar包。如果想不想怱略该模块，设置如下图：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23790" cy="1087120"/>
            <wp:effectExtent l="9525" t="9525" r="19685" b="2730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10871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90"/>
        <w:ind w:leftChars="0"/>
        <w:textAlignment w:val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附录：常见错误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0"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1.在注册中心找不到对应的服务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494429" w:themeFill="background2" w:themeFillShade="3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494429" w:themeFill="background2" w:themeFillShade="3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494429" w:themeFill="background2" w:themeFillShade="3F"/>
          </w:tcPr>
          <w:p>
            <w:pPr>
              <w:spacing w:line="276" w:lineRule="auto"/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color w:val="FFFF00"/>
                <w:vertAlign w:val="baseline"/>
              </w:rPr>
              <w:t>java.lang.IllegalStateException: Failed to check the status of the service com.pinyougou.sellergoods.service.BrandService. No provider available for the service com.pinyougou.sellergoods.service.BrandService from the url zookeeper://192.168.</w:t>
            </w:r>
            <w:r>
              <w:rPr>
                <w:rFonts w:hint="eastAsia"/>
                <w:color w:val="FFFF00"/>
                <w:vertAlign w:val="baseline"/>
                <w:lang w:val="en-US" w:eastAsia="zh-CN"/>
              </w:rPr>
              <w:t>12</w:t>
            </w:r>
            <w:r>
              <w:rPr>
                <w:rFonts w:hint="eastAsia"/>
                <w:color w:val="FFFF00"/>
                <w:vertAlign w:val="baseline"/>
              </w:rPr>
              <w:t>.12</w:t>
            </w:r>
            <w:r>
              <w:rPr>
                <w:rFonts w:hint="eastAsia"/>
                <w:color w:val="FFFF00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color w:val="FFFF00"/>
                <w:vertAlign w:val="baseline"/>
              </w:rPr>
              <w:t>:2181/com.alibaba.dubbo.registry.RegistryService?application=pinyougou-manager-web&amp;dubbo=2.</w:t>
            </w:r>
            <w:r>
              <w:rPr>
                <w:rFonts w:hint="eastAsia"/>
                <w:color w:val="FFFF00"/>
                <w:vertAlign w:val="baseline"/>
                <w:lang w:val="en-US" w:eastAsia="zh-CN"/>
              </w:rPr>
              <w:t>5</w:t>
            </w:r>
            <w:r>
              <w:rPr>
                <w:rFonts w:hint="eastAsia"/>
                <w:color w:val="FFFF00"/>
                <w:vertAlign w:val="baseline"/>
              </w:rPr>
              <w:t>.</w:t>
            </w:r>
            <w:r>
              <w:rPr>
                <w:rFonts w:hint="eastAsia"/>
                <w:color w:val="FFFF00"/>
                <w:vertAlign w:val="baseline"/>
                <w:lang w:val="en-US" w:eastAsia="zh-CN"/>
              </w:rPr>
              <w:t>7</w:t>
            </w:r>
            <w:r>
              <w:rPr>
                <w:rFonts w:hint="eastAsia"/>
                <w:color w:val="FFFF00"/>
                <w:vertAlign w:val="baseline"/>
              </w:rPr>
              <w:t>&amp;interface=com.pinyougou.sellergoods.service.BrandService&amp;methods=update,get,delete,selectOptionList,add,getListByPage&amp;pid=3980&amp;revision=0.0.1-SNAPSHOT&amp;side=consumer&amp;timestamp=1501146823396 to the consumer 172.16.17.14 use dubbo version 2.</w:t>
            </w:r>
            <w:r>
              <w:rPr>
                <w:rFonts w:hint="eastAsia"/>
                <w:color w:val="FFFF00"/>
                <w:vertAlign w:val="baseline"/>
                <w:lang w:val="en-US" w:eastAsia="zh-CN"/>
              </w:rPr>
              <w:t>5</w:t>
            </w:r>
            <w:r>
              <w:rPr>
                <w:rFonts w:hint="eastAsia"/>
                <w:color w:val="FFFF00"/>
                <w:vertAlign w:val="baseline"/>
              </w:rPr>
              <w:t>.</w:t>
            </w:r>
            <w:r>
              <w:rPr>
                <w:rFonts w:hint="eastAsia"/>
                <w:color w:val="FFFF00"/>
                <w:vertAlign w:val="baseline"/>
                <w:lang w:val="en-US" w:eastAsia="zh-CN"/>
              </w:rPr>
              <w:t>7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textAlignment w:val="auto"/>
        <w:outlineLvl w:val="9"/>
        <w:rPr>
          <w:rFonts w:hint="default" w:ascii="Courier New" w:hAnsi="Courier New" w:cs="Courier New"/>
          <w:lang w:eastAsia="zh-CN"/>
        </w:rPr>
      </w:pPr>
      <w:r>
        <w:rPr>
          <w:rFonts w:hint="default" w:ascii="Courier New" w:hAnsi="Courier New" w:cs="Courier New"/>
          <w:lang w:eastAsia="zh-CN"/>
        </w:rPr>
        <w:t>这种错误是服务层代码没有成功注册到注册中心导致，请检查一下你的服务层代码是否添加了@</w:t>
      </w:r>
      <w:r>
        <w:rPr>
          <w:rFonts w:hint="eastAsia" w:ascii="Courier New" w:hAnsi="Courier New" w:cs="Courier New"/>
          <w:lang w:val="en-US" w:eastAsia="zh-CN"/>
        </w:rPr>
        <w:t>S</w:t>
      </w:r>
      <w:r>
        <w:rPr>
          <w:rFonts w:hint="default" w:ascii="Courier New" w:hAnsi="Courier New" w:cs="Courier New"/>
          <w:lang w:eastAsia="zh-CN"/>
        </w:rPr>
        <w:t>ervice注解，</w:t>
      </w:r>
    </w:p>
    <w:p>
      <w:pPr>
        <w:spacing w:line="240" w:lineRule="auto"/>
        <w:rPr>
          <w:rFonts w:hint="default" w:ascii="Courier New" w:hAnsi="Courier New" w:cs="Courier New"/>
          <w:lang w:eastAsia="zh-CN"/>
        </w:rPr>
      </w:pPr>
      <w:r>
        <w:rPr>
          <w:rFonts w:hint="default" w:ascii="Courier New" w:hAnsi="Courier New" w:cs="Courier New"/>
          <w:lang w:eastAsia="zh-CN"/>
        </w:rPr>
        <w:t>并且该注解的包一定是com.alibaba.dubbo.config.annotation包，不是org.springframework.stereotype.Service，这个地方极容易出错。另外还有一个原因就是你的服务层工程由于某些原因没有正常启动，也无法注册到注册中心里。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eastAsia" w:ascii="Courier New" w:hAnsi="Courier New" w:eastAsia="宋体" w:cs="Courier New"/>
          <w:b/>
          <w:bCs/>
          <w:color w:val="FF0000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b/>
          <w:bCs/>
          <w:color w:val="FF0000"/>
          <w:sz w:val="21"/>
          <w:szCs w:val="21"/>
          <w:lang w:val="en-US" w:eastAsia="zh-CN"/>
        </w:rPr>
        <w:t>@</w:t>
      </w:r>
      <w:r>
        <w:rPr>
          <w:rFonts w:hint="eastAsia" w:ascii="Courier New" w:hAnsi="Courier New" w:cs="Courier New"/>
          <w:b/>
          <w:bCs/>
          <w:color w:val="FF0000"/>
          <w:sz w:val="21"/>
          <w:szCs w:val="21"/>
          <w:lang w:val="en-US" w:eastAsia="zh-CN"/>
        </w:rPr>
        <w:t>S</w:t>
      </w:r>
      <w:r>
        <w:rPr>
          <w:rFonts w:hint="default" w:ascii="Courier New" w:hAnsi="Courier New" w:cs="Courier New"/>
          <w:b/>
          <w:bCs/>
          <w:color w:val="FF0000"/>
          <w:sz w:val="21"/>
          <w:szCs w:val="21"/>
          <w:lang w:val="en-US" w:eastAsia="zh-CN"/>
        </w:rPr>
        <w:t>ervice注解：</w:t>
      </w:r>
      <w:r>
        <w:rPr>
          <w:rFonts w:hint="default" w:ascii="Courier New" w:hAnsi="Courier New" w:cs="Courier New"/>
          <w:b/>
          <w:bCs/>
          <w:color w:val="FF0000"/>
          <w:sz w:val="21"/>
          <w:szCs w:val="21"/>
          <w:shd w:val="clear" w:fill="C7EDCC"/>
        </w:rPr>
        <w:t>com.alibaba.dubbo.config.annotation.Service</w:t>
      </w:r>
      <w:r>
        <w:rPr>
          <w:rFonts w:hint="eastAsia" w:ascii="Courier New" w:hAnsi="Courier New" w:cs="Courier New"/>
          <w:b/>
          <w:bCs/>
          <w:color w:val="FF0000"/>
          <w:sz w:val="21"/>
          <w:szCs w:val="21"/>
          <w:shd w:val="clear" w:fill="C7EDCC"/>
          <w:lang w:eastAsia="zh-CN"/>
        </w:rPr>
        <w:t>包</w:t>
      </w:r>
    </w:p>
    <w:p>
      <w:pPr>
        <w:pStyle w:val="13"/>
        <w:keepNext w:val="0"/>
        <w:keepLines w:val="0"/>
        <w:widowControl/>
        <w:suppressLineNumbers w:val="0"/>
        <w:shd w:val="clear" w:fill="C7EDCC"/>
        <w:rPr>
          <w:rFonts w:hint="eastAsia" w:ascii="Courier New" w:hAnsi="Courier New" w:cs="Courier New"/>
          <w:b/>
          <w:bCs/>
          <w:color w:val="FF0000"/>
          <w:sz w:val="21"/>
          <w:szCs w:val="21"/>
          <w:shd w:val="clear" w:fill="C7EDCC"/>
          <w:lang w:eastAsia="zh-CN"/>
        </w:rPr>
      </w:pPr>
      <w:r>
        <w:rPr>
          <w:rFonts w:hint="default" w:ascii="Courier New" w:hAnsi="Courier New" w:cs="Courier New"/>
          <w:b/>
          <w:bCs/>
          <w:color w:val="FF0000"/>
          <w:sz w:val="21"/>
          <w:szCs w:val="21"/>
          <w:lang w:val="en-US" w:eastAsia="zh-CN"/>
        </w:rPr>
        <w:t>@Reference注解</w:t>
      </w:r>
      <w:r>
        <w:rPr>
          <w:rFonts w:hint="default" w:ascii="Courier New" w:hAnsi="Courier New" w:cs="Courier New"/>
          <w:b/>
          <w:bCs/>
          <w:color w:val="FF0000"/>
          <w:sz w:val="21"/>
          <w:szCs w:val="21"/>
          <w:shd w:val="clear" w:fill="C7EDCC"/>
          <w:lang w:eastAsia="zh-CN"/>
        </w:rPr>
        <w:t>：</w:t>
      </w:r>
      <w:r>
        <w:rPr>
          <w:rFonts w:hint="default" w:ascii="Courier New" w:hAnsi="Courier New" w:cs="Courier New"/>
          <w:b/>
          <w:bCs/>
          <w:color w:val="FF0000"/>
          <w:sz w:val="21"/>
          <w:szCs w:val="21"/>
          <w:shd w:val="clear" w:fill="C7EDCC"/>
        </w:rPr>
        <w:t>com.alibaba.dubbo.config.annotation.Reference</w:t>
      </w:r>
      <w:r>
        <w:rPr>
          <w:rFonts w:hint="eastAsia" w:ascii="Courier New" w:hAnsi="Courier New" w:cs="Courier New"/>
          <w:b/>
          <w:bCs/>
          <w:color w:val="FF0000"/>
          <w:sz w:val="21"/>
          <w:szCs w:val="21"/>
          <w:shd w:val="clear" w:fill="C7EDCC"/>
          <w:lang w:eastAsia="zh-CN"/>
        </w:rPr>
        <w:t>包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eastAsia" w:ascii="Courier New" w:hAnsi="Courier New" w:cs="Courier New"/>
          <w:color w:val="000000"/>
          <w:sz w:val="21"/>
          <w:szCs w:val="21"/>
          <w:shd w:val="clear" w:fill="C7EDCC"/>
          <w:lang w:eastAsia="zh-CN"/>
        </w:rPr>
      </w:pP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C7EDCC"/>
        </w:rPr>
        <w:t xml:space="preserve">/** </w:t>
      </w:r>
      <w:r>
        <w:rPr>
          <w:rFonts w:hint="default" w:ascii="Courier New" w:hAnsi="Courier New" w:eastAsia="宋体" w:cs="Courier New"/>
          <w:i/>
          <w:color w:val="808080"/>
          <w:sz w:val="21"/>
          <w:szCs w:val="21"/>
          <w:shd w:val="clear" w:fill="C7EDCC"/>
        </w:rPr>
        <w:t>引用服</w:t>
      </w:r>
      <w:r>
        <w:rPr>
          <w:rFonts w:hint="eastAsia" w:ascii="Courier New" w:hAnsi="Courier New" w:cs="Courier New"/>
          <w:i/>
          <w:color w:val="808080"/>
          <w:sz w:val="21"/>
          <w:szCs w:val="21"/>
          <w:shd w:val="clear" w:fill="C7EDCC"/>
          <w:lang w:eastAsia="zh-CN"/>
        </w:rPr>
        <w:t>务，</w:t>
      </w:r>
      <w:r>
        <w:rPr>
          <w:rFonts w:hint="default" w:ascii="Courier New" w:hAnsi="Courier New" w:eastAsia="宋体" w:cs="Courier New"/>
          <w:i/>
          <w:color w:val="808080"/>
          <w:sz w:val="21"/>
          <w:szCs w:val="21"/>
          <w:shd w:val="clear" w:fill="C7EDCC"/>
        </w:rPr>
        <w:t>调用服务超时的毫秒数</w:t>
      </w:r>
      <w:r>
        <w:rPr>
          <w:rFonts w:hint="eastAsia" w:ascii="Courier New" w:hAnsi="Courier New" w:cs="Courier New"/>
          <w:i/>
          <w:color w:val="808080"/>
          <w:sz w:val="21"/>
          <w:szCs w:val="21"/>
          <w:shd w:val="clear" w:fill="C7EDCC"/>
          <w:lang w:val="en-US" w:eastAsia="zh-CN"/>
        </w:rPr>
        <w:t xml:space="preserve">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C7EDCC"/>
        </w:rPr>
        <w:t>*/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C7EDCC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C7EDCC"/>
        </w:rPr>
        <w:t>@Reference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</w:rPr>
        <w:t>(</w:t>
      </w:r>
      <w:r>
        <w:rPr>
          <w:rFonts w:hint="default" w:ascii="Courier New" w:hAnsi="Courier New" w:cs="Courier New"/>
          <w:color w:val="FF0000"/>
          <w:sz w:val="21"/>
          <w:szCs w:val="21"/>
          <w:shd w:val="clear" w:fill="C7EDCC"/>
        </w:rPr>
        <w:t xml:space="preserve">timeout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</w:rPr>
        <w:t xml:space="preserve">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C7EDCC"/>
        </w:rPr>
        <w:t>10000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</w:rPr>
        <w:t>)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2.无法连接到注册中心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494429" w:themeFill="background2" w:themeFillShade="3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494429" w:themeFill="background2" w:themeFillShade="3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494429" w:themeFill="background2" w:themeFillShade="3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76" w:lineRule="auto"/>
              <w:jc w:val="left"/>
              <w:textAlignment w:val="auto"/>
              <w:outlineLvl w:val="9"/>
              <w:rPr>
                <w:rFonts w:hint="eastAsia"/>
                <w:color w:val="FFFF00"/>
                <w:vertAlign w:val="baseline"/>
              </w:rPr>
            </w:pPr>
            <w:r>
              <w:rPr>
                <w:rFonts w:hint="eastAsia"/>
                <w:color w:val="FFFF00"/>
                <w:vertAlign w:val="baseline"/>
              </w:rPr>
              <w:t>org.I0Itec.zkclient.exception.ZkTimeoutException: Unable to connect to zookeeper server within timeout: 5000</w:t>
            </w:r>
            <w:r>
              <w:rPr>
                <w:rFonts w:hint="eastAsia"/>
                <w:color w:val="FFFF00"/>
                <w:vertAlign w:val="baseline"/>
              </w:rPr>
              <w:tab/>
            </w:r>
            <w:r>
              <w:rPr>
                <w:rFonts w:hint="eastAsia"/>
                <w:color w:val="FFFF00"/>
                <w:vertAlign w:val="baseline"/>
              </w:rPr>
              <w:t>org.I0Itec.zkclient.ZkClient.connect(ZkClient.java:876)</w:t>
            </w:r>
            <w:r>
              <w:rPr>
                <w:rFonts w:hint="eastAsia"/>
                <w:color w:val="FFFF00"/>
                <w:vertAlign w:val="baseline"/>
              </w:rPr>
              <w:tab/>
            </w:r>
            <w:r>
              <w:rPr>
                <w:rFonts w:hint="eastAsia"/>
                <w:color w:val="FFFF00"/>
                <w:vertAlign w:val="baseline"/>
              </w:rPr>
              <w:t>org.I0Itec.zkclient.ZkClient.&lt;init&gt;(ZkClient.java:98)</w:t>
            </w:r>
            <w:r>
              <w:rPr>
                <w:rFonts w:hint="eastAsia"/>
                <w:color w:val="FFFF00"/>
                <w:vertAlign w:val="baseline"/>
              </w:rPr>
              <w:tab/>
            </w:r>
            <w:r>
              <w:rPr>
                <w:rFonts w:hint="eastAsia"/>
                <w:color w:val="FFFF00"/>
                <w:vertAlign w:val="baseline"/>
              </w:rPr>
              <w:t>org.I0Itec.zkclient.ZkClient.&lt;init&gt;(ZkClient.java:92)</w:t>
            </w:r>
            <w:r>
              <w:rPr>
                <w:rFonts w:hint="eastAsia"/>
                <w:color w:val="FFFF00"/>
                <w:vertAlign w:val="baseline"/>
              </w:rPr>
              <w:tab/>
            </w:r>
            <w:r>
              <w:rPr>
                <w:rFonts w:hint="eastAsia"/>
                <w:color w:val="FFFF00"/>
                <w:vertAlign w:val="baseline"/>
              </w:rPr>
              <w:t>org.I0Itec.zkclient.ZkClient.&lt;init&gt;(ZkClient.java:80)</w:t>
            </w:r>
          </w:p>
          <w:p>
            <w:pPr>
              <w:spacing w:line="276" w:lineRule="auto"/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color w:val="FFFF00"/>
                <w:vertAlign w:val="baseline"/>
              </w:rPr>
              <w:tab/>
            </w:r>
            <w:r>
              <w:rPr>
                <w:rFonts w:hint="eastAsia"/>
                <w:color w:val="FFFF00"/>
                <w:vertAlign w:val="baseline"/>
              </w:rPr>
              <w:t>com.alibaba.dubbo.remoting.zookeeper.zkclient.ZkclientZookeeperClient.&lt;init&gt;(ZkclientZookeeperClient.java:26)</w:t>
            </w:r>
          </w:p>
        </w:tc>
      </w:tr>
    </w:tbl>
    <w:p>
      <w:pPr>
        <w:rPr>
          <w:rFonts w:hint="eastAsia" w:ascii="Courier New" w:hAnsi="Courier New" w:cs="Courier New"/>
          <w:lang w:eastAsia="zh-CN"/>
        </w:rPr>
      </w:pPr>
      <w:r>
        <w:rPr>
          <w:rFonts w:hint="default" w:ascii="Courier New" w:hAnsi="Courier New" w:cs="Courier New"/>
          <w:lang w:eastAsia="zh-CN"/>
        </w:rPr>
        <w:t>请检查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IP与端口</w:t>
      </w:r>
      <w:r>
        <w:rPr>
          <w:rFonts w:hint="default" w:ascii="Courier New" w:hAnsi="Courier New" w:cs="Courier New"/>
          <w:lang w:val="en-US" w:eastAsia="zh-CN"/>
        </w:rPr>
        <w:t>是否填写正确，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检查注册中心是否正常启动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397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  <w:r>
      <w:rPr>
        <w:rFonts w:hint="eastAsia"/>
        <w:lang w:val="en-US" w:eastAsia="zh-CN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lang w:val="en-US" w:eastAsia="zh-CN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67C0D07"/>
    <w:multiLevelType w:val="singleLevel"/>
    <w:tmpl w:val="B67C0D07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1B35830"/>
    <w:multiLevelType w:val="singleLevel"/>
    <w:tmpl w:val="D1B3583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F5D5DEA6"/>
    <w:multiLevelType w:val="singleLevel"/>
    <w:tmpl w:val="F5D5DEA6"/>
    <w:lvl w:ilvl="0" w:tentative="0">
      <w:start w:val="1"/>
      <w:numFmt w:val="upperLetter"/>
      <w:suff w:val="space"/>
      <w:lvlText w:val="%1."/>
      <w:lvlJc w:val="left"/>
    </w:lvl>
  </w:abstractNum>
  <w:abstractNum w:abstractNumId="3">
    <w:nsid w:val="2E76330D"/>
    <w:multiLevelType w:val="multilevel"/>
    <w:tmpl w:val="2E76330D"/>
    <w:lvl w:ilvl="0" w:tentative="0">
      <w:start w:val="1"/>
      <w:numFmt w:val="chineseCountingThousand"/>
      <w:pStyle w:val="2"/>
      <w:suff w:val="space"/>
      <w:lvlText w:val="%1、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2．"/>
      <w:lvlJc w:val="left"/>
      <w:pPr>
        <w:ind w:left="992" w:hanging="992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2.%3．"/>
      <w:lvlJc w:val="left"/>
      <w:pPr>
        <w:ind w:left="1418" w:hanging="1418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5A3A7202"/>
    <w:multiLevelType w:val="singleLevel"/>
    <w:tmpl w:val="5A3A7202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0229"/>
    <w:rsid w:val="00023E43"/>
    <w:rsid w:val="000765C3"/>
    <w:rsid w:val="00086EDF"/>
    <w:rsid w:val="00094B34"/>
    <w:rsid w:val="000A2605"/>
    <w:rsid w:val="000B118E"/>
    <w:rsid w:val="000D26ED"/>
    <w:rsid w:val="000D5BFE"/>
    <w:rsid w:val="000F1E5D"/>
    <w:rsid w:val="00101C54"/>
    <w:rsid w:val="0011104A"/>
    <w:rsid w:val="001116C7"/>
    <w:rsid w:val="00113784"/>
    <w:rsid w:val="00134A27"/>
    <w:rsid w:val="00170A9F"/>
    <w:rsid w:val="00174B6F"/>
    <w:rsid w:val="001833F7"/>
    <w:rsid w:val="0018522E"/>
    <w:rsid w:val="00194F09"/>
    <w:rsid w:val="001A12B7"/>
    <w:rsid w:val="001A187A"/>
    <w:rsid w:val="001A1C35"/>
    <w:rsid w:val="001A7B87"/>
    <w:rsid w:val="00203578"/>
    <w:rsid w:val="002159CB"/>
    <w:rsid w:val="00257371"/>
    <w:rsid w:val="00271BC9"/>
    <w:rsid w:val="002809E0"/>
    <w:rsid w:val="002A3902"/>
    <w:rsid w:val="002A48B3"/>
    <w:rsid w:val="002A5D9B"/>
    <w:rsid w:val="002A6E99"/>
    <w:rsid w:val="002C2549"/>
    <w:rsid w:val="002C2A94"/>
    <w:rsid w:val="002E19A1"/>
    <w:rsid w:val="002E4BBA"/>
    <w:rsid w:val="002E54C2"/>
    <w:rsid w:val="002E7052"/>
    <w:rsid w:val="00306C9D"/>
    <w:rsid w:val="003076D5"/>
    <w:rsid w:val="00310732"/>
    <w:rsid w:val="003157DF"/>
    <w:rsid w:val="0032569A"/>
    <w:rsid w:val="003369A9"/>
    <w:rsid w:val="003474FF"/>
    <w:rsid w:val="00347E92"/>
    <w:rsid w:val="00370A5A"/>
    <w:rsid w:val="003A3C25"/>
    <w:rsid w:val="003B0329"/>
    <w:rsid w:val="003C4D5C"/>
    <w:rsid w:val="003E4F8C"/>
    <w:rsid w:val="003E551A"/>
    <w:rsid w:val="00411973"/>
    <w:rsid w:val="00422752"/>
    <w:rsid w:val="00427594"/>
    <w:rsid w:val="0043105D"/>
    <w:rsid w:val="004574A6"/>
    <w:rsid w:val="00460949"/>
    <w:rsid w:val="00483B66"/>
    <w:rsid w:val="004867DA"/>
    <w:rsid w:val="004B5E70"/>
    <w:rsid w:val="004C0BEF"/>
    <w:rsid w:val="004D59CC"/>
    <w:rsid w:val="004D5A24"/>
    <w:rsid w:val="004F320E"/>
    <w:rsid w:val="0050444B"/>
    <w:rsid w:val="00521932"/>
    <w:rsid w:val="005253D9"/>
    <w:rsid w:val="005520F4"/>
    <w:rsid w:val="00560EB5"/>
    <w:rsid w:val="00563F41"/>
    <w:rsid w:val="0057053A"/>
    <w:rsid w:val="00575858"/>
    <w:rsid w:val="005A1E18"/>
    <w:rsid w:val="005B4D72"/>
    <w:rsid w:val="005C6501"/>
    <w:rsid w:val="00625C6F"/>
    <w:rsid w:val="0063083A"/>
    <w:rsid w:val="00654453"/>
    <w:rsid w:val="00661EFD"/>
    <w:rsid w:val="006B6896"/>
    <w:rsid w:val="006B7C20"/>
    <w:rsid w:val="006B7E4E"/>
    <w:rsid w:val="006C15EE"/>
    <w:rsid w:val="006C7AEE"/>
    <w:rsid w:val="006D09F7"/>
    <w:rsid w:val="006D3F45"/>
    <w:rsid w:val="006E1F2D"/>
    <w:rsid w:val="00707BC7"/>
    <w:rsid w:val="00746034"/>
    <w:rsid w:val="0075759E"/>
    <w:rsid w:val="00761319"/>
    <w:rsid w:val="007931DC"/>
    <w:rsid w:val="007A2271"/>
    <w:rsid w:val="007B6864"/>
    <w:rsid w:val="007B6F10"/>
    <w:rsid w:val="007C7760"/>
    <w:rsid w:val="007D66FF"/>
    <w:rsid w:val="007D732D"/>
    <w:rsid w:val="007E1E60"/>
    <w:rsid w:val="007E752B"/>
    <w:rsid w:val="008075F9"/>
    <w:rsid w:val="00814EB0"/>
    <w:rsid w:val="0081607D"/>
    <w:rsid w:val="00843869"/>
    <w:rsid w:val="00855538"/>
    <w:rsid w:val="008601B8"/>
    <w:rsid w:val="00876C86"/>
    <w:rsid w:val="00882AFC"/>
    <w:rsid w:val="00897617"/>
    <w:rsid w:val="008A54F7"/>
    <w:rsid w:val="008B6EA6"/>
    <w:rsid w:val="008C7F66"/>
    <w:rsid w:val="008D6DB7"/>
    <w:rsid w:val="008E67CA"/>
    <w:rsid w:val="008E6B6E"/>
    <w:rsid w:val="008E7C14"/>
    <w:rsid w:val="00903493"/>
    <w:rsid w:val="00904AED"/>
    <w:rsid w:val="0091208B"/>
    <w:rsid w:val="009431A4"/>
    <w:rsid w:val="0096019F"/>
    <w:rsid w:val="009679A5"/>
    <w:rsid w:val="009730DD"/>
    <w:rsid w:val="0098103E"/>
    <w:rsid w:val="0098303D"/>
    <w:rsid w:val="00983DE1"/>
    <w:rsid w:val="0099365A"/>
    <w:rsid w:val="009A6083"/>
    <w:rsid w:val="009B7BE7"/>
    <w:rsid w:val="009C07F9"/>
    <w:rsid w:val="009D2C95"/>
    <w:rsid w:val="009D2F0B"/>
    <w:rsid w:val="009E2BC4"/>
    <w:rsid w:val="009E3D11"/>
    <w:rsid w:val="00A17E37"/>
    <w:rsid w:val="00A249CC"/>
    <w:rsid w:val="00A40A60"/>
    <w:rsid w:val="00AA1A26"/>
    <w:rsid w:val="00AA642B"/>
    <w:rsid w:val="00AA716E"/>
    <w:rsid w:val="00AB551A"/>
    <w:rsid w:val="00AC033A"/>
    <w:rsid w:val="00AD63EE"/>
    <w:rsid w:val="00AE06BC"/>
    <w:rsid w:val="00AF0B8C"/>
    <w:rsid w:val="00AF22F4"/>
    <w:rsid w:val="00B24198"/>
    <w:rsid w:val="00B60278"/>
    <w:rsid w:val="00B71324"/>
    <w:rsid w:val="00B84F3A"/>
    <w:rsid w:val="00B96C5E"/>
    <w:rsid w:val="00BC2325"/>
    <w:rsid w:val="00BD2571"/>
    <w:rsid w:val="00BD6236"/>
    <w:rsid w:val="00C061BD"/>
    <w:rsid w:val="00C23ED2"/>
    <w:rsid w:val="00C30059"/>
    <w:rsid w:val="00C312C3"/>
    <w:rsid w:val="00C33D53"/>
    <w:rsid w:val="00C427D0"/>
    <w:rsid w:val="00C75EC3"/>
    <w:rsid w:val="00CF1E62"/>
    <w:rsid w:val="00D0234E"/>
    <w:rsid w:val="00D03751"/>
    <w:rsid w:val="00D22353"/>
    <w:rsid w:val="00D4066A"/>
    <w:rsid w:val="00D44586"/>
    <w:rsid w:val="00D452E7"/>
    <w:rsid w:val="00D51818"/>
    <w:rsid w:val="00D61B36"/>
    <w:rsid w:val="00D621A8"/>
    <w:rsid w:val="00D752CA"/>
    <w:rsid w:val="00D976AF"/>
    <w:rsid w:val="00DA1F5B"/>
    <w:rsid w:val="00DA25C9"/>
    <w:rsid w:val="00DB31EE"/>
    <w:rsid w:val="00DB3F71"/>
    <w:rsid w:val="00DC38A9"/>
    <w:rsid w:val="00DD4602"/>
    <w:rsid w:val="00DD745A"/>
    <w:rsid w:val="00DF5E84"/>
    <w:rsid w:val="00DF7E0D"/>
    <w:rsid w:val="00E00BF1"/>
    <w:rsid w:val="00E0454B"/>
    <w:rsid w:val="00E1249A"/>
    <w:rsid w:val="00E3142C"/>
    <w:rsid w:val="00E35AD6"/>
    <w:rsid w:val="00E55954"/>
    <w:rsid w:val="00E651FF"/>
    <w:rsid w:val="00E704C2"/>
    <w:rsid w:val="00E7742F"/>
    <w:rsid w:val="00E926C9"/>
    <w:rsid w:val="00E959B9"/>
    <w:rsid w:val="00EA6E88"/>
    <w:rsid w:val="00F0461F"/>
    <w:rsid w:val="00F1319B"/>
    <w:rsid w:val="00F17FFE"/>
    <w:rsid w:val="00F40212"/>
    <w:rsid w:val="00F43902"/>
    <w:rsid w:val="00F52DA8"/>
    <w:rsid w:val="00F540C6"/>
    <w:rsid w:val="00F91F1C"/>
    <w:rsid w:val="00FB0256"/>
    <w:rsid w:val="00FB1ADD"/>
    <w:rsid w:val="00FD3A98"/>
    <w:rsid w:val="00FE0B71"/>
    <w:rsid w:val="00FE4284"/>
    <w:rsid w:val="010135D6"/>
    <w:rsid w:val="01056D47"/>
    <w:rsid w:val="01083195"/>
    <w:rsid w:val="01087198"/>
    <w:rsid w:val="010B0F23"/>
    <w:rsid w:val="010B2135"/>
    <w:rsid w:val="010C1980"/>
    <w:rsid w:val="010C3265"/>
    <w:rsid w:val="010E0BA4"/>
    <w:rsid w:val="010E3361"/>
    <w:rsid w:val="01112F99"/>
    <w:rsid w:val="01113123"/>
    <w:rsid w:val="01130D1E"/>
    <w:rsid w:val="01132D55"/>
    <w:rsid w:val="01135BBC"/>
    <w:rsid w:val="0115219E"/>
    <w:rsid w:val="01154F28"/>
    <w:rsid w:val="01172D6D"/>
    <w:rsid w:val="011A5B5F"/>
    <w:rsid w:val="011B14D4"/>
    <w:rsid w:val="011C2CBA"/>
    <w:rsid w:val="011C3256"/>
    <w:rsid w:val="012164A2"/>
    <w:rsid w:val="012640CA"/>
    <w:rsid w:val="01267049"/>
    <w:rsid w:val="01274283"/>
    <w:rsid w:val="01275603"/>
    <w:rsid w:val="012A625E"/>
    <w:rsid w:val="012A7DB2"/>
    <w:rsid w:val="012C64B3"/>
    <w:rsid w:val="012E3CD8"/>
    <w:rsid w:val="01310959"/>
    <w:rsid w:val="013250DE"/>
    <w:rsid w:val="0133026D"/>
    <w:rsid w:val="013367C9"/>
    <w:rsid w:val="01346ADD"/>
    <w:rsid w:val="01347450"/>
    <w:rsid w:val="013806D0"/>
    <w:rsid w:val="013911CB"/>
    <w:rsid w:val="01394D21"/>
    <w:rsid w:val="013C3C03"/>
    <w:rsid w:val="013C3DE1"/>
    <w:rsid w:val="013C4E5B"/>
    <w:rsid w:val="013D2762"/>
    <w:rsid w:val="013D6686"/>
    <w:rsid w:val="01435A26"/>
    <w:rsid w:val="01436EE7"/>
    <w:rsid w:val="01446A60"/>
    <w:rsid w:val="01447767"/>
    <w:rsid w:val="0145425E"/>
    <w:rsid w:val="0146085C"/>
    <w:rsid w:val="01462762"/>
    <w:rsid w:val="014A2C37"/>
    <w:rsid w:val="014B7317"/>
    <w:rsid w:val="014C3033"/>
    <w:rsid w:val="014E1FF4"/>
    <w:rsid w:val="014E57C0"/>
    <w:rsid w:val="014F58A0"/>
    <w:rsid w:val="015056C6"/>
    <w:rsid w:val="01551717"/>
    <w:rsid w:val="01553387"/>
    <w:rsid w:val="0158201E"/>
    <w:rsid w:val="015B11FF"/>
    <w:rsid w:val="015B4EB5"/>
    <w:rsid w:val="015D30A0"/>
    <w:rsid w:val="015D4631"/>
    <w:rsid w:val="015E0AFB"/>
    <w:rsid w:val="015E13D9"/>
    <w:rsid w:val="015E1CF7"/>
    <w:rsid w:val="015E48FC"/>
    <w:rsid w:val="015F2A50"/>
    <w:rsid w:val="015F647D"/>
    <w:rsid w:val="01600158"/>
    <w:rsid w:val="01610E89"/>
    <w:rsid w:val="01616FE4"/>
    <w:rsid w:val="01646936"/>
    <w:rsid w:val="016821AE"/>
    <w:rsid w:val="01694147"/>
    <w:rsid w:val="016A12AE"/>
    <w:rsid w:val="016A3350"/>
    <w:rsid w:val="016D1151"/>
    <w:rsid w:val="016E1B89"/>
    <w:rsid w:val="016E373B"/>
    <w:rsid w:val="016E6881"/>
    <w:rsid w:val="016E7F98"/>
    <w:rsid w:val="017012C2"/>
    <w:rsid w:val="01724664"/>
    <w:rsid w:val="01725E41"/>
    <w:rsid w:val="0172778F"/>
    <w:rsid w:val="017322FF"/>
    <w:rsid w:val="0173680A"/>
    <w:rsid w:val="01754270"/>
    <w:rsid w:val="017A198F"/>
    <w:rsid w:val="017B35D3"/>
    <w:rsid w:val="017C25EF"/>
    <w:rsid w:val="017D6529"/>
    <w:rsid w:val="017E6781"/>
    <w:rsid w:val="017F3AB6"/>
    <w:rsid w:val="01867B2F"/>
    <w:rsid w:val="01877467"/>
    <w:rsid w:val="018A5767"/>
    <w:rsid w:val="018E14E5"/>
    <w:rsid w:val="01901E10"/>
    <w:rsid w:val="019232A6"/>
    <w:rsid w:val="01940EF0"/>
    <w:rsid w:val="019736C0"/>
    <w:rsid w:val="01985479"/>
    <w:rsid w:val="019862FE"/>
    <w:rsid w:val="019C20A9"/>
    <w:rsid w:val="019D50A0"/>
    <w:rsid w:val="01A05873"/>
    <w:rsid w:val="01A06493"/>
    <w:rsid w:val="01A223B3"/>
    <w:rsid w:val="01A44421"/>
    <w:rsid w:val="01A47255"/>
    <w:rsid w:val="01A53E1A"/>
    <w:rsid w:val="01A865A0"/>
    <w:rsid w:val="01A925F5"/>
    <w:rsid w:val="01A94AED"/>
    <w:rsid w:val="01AC3C9F"/>
    <w:rsid w:val="01AD4D30"/>
    <w:rsid w:val="01B2332A"/>
    <w:rsid w:val="01B3603B"/>
    <w:rsid w:val="01B44883"/>
    <w:rsid w:val="01B46B9E"/>
    <w:rsid w:val="01B80293"/>
    <w:rsid w:val="01BA74FE"/>
    <w:rsid w:val="01BC0281"/>
    <w:rsid w:val="01BF003E"/>
    <w:rsid w:val="01C01DE5"/>
    <w:rsid w:val="01C17EA8"/>
    <w:rsid w:val="01C3173F"/>
    <w:rsid w:val="01C6450F"/>
    <w:rsid w:val="01C8523C"/>
    <w:rsid w:val="01C97CFA"/>
    <w:rsid w:val="01CA1C95"/>
    <w:rsid w:val="01CA1F40"/>
    <w:rsid w:val="01CA32A4"/>
    <w:rsid w:val="01CD3F9A"/>
    <w:rsid w:val="01D5537A"/>
    <w:rsid w:val="01D767EA"/>
    <w:rsid w:val="01D80188"/>
    <w:rsid w:val="01D87D41"/>
    <w:rsid w:val="01D92E50"/>
    <w:rsid w:val="01D95B4C"/>
    <w:rsid w:val="01D971BC"/>
    <w:rsid w:val="01DA29DE"/>
    <w:rsid w:val="01DB5B89"/>
    <w:rsid w:val="01DE112A"/>
    <w:rsid w:val="01E16C9D"/>
    <w:rsid w:val="01E80E0D"/>
    <w:rsid w:val="01E82107"/>
    <w:rsid w:val="01E9736F"/>
    <w:rsid w:val="01EE4CE2"/>
    <w:rsid w:val="01F06A09"/>
    <w:rsid w:val="01F147B1"/>
    <w:rsid w:val="01F3289C"/>
    <w:rsid w:val="01F47D73"/>
    <w:rsid w:val="01F8064C"/>
    <w:rsid w:val="01F95A4D"/>
    <w:rsid w:val="01FA035D"/>
    <w:rsid w:val="01FA5208"/>
    <w:rsid w:val="020041D5"/>
    <w:rsid w:val="020212D0"/>
    <w:rsid w:val="020373F7"/>
    <w:rsid w:val="02073435"/>
    <w:rsid w:val="02086BCD"/>
    <w:rsid w:val="02091577"/>
    <w:rsid w:val="0209584D"/>
    <w:rsid w:val="020B4D75"/>
    <w:rsid w:val="020E0DF9"/>
    <w:rsid w:val="021441A4"/>
    <w:rsid w:val="021441C6"/>
    <w:rsid w:val="021731EF"/>
    <w:rsid w:val="021752CC"/>
    <w:rsid w:val="021A37BB"/>
    <w:rsid w:val="021D04A1"/>
    <w:rsid w:val="021E275D"/>
    <w:rsid w:val="02230825"/>
    <w:rsid w:val="02234B19"/>
    <w:rsid w:val="02235A11"/>
    <w:rsid w:val="02237F59"/>
    <w:rsid w:val="02286FCE"/>
    <w:rsid w:val="022B27E0"/>
    <w:rsid w:val="022C696F"/>
    <w:rsid w:val="022E55F9"/>
    <w:rsid w:val="023100D7"/>
    <w:rsid w:val="023561B5"/>
    <w:rsid w:val="02366C33"/>
    <w:rsid w:val="02375BAB"/>
    <w:rsid w:val="023878FA"/>
    <w:rsid w:val="023A4471"/>
    <w:rsid w:val="023B4A23"/>
    <w:rsid w:val="02413DD8"/>
    <w:rsid w:val="02442374"/>
    <w:rsid w:val="02447D0A"/>
    <w:rsid w:val="02457B12"/>
    <w:rsid w:val="02483E7F"/>
    <w:rsid w:val="02484235"/>
    <w:rsid w:val="02484B6D"/>
    <w:rsid w:val="02496FAC"/>
    <w:rsid w:val="024A0471"/>
    <w:rsid w:val="024A3E3F"/>
    <w:rsid w:val="024C2C5E"/>
    <w:rsid w:val="024E0FD7"/>
    <w:rsid w:val="024E490F"/>
    <w:rsid w:val="024E62E3"/>
    <w:rsid w:val="024E752F"/>
    <w:rsid w:val="02510174"/>
    <w:rsid w:val="02512756"/>
    <w:rsid w:val="025369B2"/>
    <w:rsid w:val="0255751A"/>
    <w:rsid w:val="02562BF5"/>
    <w:rsid w:val="02565774"/>
    <w:rsid w:val="02583757"/>
    <w:rsid w:val="025B437E"/>
    <w:rsid w:val="025C1374"/>
    <w:rsid w:val="025C6F74"/>
    <w:rsid w:val="02602F2D"/>
    <w:rsid w:val="026038C4"/>
    <w:rsid w:val="02614A98"/>
    <w:rsid w:val="02644F44"/>
    <w:rsid w:val="026602DC"/>
    <w:rsid w:val="0268690B"/>
    <w:rsid w:val="026C18EA"/>
    <w:rsid w:val="026C3951"/>
    <w:rsid w:val="026C5517"/>
    <w:rsid w:val="026F18AC"/>
    <w:rsid w:val="02736BBF"/>
    <w:rsid w:val="02762FAF"/>
    <w:rsid w:val="02774A82"/>
    <w:rsid w:val="027A77C6"/>
    <w:rsid w:val="027C5F18"/>
    <w:rsid w:val="027C61DE"/>
    <w:rsid w:val="027D6B0D"/>
    <w:rsid w:val="027F1864"/>
    <w:rsid w:val="02806D02"/>
    <w:rsid w:val="02821B28"/>
    <w:rsid w:val="02821C00"/>
    <w:rsid w:val="028352AA"/>
    <w:rsid w:val="0285470E"/>
    <w:rsid w:val="0285600D"/>
    <w:rsid w:val="02860934"/>
    <w:rsid w:val="0287792B"/>
    <w:rsid w:val="028845A4"/>
    <w:rsid w:val="028B5F3C"/>
    <w:rsid w:val="028D5750"/>
    <w:rsid w:val="028E7F04"/>
    <w:rsid w:val="02910A83"/>
    <w:rsid w:val="0292253F"/>
    <w:rsid w:val="029366EF"/>
    <w:rsid w:val="02950127"/>
    <w:rsid w:val="02963B45"/>
    <w:rsid w:val="02967251"/>
    <w:rsid w:val="029718F0"/>
    <w:rsid w:val="02984347"/>
    <w:rsid w:val="029E65A9"/>
    <w:rsid w:val="02A209B0"/>
    <w:rsid w:val="02A3521A"/>
    <w:rsid w:val="02A62193"/>
    <w:rsid w:val="02A936DD"/>
    <w:rsid w:val="02A93908"/>
    <w:rsid w:val="02A96EA8"/>
    <w:rsid w:val="02AA6D0D"/>
    <w:rsid w:val="02AC0C89"/>
    <w:rsid w:val="02AC368E"/>
    <w:rsid w:val="02B16C9B"/>
    <w:rsid w:val="02B25628"/>
    <w:rsid w:val="02B36AFB"/>
    <w:rsid w:val="02B569BB"/>
    <w:rsid w:val="02B670B7"/>
    <w:rsid w:val="02B672A7"/>
    <w:rsid w:val="02B70201"/>
    <w:rsid w:val="02B774F9"/>
    <w:rsid w:val="02B80BE6"/>
    <w:rsid w:val="02B83CE6"/>
    <w:rsid w:val="02BC4B55"/>
    <w:rsid w:val="02C076D1"/>
    <w:rsid w:val="02C4703A"/>
    <w:rsid w:val="02C523C0"/>
    <w:rsid w:val="02C601EE"/>
    <w:rsid w:val="02C635BB"/>
    <w:rsid w:val="02C65285"/>
    <w:rsid w:val="02C74465"/>
    <w:rsid w:val="02CC4910"/>
    <w:rsid w:val="02CF2528"/>
    <w:rsid w:val="02D15775"/>
    <w:rsid w:val="02D2308E"/>
    <w:rsid w:val="02D43A2E"/>
    <w:rsid w:val="02D64E88"/>
    <w:rsid w:val="02D8426B"/>
    <w:rsid w:val="02DB1724"/>
    <w:rsid w:val="02DB1EFB"/>
    <w:rsid w:val="02DD1AB5"/>
    <w:rsid w:val="02DD359A"/>
    <w:rsid w:val="02DE1492"/>
    <w:rsid w:val="02E1775C"/>
    <w:rsid w:val="02E24787"/>
    <w:rsid w:val="02E33340"/>
    <w:rsid w:val="02E50E12"/>
    <w:rsid w:val="02E51F49"/>
    <w:rsid w:val="02E575B8"/>
    <w:rsid w:val="02E74C0F"/>
    <w:rsid w:val="02EA3EF0"/>
    <w:rsid w:val="02EB70C9"/>
    <w:rsid w:val="02EB7D63"/>
    <w:rsid w:val="02EF5352"/>
    <w:rsid w:val="02EF6ED0"/>
    <w:rsid w:val="02F0174F"/>
    <w:rsid w:val="02F63C18"/>
    <w:rsid w:val="02F6527C"/>
    <w:rsid w:val="02F82121"/>
    <w:rsid w:val="02F92652"/>
    <w:rsid w:val="02F96452"/>
    <w:rsid w:val="02FE4CFE"/>
    <w:rsid w:val="030209A4"/>
    <w:rsid w:val="0302110D"/>
    <w:rsid w:val="03040791"/>
    <w:rsid w:val="0306435D"/>
    <w:rsid w:val="0307350F"/>
    <w:rsid w:val="03092922"/>
    <w:rsid w:val="030B26A6"/>
    <w:rsid w:val="030B3033"/>
    <w:rsid w:val="030C4B32"/>
    <w:rsid w:val="030D014F"/>
    <w:rsid w:val="030D1F55"/>
    <w:rsid w:val="030E5847"/>
    <w:rsid w:val="03101EF1"/>
    <w:rsid w:val="0310648B"/>
    <w:rsid w:val="0313727E"/>
    <w:rsid w:val="03141AC3"/>
    <w:rsid w:val="031447B1"/>
    <w:rsid w:val="031502F3"/>
    <w:rsid w:val="03174EF7"/>
    <w:rsid w:val="031B6A56"/>
    <w:rsid w:val="031E2166"/>
    <w:rsid w:val="031E6C53"/>
    <w:rsid w:val="03220E99"/>
    <w:rsid w:val="032839B4"/>
    <w:rsid w:val="032B1862"/>
    <w:rsid w:val="032E6866"/>
    <w:rsid w:val="032F76E0"/>
    <w:rsid w:val="033168FC"/>
    <w:rsid w:val="03324AF3"/>
    <w:rsid w:val="03330583"/>
    <w:rsid w:val="0333213B"/>
    <w:rsid w:val="0333730E"/>
    <w:rsid w:val="03360ED1"/>
    <w:rsid w:val="03361F00"/>
    <w:rsid w:val="03374904"/>
    <w:rsid w:val="0337693A"/>
    <w:rsid w:val="0339170E"/>
    <w:rsid w:val="033E04F4"/>
    <w:rsid w:val="033F3E4F"/>
    <w:rsid w:val="034051B8"/>
    <w:rsid w:val="03422FA8"/>
    <w:rsid w:val="03435D13"/>
    <w:rsid w:val="0343729B"/>
    <w:rsid w:val="0344672C"/>
    <w:rsid w:val="0345140B"/>
    <w:rsid w:val="03452267"/>
    <w:rsid w:val="03456342"/>
    <w:rsid w:val="03460A8A"/>
    <w:rsid w:val="034666C6"/>
    <w:rsid w:val="03485289"/>
    <w:rsid w:val="034A73B6"/>
    <w:rsid w:val="034B0324"/>
    <w:rsid w:val="034B40BA"/>
    <w:rsid w:val="034C526D"/>
    <w:rsid w:val="03525699"/>
    <w:rsid w:val="03532AF1"/>
    <w:rsid w:val="035518B5"/>
    <w:rsid w:val="035A10AF"/>
    <w:rsid w:val="035B24B3"/>
    <w:rsid w:val="035B320C"/>
    <w:rsid w:val="035C2016"/>
    <w:rsid w:val="035D3460"/>
    <w:rsid w:val="035E5E07"/>
    <w:rsid w:val="035F5C5C"/>
    <w:rsid w:val="03603367"/>
    <w:rsid w:val="036042E8"/>
    <w:rsid w:val="03634917"/>
    <w:rsid w:val="0367460E"/>
    <w:rsid w:val="036957F8"/>
    <w:rsid w:val="036B7981"/>
    <w:rsid w:val="036D16F5"/>
    <w:rsid w:val="036E11DC"/>
    <w:rsid w:val="036E5643"/>
    <w:rsid w:val="03711CC1"/>
    <w:rsid w:val="03712495"/>
    <w:rsid w:val="0374206B"/>
    <w:rsid w:val="037B2228"/>
    <w:rsid w:val="037D184E"/>
    <w:rsid w:val="03806339"/>
    <w:rsid w:val="03812C1A"/>
    <w:rsid w:val="03824D5D"/>
    <w:rsid w:val="0382578D"/>
    <w:rsid w:val="03840181"/>
    <w:rsid w:val="03850FA8"/>
    <w:rsid w:val="03896B42"/>
    <w:rsid w:val="038A3213"/>
    <w:rsid w:val="038C7236"/>
    <w:rsid w:val="038E3C84"/>
    <w:rsid w:val="038F33B3"/>
    <w:rsid w:val="038F3F7B"/>
    <w:rsid w:val="03912807"/>
    <w:rsid w:val="03924DE6"/>
    <w:rsid w:val="03927AE4"/>
    <w:rsid w:val="039313F1"/>
    <w:rsid w:val="03931B01"/>
    <w:rsid w:val="03932EDF"/>
    <w:rsid w:val="0393347A"/>
    <w:rsid w:val="03960E21"/>
    <w:rsid w:val="03962A9C"/>
    <w:rsid w:val="039804E4"/>
    <w:rsid w:val="03996CF7"/>
    <w:rsid w:val="039C23D8"/>
    <w:rsid w:val="039D63CA"/>
    <w:rsid w:val="039E462C"/>
    <w:rsid w:val="03A012CF"/>
    <w:rsid w:val="03A04A7A"/>
    <w:rsid w:val="03A30FED"/>
    <w:rsid w:val="03A312F1"/>
    <w:rsid w:val="03A52463"/>
    <w:rsid w:val="03A5651D"/>
    <w:rsid w:val="03A64A02"/>
    <w:rsid w:val="03A8088D"/>
    <w:rsid w:val="03AB07EB"/>
    <w:rsid w:val="03B04313"/>
    <w:rsid w:val="03B14F53"/>
    <w:rsid w:val="03B22FFC"/>
    <w:rsid w:val="03B26E3D"/>
    <w:rsid w:val="03B4384F"/>
    <w:rsid w:val="03B564FE"/>
    <w:rsid w:val="03B71404"/>
    <w:rsid w:val="03B71E93"/>
    <w:rsid w:val="03B81401"/>
    <w:rsid w:val="03B9165E"/>
    <w:rsid w:val="03B93310"/>
    <w:rsid w:val="03BC2936"/>
    <w:rsid w:val="03BD6967"/>
    <w:rsid w:val="03BF2146"/>
    <w:rsid w:val="03C01E96"/>
    <w:rsid w:val="03C4509A"/>
    <w:rsid w:val="03C80826"/>
    <w:rsid w:val="03C927B2"/>
    <w:rsid w:val="03CC08F3"/>
    <w:rsid w:val="03CC2C07"/>
    <w:rsid w:val="03CD2558"/>
    <w:rsid w:val="03D417FB"/>
    <w:rsid w:val="03D61AA3"/>
    <w:rsid w:val="03D733A4"/>
    <w:rsid w:val="03D90252"/>
    <w:rsid w:val="03DC15A2"/>
    <w:rsid w:val="03DC3B1E"/>
    <w:rsid w:val="03DD1BBC"/>
    <w:rsid w:val="03DE07CA"/>
    <w:rsid w:val="03DF1CE2"/>
    <w:rsid w:val="03DF2F88"/>
    <w:rsid w:val="03DF64FB"/>
    <w:rsid w:val="03E14C81"/>
    <w:rsid w:val="03E256D4"/>
    <w:rsid w:val="03E45029"/>
    <w:rsid w:val="03E47532"/>
    <w:rsid w:val="03E731E4"/>
    <w:rsid w:val="03EA5314"/>
    <w:rsid w:val="03EC2626"/>
    <w:rsid w:val="03EF0699"/>
    <w:rsid w:val="03EF6A27"/>
    <w:rsid w:val="03F3349D"/>
    <w:rsid w:val="03F36D9E"/>
    <w:rsid w:val="03F60529"/>
    <w:rsid w:val="03F80C5B"/>
    <w:rsid w:val="03F818CF"/>
    <w:rsid w:val="03F83E54"/>
    <w:rsid w:val="03FA34BE"/>
    <w:rsid w:val="03FA529F"/>
    <w:rsid w:val="03FA79FB"/>
    <w:rsid w:val="03FE2ADE"/>
    <w:rsid w:val="03FE31BE"/>
    <w:rsid w:val="03FF4E0F"/>
    <w:rsid w:val="04020004"/>
    <w:rsid w:val="04030C4B"/>
    <w:rsid w:val="040369D4"/>
    <w:rsid w:val="04050C8C"/>
    <w:rsid w:val="0408629C"/>
    <w:rsid w:val="04091D7D"/>
    <w:rsid w:val="040A1C06"/>
    <w:rsid w:val="040A7860"/>
    <w:rsid w:val="040C1F23"/>
    <w:rsid w:val="040D69D0"/>
    <w:rsid w:val="040E2691"/>
    <w:rsid w:val="040E6D4D"/>
    <w:rsid w:val="041070D6"/>
    <w:rsid w:val="0413688B"/>
    <w:rsid w:val="04137919"/>
    <w:rsid w:val="04151885"/>
    <w:rsid w:val="041553F2"/>
    <w:rsid w:val="04170EC9"/>
    <w:rsid w:val="0418522B"/>
    <w:rsid w:val="041B6336"/>
    <w:rsid w:val="041C472B"/>
    <w:rsid w:val="041C7605"/>
    <w:rsid w:val="041D507A"/>
    <w:rsid w:val="041E0359"/>
    <w:rsid w:val="041F29B9"/>
    <w:rsid w:val="041F2F4F"/>
    <w:rsid w:val="04252AD0"/>
    <w:rsid w:val="042859DB"/>
    <w:rsid w:val="04290705"/>
    <w:rsid w:val="042928C0"/>
    <w:rsid w:val="042B3B79"/>
    <w:rsid w:val="042C644E"/>
    <w:rsid w:val="042D1C60"/>
    <w:rsid w:val="042E5F62"/>
    <w:rsid w:val="042E6B90"/>
    <w:rsid w:val="04323E79"/>
    <w:rsid w:val="04345D29"/>
    <w:rsid w:val="0437530F"/>
    <w:rsid w:val="0439409F"/>
    <w:rsid w:val="04395488"/>
    <w:rsid w:val="043A2AA0"/>
    <w:rsid w:val="043B3CDF"/>
    <w:rsid w:val="043C5D3E"/>
    <w:rsid w:val="04401B02"/>
    <w:rsid w:val="04463B1C"/>
    <w:rsid w:val="04474739"/>
    <w:rsid w:val="04481F9A"/>
    <w:rsid w:val="04493422"/>
    <w:rsid w:val="044A0494"/>
    <w:rsid w:val="044D76FE"/>
    <w:rsid w:val="045034DF"/>
    <w:rsid w:val="04521D7F"/>
    <w:rsid w:val="045409D7"/>
    <w:rsid w:val="04560FCD"/>
    <w:rsid w:val="045844D8"/>
    <w:rsid w:val="045B5ECA"/>
    <w:rsid w:val="045D0FA3"/>
    <w:rsid w:val="045E4ABA"/>
    <w:rsid w:val="045E4B88"/>
    <w:rsid w:val="045E6D41"/>
    <w:rsid w:val="045F3430"/>
    <w:rsid w:val="0461171A"/>
    <w:rsid w:val="04623064"/>
    <w:rsid w:val="04640262"/>
    <w:rsid w:val="04653430"/>
    <w:rsid w:val="04670AAB"/>
    <w:rsid w:val="04696B6E"/>
    <w:rsid w:val="04697969"/>
    <w:rsid w:val="046A0612"/>
    <w:rsid w:val="046B00BA"/>
    <w:rsid w:val="046C5D5C"/>
    <w:rsid w:val="046C72FE"/>
    <w:rsid w:val="046D0FF5"/>
    <w:rsid w:val="046F6344"/>
    <w:rsid w:val="04701052"/>
    <w:rsid w:val="04702B4A"/>
    <w:rsid w:val="047112B8"/>
    <w:rsid w:val="04722DF4"/>
    <w:rsid w:val="047246E8"/>
    <w:rsid w:val="047341A8"/>
    <w:rsid w:val="04753010"/>
    <w:rsid w:val="04755931"/>
    <w:rsid w:val="04763CD4"/>
    <w:rsid w:val="047673A8"/>
    <w:rsid w:val="04787809"/>
    <w:rsid w:val="047A794C"/>
    <w:rsid w:val="047B537A"/>
    <w:rsid w:val="047C52AC"/>
    <w:rsid w:val="047E6F81"/>
    <w:rsid w:val="047F46E1"/>
    <w:rsid w:val="04803DA9"/>
    <w:rsid w:val="04813997"/>
    <w:rsid w:val="04824CAD"/>
    <w:rsid w:val="04826EB9"/>
    <w:rsid w:val="04834347"/>
    <w:rsid w:val="04851CEE"/>
    <w:rsid w:val="04873A5C"/>
    <w:rsid w:val="0487456B"/>
    <w:rsid w:val="048B4202"/>
    <w:rsid w:val="048C3D41"/>
    <w:rsid w:val="048D5A89"/>
    <w:rsid w:val="049166B5"/>
    <w:rsid w:val="0492395E"/>
    <w:rsid w:val="049275B7"/>
    <w:rsid w:val="049336AC"/>
    <w:rsid w:val="04941CB9"/>
    <w:rsid w:val="04955ADE"/>
    <w:rsid w:val="04957770"/>
    <w:rsid w:val="0496739D"/>
    <w:rsid w:val="0498648C"/>
    <w:rsid w:val="049C342A"/>
    <w:rsid w:val="049F2C9D"/>
    <w:rsid w:val="049F469A"/>
    <w:rsid w:val="04A00FA1"/>
    <w:rsid w:val="04A01B83"/>
    <w:rsid w:val="04A13BED"/>
    <w:rsid w:val="04A65F70"/>
    <w:rsid w:val="04A8095D"/>
    <w:rsid w:val="04AA49EA"/>
    <w:rsid w:val="04AB4208"/>
    <w:rsid w:val="04AB669A"/>
    <w:rsid w:val="04AD44C3"/>
    <w:rsid w:val="04AE4BC8"/>
    <w:rsid w:val="04B219FF"/>
    <w:rsid w:val="04B541AB"/>
    <w:rsid w:val="04B76A7C"/>
    <w:rsid w:val="04BA45CA"/>
    <w:rsid w:val="04BB1B9B"/>
    <w:rsid w:val="04C03745"/>
    <w:rsid w:val="04C11096"/>
    <w:rsid w:val="04C37EB5"/>
    <w:rsid w:val="04C767FF"/>
    <w:rsid w:val="04C82216"/>
    <w:rsid w:val="04C84B9D"/>
    <w:rsid w:val="04C97639"/>
    <w:rsid w:val="04CE3B45"/>
    <w:rsid w:val="04CF7732"/>
    <w:rsid w:val="04D017AC"/>
    <w:rsid w:val="04D1607C"/>
    <w:rsid w:val="04D238D1"/>
    <w:rsid w:val="04D36811"/>
    <w:rsid w:val="04D458B0"/>
    <w:rsid w:val="04D62131"/>
    <w:rsid w:val="04D85EAF"/>
    <w:rsid w:val="04D94FB4"/>
    <w:rsid w:val="04DA67F3"/>
    <w:rsid w:val="04DD422B"/>
    <w:rsid w:val="04DD52FA"/>
    <w:rsid w:val="04E20C38"/>
    <w:rsid w:val="04E21EEF"/>
    <w:rsid w:val="04E44D13"/>
    <w:rsid w:val="04E53104"/>
    <w:rsid w:val="04E76166"/>
    <w:rsid w:val="04E85E52"/>
    <w:rsid w:val="04E9183F"/>
    <w:rsid w:val="04EA17A1"/>
    <w:rsid w:val="04EC4C59"/>
    <w:rsid w:val="04EC5433"/>
    <w:rsid w:val="04EC5D6A"/>
    <w:rsid w:val="04EC6EB2"/>
    <w:rsid w:val="04ED0F8C"/>
    <w:rsid w:val="04F2224D"/>
    <w:rsid w:val="04F41DBA"/>
    <w:rsid w:val="04F54AD6"/>
    <w:rsid w:val="04F77812"/>
    <w:rsid w:val="04FA471A"/>
    <w:rsid w:val="04FB25C1"/>
    <w:rsid w:val="04FC642D"/>
    <w:rsid w:val="050114C1"/>
    <w:rsid w:val="05023F6F"/>
    <w:rsid w:val="050379E2"/>
    <w:rsid w:val="050438FE"/>
    <w:rsid w:val="05052F62"/>
    <w:rsid w:val="05054034"/>
    <w:rsid w:val="050627B7"/>
    <w:rsid w:val="05066984"/>
    <w:rsid w:val="05072E1F"/>
    <w:rsid w:val="05080FDB"/>
    <w:rsid w:val="05085838"/>
    <w:rsid w:val="05087423"/>
    <w:rsid w:val="050E484C"/>
    <w:rsid w:val="050F44B5"/>
    <w:rsid w:val="05101D33"/>
    <w:rsid w:val="0512062C"/>
    <w:rsid w:val="05126D99"/>
    <w:rsid w:val="05127E97"/>
    <w:rsid w:val="051420A3"/>
    <w:rsid w:val="05155776"/>
    <w:rsid w:val="05172C06"/>
    <w:rsid w:val="05174995"/>
    <w:rsid w:val="05181271"/>
    <w:rsid w:val="051819C8"/>
    <w:rsid w:val="0519326C"/>
    <w:rsid w:val="051A66E9"/>
    <w:rsid w:val="051A6A15"/>
    <w:rsid w:val="051B53B1"/>
    <w:rsid w:val="051D7A67"/>
    <w:rsid w:val="051F6361"/>
    <w:rsid w:val="052109CE"/>
    <w:rsid w:val="05227E01"/>
    <w:rsid w:val="052300DC"/>
    <w:rsid w:val="05235E22"/>
    <w:rsid w:val="052375AF"/>
    <w:rsid w:val="0524493C"/>
    <w:rsid w:val="05251932"/>
    <w:rsid w:val="05270643"/>
    <w:rsid w:val="052A573A"/>
    <w:rsid w:val="052B58AE"/>
    <w:rsid w:val="052C2569"/>
    <w:rsid w:val="052C6293"/>
    <w:rsid w:val="052D00F1"/>
    <w:rsid w:val="052E5152"/>
    <w:rsid w:val="05300245"/>
    <w:rsid w:val="0530162D"/>
    <w:rsid w:val="05305C75"/>
    <w:rsid w:val="0532242C"/>
    <w:rsid w:val="053263BB"/>
    <w:rsid w:val="05327433"/>
    <w:rsid w:val="0537526C"/>
    <w:rsid w:val="053C15AA"/>
    <w:rsid w:val="053D62CF"/>
    <w:rsid w:val="053F5072"/>
    <w:rsid w:val="05400E4C"/>
    <w:rsid w:val="05440495"/>
    <w:rsid w:val="054A4A16"/>
    <w:rsid w:val="054A6F4C"/>
    <w:rsid w:val="054F62EE"/>
    <w:rsid w:val="055018A7"/>
    <w:rsid w:val="05546D3C"/>
    <w:rsid w:val="05554615"/>
    <w:rsid w:val="05555358"/>
    <w:rsid w:val="055559E3"/>
    <w:rsid w:val="055917CA"/>
    <w:rsid w:val="055E5DEC"/>
    <w:rsid w:val="0560192A"/>
    <w:rsid w:val="05696DA9"/>
    <w:rsid w:val="05697EA5"/>
    <w:rsid w:val="056A65CD"/>
    <w:rsid w:val="056B21CD"/>
    <w:rsid w:val="056B3E72"/>
    <w:rsid w:val="0570038D"/>
    <w:rsid w:val="057005E1"/>
    <w:rsid w:val="0572371D"/>
    <w:rsid w:val="05751250"/>
    <w:rsid w:val="05756C73"/>
    <w:rsid w:val="057670DB"/>
    <w:rsid w:val="057A221E"/>
    <w:rsid w:val="057A3855"/>
    <w:rsid w:val="057B5A34"/>
    <w:rsid w:val="057D552D"/>
    <w:rsid w:val="057E2A24"/>
    <w:rsid w:val="058003E6"/>
    <w:rsid w:val="05800C67"/>
    <w:rsid w:val="05806E8E"/>
    <w:rsid w:val="058234D5"/>
    <w:rsid w:val="05827D33"/>
    <w:rsid w:val="05857553"/>
    <w:rsid w:val="058670BF"/>
    <w:rsid w:val="0586735E"/>
    <w:rsid w:val="05957518"/>
    <w:rsid w:val="059579BA"/>
    <w:rsid w:val="059609B0"/>
    <w:rsid w:val="05966CA2"/>
    <w:rsid w:val="05970E05"/>
    <w:rsid w:val="05990749"/>
    <w:rsid w:val="0599299F"/>
    <w:rsid w:val="05994E8E"/>
    <w:rsid w:val="059C6B46"/>
    <w:rsid w:val="059D39B5"/>
    <w:rsid w:val="059F7402"/>
    <w:rsid w:val="05A024AB"/>
    <w:rsid w:val="05A40BB8"/>
    <w:rsid w:val="05A61D44"/>
    <w:rsid w:val="05A63143"/>
    <w:rsid w:val="05A73918"/>
    <w:rsid w:val="05A81F54"/>
    <w:rsid w:val="05AB5388"/>
    <w:rsid w:val="05AC11A1"/>
    <w:rsid w:val="05AD0EBF"/>
    <w:rsid w:val="05AE06FD"/>
    <w:rsid w:val="05AE0890"/>
    <w:rsid w:val="05B02B61"/>
    <w:rsid w:val="05B24865"/>
    <w:rsid w:val="05B35EF9"/>
    <w:rsid w:val="05B66E74"/>
    <w:rsid w:val="05B76B21"/>
    <w:rsid w:val="05B952C2"/>
    <w:rsid w:val="05BA3B20"/>
    <w:rsid w:val="05BB2D60"/>
    <w:rsid w:val="05BD51E7"/>
    <w:rsid w:val="05BF65D8"/>
    <w:rsid w:val="05C0745F"/>
    <w:rsid w:val="05C15454"/>
    <w:rsid w:val="05C1570E"/>
    <w:rsid w:val="05C20D74"/>
    <w:rsid w:val="05C66868"/>
    <w:rsid w:val="05C73083"/>
    <w:rsid w:val="05CA2AB2"/>
    <w:rsid w:val="05CB09C8"/>
    <w:rsid w:val="05CB5A4B"/>
    <w:rsid w:val="05CC4C4E"/>
    <w:rsid w:val="05CC4F3F"/>
    <w:rsid w:val="05D2715F"/>
    <w:rsid w:val="05D3525B"/>
    <w:rsid w:val="05D35F06"/>
    <w:rsid w:val="05D37EF2"/>
    <w:rsid w:val="05D42B4E"/>
    <w:rsid w:val="05D46B58"/>
    <w:rsid w:val="05D603E7"/>
    <w:rsid w:val="05D74329"/>
    <w:rsid w:val="05D84A6B"/>
    <w:rsid w:val="05D84EA3"/>
    <w:rsid w:val="05D905EA"/>
    <w:rsid w:val="05DB660E"/>
    <w:rsid w:val="05DC5F9C"/>
    <w:rsid w:val="05DD26FD"/>
    <w:rsid w:val="05DF1F78"/>
    <w:rsid w:val="05E11B21"/>
    <w:rsid w:val="05E27322"/>
    <w:rsid w:val="05E30EAF"/>
    <w:rsid w:val="05E331AD"/>
    <w:rsid w:val="05E555E4"/>
    <w:rsid w:val="05E56913"/>
    <w:rsid w:val="05E570A3"/>
    <w:rsid w:val="05E71289"/>
    <w:rsid w:val="05E7372E"/>
    <w:rsid w:val="05E94733"/>
    <w:rsid w:val="05EB260C"/>
    <w:rsid w:val="05EB3AC1"/>
    <w:rsid w:val="05EC3983"/>
    <w:rsid w:val="05EF4921"/>
    <w:rsid w:val="05EF7C92"/>
    <w:rsid w:val="05F06DD8"/>
    <w:rsid w:val="05F44A4F"/>
    <w:rsid w:val="05F646F0"/>
    <w:rsid w:val="05F65165"/>
    <w:rsid w:val="05F70673"/>
    <w:rsid w:val="05FA3B9B"/>
    <w:rsid w:val="05FC39C4"/>
    <w:rsid w:val="06033DE0"/>
    <w:rsid w:val="06056D43"/>
    <w:rsid w:val="06064557"/>
    <w:rsid w:val="060806D8"/>
    <w:rsid w:val="06091623"/>
    <w:rsid w:val="060C1FB3"/>
    <w:rsid w:val="060C604E"/>
    <w:rsid w:val="060D231A"/>
    <w:rsid w:val="060F7EE3"/>
    <w:rsid w:val="06100D33"/>
    <w:rsid w:val="06150B03"/>
    <w:rsid w:val="06152DAB"/>
    <w:rsid w:val="061610D9"/>
    <w:rsid w:val="061965A9"/>
    <w:rsid w:val="061B0D20"/>
    <w:rsid w:val="061E0654"/>
    <w:rsid w:val="061E0A7F"/>
    <w:rsid w:val="061F3F2F"/>
    <w:rsid w:val="061F6F0C"/>
    <w:rsid w:val="06212503"/>
    <w:rsid w:val="06217B59"/>
    <w:rsid w:val="0624352F"/>
    <w:rsid w:val="06261DC2"/>
    <w:rsid w:val="062847C9"/>
    <w:rsid w:val="062C3C8F"/>
    <w:rsid w:val="062E0A9A"/>
    <w:rsid w:val="062F68B9"/>
    <w:rsid w:val="063125B7"/>
    <w:rsid w:val="06316B8E"/>
    <w:rsid w:val="06330417"/>
    <w:rsid w:val="06337B88"/>
    <w:rsid w:val="0634509A"/>
    <w:rsid w:val="06346AAC"/>
    <w:rsid w:val="06353F45"/>
    <w:rsid w:val="06354BA9"/>
    <w:rsid w:val="063E7566"/>
    <w:rsid w:val="06411898"/>
    <w:rsid w:val="06432E0F"/>
    <w:rsid w:val="064365F5"/>
    <w:rsid w:val="0645253D"/>
    <w:rsid w:val="06455A8F"/>
    <w:rsid w:val="06480B08"/>
    <w:rsid w:val="064A5C7B"/>
    <w:rsid w:val="064B4339"/>
    <w:rsid w:val="064D2D9A"/>
    <w:rsid w:val="064D2EE0"/>
    <w:rsid w:val="064F1652"/>
    <w:rsid w:val="06555460"/>
    <w:rsid w:val="06557F70"/>
    <w:rsid w:val="06576DD4"/>
    <w:rsid w:val="06577132"/>
    <w:rsid w:val="06583B0B"/>
    <w:rsid w:val="065E3712"/>
    <w:rsid w:val="065E7FB5"/>
    <w:rsid w:val="0660580D"/>
    <w:rsid w:val="06615A5F"/>
    <w:rsid w:val="06632599"/>
    <w:rsid w:val="06646E88"/>
    <w:rsid w:val="06691AD3"/>
    <w:rsid w:val="066943A3"/>
    <w:rsid w:val="06696C2F"/>
    <w:rsid w:val="066A002F"/>
    <w:rsid w:val="066A163B"/>
    <w:rsid w:val="066B5438"/>
    <w:rsid w:val="066C1BC8"/>
    <w:rsid w:val="066F5C4B"/>
    <w:rsid w:val="066F730A"/>
    <w:rsid w:val="067007D5"/>
    <w:rsid w:val="06710B2C"/>
    <w:rsid w:val="06734239"/>
    <w:rsid w:val="06746FFA"/>
    <w:rsid w:val="067934E2"/>
    <w:rsid w:val="067D0CD0"/>
    <w:rsid w:val="067D2C7C"/>
    <w:rsid w:val="067D4F9A"/>
    <w:rsid w:val="0680156F"/>
    <w:rsid w:val="06822AF2"/>
    <w:rsid w:val="068243EE"/>
    <w:rsid w:val="06851B76"/>
    <w:rsid w:val="068527A1"/>
    <w:rsid w:val="06867B7E"/>
    <w:rsid w:val="06885AE4"/>
    <w:rsid w:val="06891F57"/>
    <w:rsid w:val="06892EF9"/>
    <w:rsid w:val="068B3A9D"/>
    <w:rsid w:val="068C243E"/>
    <w:rsid w:val="06902125"/>
    <w:rsid w:val="06903590"/>
    <w:rsid w:val="06922503"/>
    <w:rsid w:val="069246ED"/>
    <w:rsid w:val="06951410"/>
    <w:rsid w:val="069545DD"/>
    <w:rsid w:val="06956E7F"/>
    <w:rsid w:val="06962891"/>
    <w:rsid w:val="06992F97"/>
    <w:rsid w:val="069967D5"/>
    <w:rsid w:val="069A1E28"/>
    <w:rsid w:val="069A2921"/>
    <w:rsid w:val="069A7EA2"/>
    <w:rsid w:val="069E5147"/>
    <w:rsid w:val="069F3D4A"/>
    <w:rsid w:val="069F4227"/>
    <w:rsid w:val="069F5B0D"/>
    <w:rsid w:val="06A003F5"/>
    <w:rsid w:val="06A055BF"/>
    <w:rsid w:val="06A1786E"/>
    <w:rsid w:val="06A27185"/>
    <w:rsid w:val="06A35CB9"/>
    <w:rsid w:val="06A547DF"/>
    <w:rsid w:val="06A56E4B"/>
    <w:rsid w:val="06A62D2C"/>
    <w:rsid w:val="06A70604"/>
    <w:rsid w:val="06A975A8"/>
    <w:rsid w:val="06AE2E2A"/>
    <w:rsid w:val="06B06DC3"/>
    <w:rsid w:val="06B2089C"/>
    <w:rsid w:val="06B24552"/>
    <w:rsid w:val="06B33AEF"/>
    <w:rsid w:val="06B6154B"/>
    <w:rsid w:val="06B818CD"/>
    <w:rsid w:val="06B90952"/>
    <w:rsid w:val="06BC6193"/>
    <w:rsid w:val="06C164F9"/>
    <w:rsid w:val="06C21A1C"/>
    <w:rsid w:val="06C254A2"/>
    <w:rsid w:val="06C27EB6"/>
    <w:rsid w:val="06C37CF8"/>
    <w:rsid w:val="06C54509"/>
    <w:rsid w:val="06C62B73"/>
    <w:rsid w:val="06C947A6"/>
    <w:rsid w:val="06CA59E7"/>
    <w:rsid w:val="06CD4DE1"/>
    <w:rsid w:val="06CE0BA0"/>
    <w:rsid w:val="06CF60FF"/>
    <w:rsid w:val="06D12F55"/>
    <w:rsid w:val="06D17FD4"/>
    <w:rsid w:val="06D27B54"/>
    <w:rsid w:val="06D61E24"/>
    <w:rsid w:val="06D70545"/>
    <w:rsid w:val="06D82A59"/>
    <w:rsid w:val="06DB44BC"/>
    <w:rsid w:val="06DD27C9"/>
    <w:rsid w:val="06DD7B89"/>
    <w:rsid w:val="06DF5289"/>
    <w:rsid w:val="06E20E97"/>
    <w:rsid w:val="06E2635F"/>
    <w:rsid w:val="06E63F0B"/>
    <w:rsid w:val="06E749A3"/>
    <w:rsid w:val="06E76619"/>
    <w:rsid w:val="06E80CA4"/>
    <w:rsid w:val="06E9554F"/>
    <w:rsid w:val="06EC1918"/>
    <w:rsid w:val="06EC1AD8"/>
    <w:rsid w:val="06F2356F"/>
    <w:rsid w:val="06F52D55"/>
    <w:rsid w:val="06F9193C"/>
    <w:rsid w:val="06FA1E37"/>
    <w:rsid w:val="06FC734A"/>
    <w:rsid w:val="0700303F"/>
    <w:rsid w:val="0700439B"/>
    <w:rsid w:val="070110B9"/>
    <w:rsid w:val="070530E1"/>
    <w:rsid w:val="070C09D8"/>
    <w:rsid w:val="070C1A9C"/>
    <w:rsid w:val="070F0A2A"/>
    <w:rsid w:val="070F7E26"/>
    <w:rsid w:val="07123877"/>
    <w:rsid w:val="071471F7"/>
    <w:rsid w:val="07173020"/>
    <w:rsid w:val="07176EC8"/>
    <w:rsid w:val="07185803"/>
    <w:rsid w:val="07194E70"/>
    <w:rsid w:val="071E6EEB"/>
    <w:rsid w:val="07211B6C"/>
    <w:rsid w:val="07222D6C"/>
    <w:rsid w:val="07271360"/>
    <w:rsid w:val="07271D2B"/>
    <w:rsid w:val="072738CA"/>
    <w:rsid w:val="07294EDB"/>
    <w:rsid w:val="072C560F"/>
    <w:rsid w:val="072D0907"/>
    <w:rsid w:val="07334696"/>
    <w:rsid w:val="0733768F"/>
    <w:rsid w:val="0736715D"/>
    <w:rsid w:val="0738100A"/>
    <w:rsid w:val="07382FD2"/>
    <w:rsid w:val="073E73ED"/>
    <w:rsid w:val="073F251D"/>
    <w:rsid w:val="074037DD"/>
    <w:rsid w:val="074379BD"/>
    <w:rsid w:val="07455F59"/>
    <w:rsid w:val="07460369"/>
    <w:rsid w:val="07462FEF"/>
    <w:rsid w:val="074661FE"/>
    <w:rsid w:val="07477D55"/>
    <w:rsid w:val="07480805"/>
    <w:rsid w:val="074A330F"/>
    <w:rsid w:val="074B46CF"/>
    <w:rsid w:val="074D6608"/>
    <w:rsid w:val="074D7773"/>
    <w:rsid w:val="074E5E39"/>
    <w:rsid w:val="074F51AA"/>
    <w:rsid w:val="07504ECA"/>
    <w:rsid w:val="07544E18"/>
    <w:rsid w:val="07552099"/>
    <w:rsid w:val="0757329A"/>
    <w:rsid w:val="0757638A"/>
    <w:rsid w:val="07593956"/>
    <w:rsid w:val="075B418C"/>
    <w:rsid w:val="075E0085"/>
    <w:rsid w:val="075F3614"/>
    <w:rsid w:val="076013E2"/>
    <w:rsid w:val="076079F8"/>
    <w:rsid w:val="0761774E"/>
    <w:rsid w:val="07624DF9"/>
    <w:rsid w:val="0763152B"/>
    <w:rsid w:val="07640A09"/>
    <w:rsid w:val="07644EDF"/>
    <w:rsid w:val="076527EC"/>
    <w:rsid w:val="0765785A"/>
    <w:rsid w:val="0766552B"/>
    <w:rsid w:val="076677E8"/>
    <w:rsid w:val="07670BA7"/>
    <w:rsid w:val="07694ED2"/>
    <w:rsid w:val="076D05C8"/>
    <w:rsid w:val="076E4315"/>
    <w:rsid w:val="077541D4"/>
    <w:rsid w:val="0775519A"/>
    <w:rsid w:val="07765331"/>
    <w:rsid w:val="0777550D"/>
    <w:rsid w:val="077A5E0F"/>
    <w:rsid w:val="077C31BC"/>
    <w:rsid w:val="077F1FA2"/>
    <w:rsid w:val="078004E2"/>
    <w:rsid w:val="07805D61"/>
    <w:rsid w:val="07812A37"/>
    <w:rsid w:val="07820706"/>
    <w:rsid w:val="0784330E"/>
    <w:rsid w:val="07853D89"/>
    <w:rsid w:val="07860640"/>
    <w:rsid w:val="078A2329"/>
    <w:rsid w:val="078B1FCA"/>
    <w:rsid w:val="078D0968"/>
    <w:rsid w:val="078E2888"/>
    <w:rsid w:val="078E7DB1"/>
    <w:rsid w:val="079117FE"/>
    <w:rsid w:val="07923AB5"/>
    <w:rsid w:val="07930389"/>
    <w:rsid w:val="07943EC4"/>
    <w:rsid w:val="079C246E"/>
    <w:rsid w:val="079E12C7"/>
    <w:rsid w:val="079F34DE"/>
    <w:rsid w:val="079F47C5"/>
    <w:rsid w:val="07A00E06"/>
    <w:rsid w:val="07A10622"/>
    <w:rsid w:val="07A17CB3"/>
    <w:rsid w:val="07A217F5"/>
    <w:rsid w:val="07A310BD"/>
    <w:rsid w:val="07A42BEC"/>
    <w:rsid w:val="07A506AB"/>
    <w:rsid w:val="07AB117A"/>
    <w:rsid w:val="07AB125B"/>
    <w:rsid w:val="07AB625E"/>
    <w:rsid w:val="07AE09C9"/>
    <w:rsid w:val="07AF7E71"/>
    <w:rsid w:val="07B06E51"/>
    <w:rsid w:val="07B61196"/>
    <w:rsid w:val="07B7279E"/>
    <w:rsid w:val="07BA358F"/>
    <w:rsid w:val="07BA7CC1"/>
    <w:rsid w:val="07BB51D6"/>
    <w:rsid w:val="07BF2B60"/>
    <w:rsid w:val="07BF6ECD"/>
    <w:rsid w:val="07C33226"/>
    <w:rsid w:val="07C378EA"/>
    <w:rsid w:val="07C64F2B"/>
    <w:rsid w:val="07C653B3"/>
    <w:rsid w:val="07C67A8F"/>
    <w:rsid w:val="07C73866"/>
    <w:rsid w:val="07C741C9"/>
    <w:rsid w:val="07C840AD"/>
    <w:rsid w:val="07C86E2D"/>
    <w:rsid w:val="07C90445"/>
    <w:rsid w:val="07CC60DD"/>
    <w:rsid w:val="07CD1ECD"/>
    <w:rsid w:val="07CF45EA"/>
    <w:rsid w:val="07D30450"/>
    <w:rsid w:val="07D362DE"/>
    <w:rsid w:val="07D45573"/>
    <w:rsid w:val="07D540B0"/>
    <w:rsid w:val="07D82BF4"/>
    <w:rsid w:val="07DA4D2A"/>
    <w:rsid w:val="07DB2CD2"/>
    <w:rsid w:val="07DD3991"/>
    <w:rsid w:val="07E10188"/>
    <w:rsid w:val="07E600A1"/>
    <w:rsid w:val="07E70AAD"/>
    <w:rsid w:val="07EB7250"/>
    <w:rsid w:val="07EE486E"/>
    <w:rsid w:val="07F13584"/>
    <w:rsid w:val="07F13E6C"/>
    <w:rsid w:val="07F24481"/>
    <w:rsid w:val="07F82590"/>
    <w:rsid w:val="07F907D2"/>
    <w:rsid w:val="07F9186A"/>
    <w:rsid w:val="07FA139A"/>
    <w:rsid w:val="07FB3112"/>
    <w:rsid w:val="07FB350F"/>
    <w:rsid w:val="07FB4EFF"/>
    <w:rsid w:val="07FF3548"/>
    <w:rsid w:val="0801425C"/>
    <w:rsid w:val="08042942"/>
    <w:rsid w:val="080442D5"/>
    <w:rsid w:val="08052ABC"/>
    <w:rsid w:val="0812376B"/>
    <w:rsid w:val="08124A33"/>
    <w:rsid w:val="0813412E"/>
    <w:rsid w:val="08141F81"/>
    <w:rsid w:val="08143095"/>
    <w:rsid w:val="081616CD"/>
    <w:rsid w:val="08161FA7"/>
    <w:rsid w:val="0816363A"/>
    <w:rsid w:val="08172E54"/>
    <w:rsid w:val="08187C5E"/>
    <w:rsid w:val="081B78F7"/>
    <w:rsid w:val="081F06C2"/>
    <w:rsid w:val="08211D53"/>
    <w:rsid w:val="08217C72"/>
    <w:rsid w:val="08262969"/>
    <w:rsid w:val="08275488"/>
    <w:rsid w:val="082A31CD"/>
    <w:rsid w:val="082C6531"/>
    <w:rsid w:val="082E4255"/>
    <w:rsid w:val="08312AF3"/>
    <w:rsid w:val="083270FF"/>
    <w:rsid w:val="08341A54"/>
    <w:rsid w:val="083602D2"/>
    <w:rsid w:val="08363852"/>
    <w:rsid w:val="083676B3"/>
    <w:rsid w:val="083A25D1"/>
    <w:rsid w:val="083A2BF6"/>
    <w:rsid w:val="083A455B"/>
    <w:rsid w:val="083B48DA"/>
    <w:rsid w:val="083B569C"/>
    <w:rsid w:val="083C025B"/>
    <w:rsid w:val="083F0824"/>
    <w:rsid w:val="083F1CA2"/>
    <w:rsid w:val="084A7DED"/>
    <w:rsid w:val="084B5BE8"/>
    <w:rsid w:val="084E7D57"/>
    <w:rsid w:val="0851151D"/>
    <w:rsid w:val="08547859"/>
    <w:rsid w:val="085509A5"/>
    <w:rsid w:val="08570E9A"/>
    <w:rsid w:val="085907E9"/>
    <w:rsid w:val="085913DD"/>
    <w:rsid w:val="085C049A"/>
    <w:rsid w:val="0864358D"/>
    <w:rsid w:val="086D347E"/>
    <w:rsid w:val="08703730"/>
    <w:rsid w:val="08712003"/>
    <w:rsid w:val="0876597F"/>
    <w:rsid w:val="08781512"/>
    <w:rsid w:val="08782249"/>
    <w:rsid w:val="0879574F"/>
    <w:rsid w:val="087D146D"/>
    <w:rsid w:val="087D3C25"/>
    <w:rsid w:val="087D64D5"/>
    <w:rsid w:val="08803E28"/>
    <w:rsid w:val="08807FEB"/>
    <w:rsid w:val="08821D09"/>
    <w:rsid w:val="08873E28"/>
    <w:rsid w:val="088856FE"/>
    <w:rsid w:val="08886923"/>
    <w:rsid w:val="088A3D1D"/>
    <w:rsid w:val="088A5095"/>
    <w:rsid w:val="088C5119"/>
    <w:rsid w:val="08900992"/>
    <w:rsid w:val="0891383F"/>
    <w:rsid w:val="08932B83"/>
    <w:rsid w:val="08944606"/>
    <w:rsid w:val="08987BF7"/>
    <w:rsid w:val="089D1936"/>
    <w:rsid w:val="089E6DB2"/>
    <w:rsid w:val="08A222BD"/>
    <w:rsid w:val="08A44D04"/>
    <w:rsid w:val="08A71D03"/>
    <w:rsid w:val="08A87E18"/>
    <w:rsid w:val="08B0611B"/>
    <w:rsid w:val="08B3485D"/>
    <w:rsid w:val="08B37F13"/>
    <w:rsid w:val="08B531D0"/>
    <w:rsid w:val="08B713F9"/>
    <w:rsid w:val="08BC704B"/>
    <w:rsid w:val="08BE7FDD"/>
    <w:rsid w:val="08BF785B"/>
    <w:rsid w:val="08BF7D3C"/>
    <w:rsid w:val="08C0764A"/>
    <w:rsid w:val="08C24ABD"/>
    <w:rsid w:val="08C31B9A"/>
    <w:rsid w:val="08C31E18"/>
    <w:rsid w:val="08C37BC2"/>
    <w:rsid w:val="08C62BBB"/>
    <w:rsid w:val="08C633DA"/>
    <w:rsid w:val="08C6617F"/>
    <w:rsid w:val="08C71150"/>
    <w:rsid w:val="08C72679"/>
    <w:rsid w:val="08C86357"/>
    <w:rsid w:val="08C90186"/>
    <w:rsid w:val="08CC3E55"/>
    <w:rsid w:val="08CE385C"/>
    <w:rsid w:val="08D12C6F"/>
    <w:rsid w:val="08D14B7F"/>
    <w:rsid w:val="08D4649D"/>
    <w:rsid w:val="08D53C3B"/>
    <w:rsid w:val="08D8356B"/>
    <w:rsid w:val="08DB35BF"/>
    <w:rsid w:val="08DD05CC"/>
    <w:rsid w:val="08DD0FF8"/>
    <w:rsid w:val="08E241A8"/>
    <w:rsid w:val="08E41DEC"/>
    <w:rsid w:val="08E6123A"/>
    <w:rsid w:val="08E628AC"/>
    <w:rsid w:val="08E86CAA"/>
    <w:rsid w:val="08E9529C"/>
    <w:rsid w:val="08E96DFD"/>
    <w:rsid w:val="08E97642"/>
    <w:rsid w:val="08EA19F6"/>
    <w:rsid w:val="08EA2F8C"/>
    <w:rsid w:val="08EA75CB"/>
    <w:rsid w:val="08F11E6D"/>
    <w:rsid w:val="08F25D1E"/>
    <w:rsid w:val="08F27B00"/>
    <w:rsid w:val="08F62494"/>
    <w:rsid w:val="08F62866"/>
    <w:rsid w:val="08F669CC"/>
    <w:rsid w:val="08F80A58"/>
    <w:rsid w:val="08F82872"/>
    <w:rsid w:val="08F87172"/>
    <w:rsid w:val="08FA5814"/>
    <w:rsid w:val="08FB5AB4"/>
    <w:rsid w:val="08FB6850"/>
    <w:rsid w:val="08FD3F85"/>
    <w:rsid w:val="08FF4175"/>
    <w:rsid w:val="09024885"/>
    <w:rsid w:val="09080BD5"/>
    <w:rsid w:val="090827AE"/>
    <w:rsid w:val="0909138E"/>
    <w:rsid w:val="090B5CCD"/>
    <w:rsid w:val="090F795E"/>
    <w:rsid w:val="09105624"/>
    <w:rsid w:val="09110191"/>
    <w:rsid w:val="09111CA3"/>
    <w:rsid w:val="09112E87"/>
    <w:rsid w:val="0913372D"/>
    <w:rsid w:val="09150BC0"/>
    <w:rsid w:val="091638E6"/>
    <w:rsid w:val="091842A4"/>
    <w:rsid w:val="091E226D"/>
    <w:rsid w:val="091E5E77"/>
    <w:rsid w:val="091F2C64"/>
    <w:rsid w:val="091F35A1"/>
    <w:rsid w:val="091F7729"/>
    <w:rsid w:val="09243B31"/>
    <w:rsid w:val="092509BE"/>
    <w:rsid w:val="092574D3"/>
    <w:rsid w:val="092D3934"/>
    <w:rsid w:val="092E3AC3"/>
    <w:rsid w:val="09327A91"/>
    <w:rsid w:val="0933016C"/>
    <w:rsid w:val="09335BAB"/>
    <w:rsid w:val="09341E41"/>
    <w:rsid w:val="09342D97"/>
    <w:rsid w:val="09344F1C"/>
    <w:rsid w:val="093460C6"/>
    <w:rsid w:val="09356EA9"/>
    <w:rsid w:val="093608E6"/>
    <w:rsid w:val="09375DD8"/>
    <w:rsid w:val="09391213"/>
    <w:rsid w:val="093A44A5"/>
    <w:rsid w:val="093C3247"/>
    <w:rsid w:val="09470275"/>
    <w:rsid w:val="094711A8"/>
    <w:rsid w:val="09494349"/>
    <w:rsid w:val="094C550D"/>
    <w:rsid w:val="094D71E4"/>
    <w:rsid w:val="095114B4"/>
    <w:rsid w:val="09514A12"/>
    <w:rsid w:val="09547652"/>
    <w:rsid w:val="095806C2"/>
    <w:rsid w:val="095A3896"/>
    <w:rsid w:val="095D65B9"/>
    <w:rsid w:val="095E1908"/>
    <w:rsid w:val="09606E32"/>
    <w:rsid w:val="09611759"/>
    <w:rsid w:val="09611FEB"/>
    <w:rsid w:val="09626C59"/>
    <w:rsid w:val="096636B6"/>
    <w:rsid w:val="0966524D"/>
    <w:rsid w:val="096771C9"/>
    <w:rsid w:val="0968048B"/>
    <w:rsid w:val="096A3073"/>
    <w:rsid w:val="096A6E32"/>
    <w:rsid w:val="096B1A77"/>
    <w:rsid w:val="096B5A56"/>
    <w:rsid w:val="096E1539"/>
    <w:rsid w:val="096E291C"/>
    <w:rsid w:val="096E57E9"/>
    <w:rsid w:val="096E638C"/>
    <w:rsid w:val="09714992"/>
    <w:rsid w:val="097451DF"/>
    <w:rsid w:val="097453FD"/>
    <w:rsid w:val="0974618E"/>
    <w:rsid w:val="09761173"/>
    <w:rsid w:val="097A2C87"/>
    <w:rsid w:val="097B4CA4"/>
    <w:rsid w:val="097C662E"/>
    <w:rsid w:val="097F5AB0"/>
    <w:rsid w:val="09804457"/>
    <w:rsid w:val="0982661E"/>
    <w:rsid w:val="09840094"/>
    <w:rsid w:val="098478CD"/>
    <w:rsid w:val="098545A9"/>
    <w:rsid w:val="098566F6"/>
    <w:rsid w:val="09856707"/>
    <w:rsid w:val="09866405"/>
    <w:rsid w:val="09874CBD"/>
    <w:rsid w:val="09891053"/>
    <w:rsid w:val="098C08E9"/>
    <w:rsid w:val="098C1460"/>
    <w:rsid w:val="098E09E8"/>
    <w:rsid w:val="09924342"/>
    <w:rsid w:val="09950FD1"/>
    <w:rsid w:val="09953288"/>
    <w:rsid w:val="099B36A8"/>
    <w:rsid w:val="099D23F8"/>
    <w:rsid w:val="099E556D"/>
    <w:rsid w:val="09A03FBE"/>
    <w:rsid w:val="09A06939"/>
    <w:rsid w:val="09A07CDA"/>
    <w:rsid w:val="09A1139E"/>
    <w:rsid w:val="09A22EFC"/>
    <w:rsid w:val="09A5520E"/>
    <w:rsid w:val="09A6574B"/>
    <w:rsid w:val="09A6673C"/>
    <w:rsid w:val="09A8530F"/>
    <w:rsid w:val="09A87EE4"/>
    <w:rsid w:val="09AF38BA"/>
    <w:rsid w:val="09B66250"/>
    <w:rsid w:val="09B866E0"/>
    <w:rsid w:val="09BB0890"/>
    <w:rsid w:val="09BC3A17"/>
    <w:rsid w:val="09BC4FBC"/>
    <w:rsid w:val="09BC59C8"/>
    <w:rsid w:val="09BC7805"/>
    <w:rsid w:val="09BF01A6"/>
    <w:rsid w:val="09BF2537"/>
    <w:rsid w:val="09BF6EFA"/>
    <w:rsid w:val="09C035A5"/>
    <w:rsid w:val="09C11C76"/>
    <w:rsid w:val="09C17F9D"/>
    <w:rsid w:val="09C32605"/>
    <w:rsid w:val="09C33196"/>
    <w:rsid w:val="09C53FA7"/>
    <w:rsid w:val="09C60D41"/>
    <w:rsid w:val="09C933DF"/>
    <w:rsid w:val="09CC6EE5"/>
    <w:rsid w:val="09CC72CF"/>
    <w:rsid w:val="09CF44D6"/>
    <w:rsid w:val="09D00003"/>
    <w:rsid w:val="09D065AD"/>
    <w:rsid w:val="09D33053"/>
    <w:rsid w:val="09DB28FF"/>
    <w:rsid w:val="09DC03E2"/>
    <w:rsid w:val="09DE11B4"/>
    <w:rsid w:val="09DF6FD1"/>
    <w:rsid w:val="09E044B3"/>
    <w:rsid w:val="09E27580"/>
    <w:rsid w:val="09E313A9"/>
    <w:rsid w:val="09E32FDE"/>
    <w:rsid w:val="09E407EB"/>
    <w:rsid w:val="09E4795A"/>
    <w:rsid w:val="09E5003B"/>
    <w:rsid w:val="09E56D9A"/>
    <w:rsid w:val="09E60528"/>
    <w:rsid w:val="09E64555"/>
    <w:rsid w:val="09E73E8F"/>
    <w:rsid w:val="09EB3E3F"/>
    <w:rsid w:val="09EC0055"/>
    <w:rsid w:val="09EE1AEE"/>
    <w:rsid w:val="09F06FEA"/>
    <w:rsid w:val="09F2036D"/>
    <w:rsid w:val="09F21A13"/>
    <w:rsid w:val="09F40A05"/>
    <w:rsid w:val="09F64364"/>
    <w:rsid w:val="09F922A4"/>
    <w:rsid w:val="09F92F1D"/>
    <w:rsid w:val="09FB23A7"/>
    <w:rsid w:val="09FD5EE6"/>
    <w:rsid w:val="0A014798"/>
    <w:rsid w:val="0A017A12"/>
    <w:rsid w:val="0A0231D5"/>
    <w:rsid w:val="0A025B18"/>
    <w:rsid w:val="0A032DCD"/>
    <w:rsid w:val="0A04153E"/>
    <w:rsid w:val="0A042E3C"/>
    <w:rsid w:val="0A0523D3"/>
    <w:rsid w:val="0A061995"/>
    <w:rsid w:val="0A0C0BAB"/>
    <w:rsid w:val="0A0D1856"/>
    <w:rsid w:val="0A0D6243"/>
    <w:rsid w:val="0A0D62F7"/>
    <w:rsid w:val="0A101AAF"/>
    <w:rsid w:val="0A124ED1"/>
    <w:rsid w:val="0A142FE7"/>
    <w:rsid w:val="0A146081"/>
    <w:rsid w:val="0A165F86"/>
    <w:rsid w:val="0A167AC9"/>
    <w:rsid w:val="0A175997"/>
    <w:rsid w:val="0A1770F6"/>
    <w:rsid w:val="0A191FA5"/>
    <w:rsid w:val="0A192352"/>
    <w:rsid w:val="0A1E6A4E"/>
    <w:rsid w:val="0A203554"/>
    <w:rsid w:val="0A21307C"/>
    <w:rsid w:val="0A224DB4"/>
    <w:rsid w:val="0A2268AC"/>
    <w:rsid w:val="0A24130D"/>
    <w:rsid w:val="0A2578C7"/>
    <w:rsid w:val="0A2B15EC"/>
    <w:rsid w:val="0A2B5965"/>
    <w:rsid w:val="0A2E1D2F"/>
    <w:rsid w:val="0A314214"/>
    <w:rsid w:val="0A3217E4"/>
    <w:rsid w:val="0A362981"/>
    <w:rsid w:val="0A367300"/>
    <w:rsid w:val="0A386871"/>
    <w:rsid w:val="0A3B01E0"/>
    <w:rsid w:val="0A3B7D19"/>
    <w:rsid w:val="0A3C2D5B"/>
    <w:rsid w:val="0A404417"/>
    <w:rsid w:val="0A4164AA"/>
    <w:rsid w:val="0A41711F"/>
    <w:rsid w:val="0A437C67"/>
    <w:rsid w:val="0A4421A1"/>
    <w:rsid w:val="0A450717"/>
    <w:rsid w:val="0A4548CB"/>
    <w:rsid w:val="0A492BAE"/>
    <w:rsid w:val="0A513D96"/>
    <w:rsid w:val="0A514CB4"/>
    <w:rsid w:val="0A515474"/>
    <w:rsid w:val="0A55140D"/>
    <w:rsid w:val="0A573110"/>
    <w:rsid w:val="0A5B2319"/>
    <w:rsid w:val="0A5E4F7D"/>
    <w:rsid w:val="0A5F0631"/>
    <w:rsid w:val="0A613422"/>
    <w:rsid w:val="0A616811"/>
    <w:rsid w:val="0A670774"/>
    <w:rsid w:val="0A68485C"/>
    <w:rsid w:val="0A69113D"/>
    <w:rsid w:val="0A6A5359"/>
    <w:rsid w:val="0A6B5568"/>
    <w:rsid w:val="0A6B6E48"/>
    <w:rsid w:val="0A6C381D"/>
    <w:rsid w:val="0A6C7F3B"/>
    <w:rsid w:val="0A705D8A"/>
    <w:rsid w:val="0A725E28"/>
    <w:rsid w:val="0A7734F5"/>
    <w:rsid w:val="0A782479"/>
    <w:rsid w:val="0A797088"/>
    <w:rsid w:val="0A7B0858"/>
    <w:rsid w:val="0A7C0A3C"/>
    <w:rsid w:val="0A7C23FC"/>
    <w:rsid w:val="0A7D5358"/>
    <w:rsid w:val="0A8132F5"/>
    <w:rsid w:val="0A814B11"/>
    <w:rsid w:val="0A8449E9"/>
    <w:rsid w:val="0A877910"/>
    <w:rsid w:val="0A8B61FC"/>
    <w:rsid w:val="0A8E40B1"/>
    <w:rsid w:val="0A8F22D2"/>
    <w:rsid w:val="0A9032F7"/>
    <w:rsid w:val="0A907BB5"/>
    <w:rsid w:val="0A91465D"/>
    <w:rsid w:val="0A93749C"/>
    <w:rsid w:val="0A955FD9"/>
    <w:rsid w:val="0A9567D0"/>
    <w:rsid w:val="0A98406B"/>
    <w:rsid w:val="0A985754"/>
    <w:rsid w:val="0A985961"/>
    <w:rsid w:val="0A997363"/>
    <w:rsid w:val="0A9F4726"/>
    <w:rsid w:val="0AA176CA"/>
    <w:rsid w:val="0AA211CA"/>
    <w:rsid w:val="0AA431F2"/>
    <w:rsid w:val="0AA67940"/>
    <w:rsid w:val="0AA778A9"/>
    <w:rsid w:val="0AAC7D58"/>
    <w:rsid w:val="0AAD5C33"/>
    <w:rsid w:val="0AAE4741"/>
    <w:rsid w:val="0AB04954"/>
    <w:rsid w:val="0AB23506"/>
    <w:rsid w:val="0AB33D95"/>
    <w:rsid w:val="0AB437E4"/>
    <w:rsid w:val="0AB65927"/>
    <w:rsid w:val="0AB711A6"/>
    <w:rsid w:val="0AB8213D"/>
    <w:rsid w:val="0ABB4210"/>
    <w:rsid w:val="0ABB5282"/>
    <w:rsid w:val="0ABC1214"/>
    <w:rsid w:val="0ABD1963"/>
    <w:rsid w:val="0ABD2114"/>
    <w:rsid w:val="0ABE184D"/>
    <w:rsid w:val="0ABE52ED"/>
    <w:rsid w:val="0ABE5ECF"/>
    <w:rsid w:val="0AC254A2"/>
    <w:rsid w:val="0AC359CC"/>
    <w:rsid w:val="0AC5463A"/>
    <w:rsid w:val="0AC61CC6"/>
    <w:rsid w:val="0AC67400"/>
    <w:rsid w:val="0AC725C5"/>
    <w:rsid w:val="0AC8590B"/>
    <w:rsid w:val="0ACB4203"/>
    <w:rsid w:val="0ACF1F8C"/>
    <w:rsid w:val="0AD475A4"/>
    <w:rsid w:val="0AD6573C"/>
    <w:rsid w:val="0AD94196"/>
    <w:rsid w:val="0ADB74F1"/>
    <w:rsid w:val="0AE16036"/>
    <w:rsid w:val="0AE60A12"/>
    <w:rsid w:val="0AE75119"/>
    <w:rsid w:val="0AEB5549"/>
    <w:rsid w:val="0AEC0FF6"/>
    <w:rsid w:val="0AEF1282"/>
    <w:rsid w:val="0AF10EF8"/>
    <w:rsid w:val="0AF2167B"/>
    <w:rsid w:val="0AF22D42"/>
    <w:rsid w:val="0AF2321D"/>
    <w:rsid w:val="0AF36BD4"/>
    <w:rsid w:val="0AF54B40"/>
    <w:rsid w:val="0AFE0508"/>
    <w:rsid w:val="0AFF3C68"/>
    <w:rsid w:val="0B03434C"/>
    <w:rsid w:val="0B08795A"/>
    <w:rsid w:val="0B090717"/>
    <w:rsid w:val="0B0A0349"/>
    <w:rsid w:val="0B0A5176"/>
    <w:rsid w:val="0B0E591F"/>
    <w:rsid w:val="0B0E64F6"/>
    <w:rsid w:val="0B0E726B"/>
    <w:rsid w:val="0B0F1758"/>
    <w:rsid w:val="0B0F3A83"/>
    <w:rsid w:val="0B135C9D"/>
    <w:rsid w:val="0B1546DC"/>
    <w:rsid w:val="0B15713C"/>
    <w:rsid w:val="0B164C89"/>
    <w:rsid w:val="0B1A2F6B"/>
    <w:rsid w:val="0B204437"/>
    <w:rsid w:val="0B207B54"/>
    <w:rsid w:val="0B213EC1"/>
    <w:rsid w:val="0B217355"/>
    <w:rsid w:val="0B2254E3"/>
    <w:rsid w:val="0B23100D"/>
    <w:rsid w:val="0B2812DE"/>
    <w:rsid w:val="0B2B1B95"/>
    <w:rsid w:val="0B2E4C4C"/>
    <w:rsid w:val="0B301543"/>
    <w:rsid w:val="0B327890"/>
    <w:rsid w:val="0B334051"/>
    <w:rsid w:val="0B364EB9"/>
    <w:rsid w:val="0B3809F3"/>
    <w:rsid w:val="0B3B1D56"/>
    <w:rsid w:val="0B3C1EDA"/>
    <w:rsid w:val="0B3E2969"/>
    <w:rsid w:val="0B3E554B"/>
    <w:rsid w:val="0B3F1268"/>
    <w:rsid w:val="0B4212A6"/>
    <w:rsid w:val="0B43066D"/>
    <w:rsid w:val="0B434FEF"/>
    <w:rsid w:val="0B475EB6"/>
    <w:rsid w:val="0B4863AC"/>
    <w:rsid w:val="0B4978C9"/>
    <w:rsid w:val="0B4A3306"/>
    <w:rsid w:val="0B4B17E4"/>
    <w:rsid w:val="0B4C1D5C"/>
    <w:rsid w:val="0B4D1C76"/>
    <w:rsid w:val="0B51257E"/>
    <w:rsid w:val="0B514AB9"/>
    <w:rsid w:val="0B514FF0"/>
    <w:rsid w:val="0B51699F"/>
    <w:rsid w:val="0B5371F5"/>
    <w:rsid w:val="0B56225A"/>
    <w:rsid w:val="0B566726"/>
    <w:rsid w:val="0B57618F"/>
    <w:rsid w:val="0B590CEA"/>
    <w:rsid w:val="0B5A0D57"/>
    <w:rsid w:val="0B5A3159"/>
    <w:rsid w:val="0B5C545B"/>
    <w:rsid w:val="0B5E4F34"/>
    <w:rsid w:val="0B5E7D3B"/>
    <w:rsid w:val="0B613AEF"/>
    <w:rsid w:val="0B654E69"/>
    <w:rsid w:val="0B66045C"/>
    <w:rsid w:val="0B683D0E"/>
    <w:rsid w:val="0B6D541E"/>
    <w:rsid w:val="0B6F79F1"/>
    <w:rsid w:val="0B715AFB"/>
    <w:rsid w:val="0B743569"/>
    <w:rsid w:val="0B76258C"/>
    <w:rsid w:val="0B764644"/>
    <w:rsid w:val="0B767BE1"/>
    <w:rsid w:val="0B7726EF"/>
    <w:rsid w:val="0B7924E6"/>
    <w:rsid w:val="0B797DA1"/>
    <w:rsid w:val="0B7A03B7"/>
    <w:rsid w:val="0B7A539A"/>
    <w:rsid w:val="0B7C3687"/>
    <w:rsid w:val="0B7D1482"/>
    <w:rsid w:val="0B7D1DF6"/>
    <w:rsid w:val="0B7E2916"/>
    <w:rsid w:val="0B7F45A1"/>
    <w:rsid w:val="0B7F7E6D"/>
    <w:rsid w:val="0B8041DE"/>
    <w:rsid w:val="0B8126D7"/>
    <w:rsid w:val="0B8143B7"/>
    <w:rsid w:val="0B820969"/>
    <w:rsid w:val="0B8239F5"/>
    <w:rsid w:val="0B835C7A"/>
    <w:rsid w:val="0B836A0B"/>
    <w:rsid w:val="0B841660"/>
    <w:rsid w:val="0B845105"/>
    <w:rsid w:val="0B85063E"/>
    <w:rsid w:val="0B88745D"/>
    <w:rsid w:val="0B8A124C"/>
    <w:rsid w:val="0B8B5057"/>
    <w:rsid w:val="0B8B678E"/>
    <w:rsid w:val="0B8D1156"/>
    <w:rsid w:val="0B8E4794"/>
    <w:rsid w:val="0B8F7EA5"/>
    <w:rsid w:val="0B932405"/>
    <w:rsid w:val="0B960DF7"/>
    <w:rsid w:val="0B992FEA"/>
    <w:rsid w:val="0B996E50"/>
    <w:rsid w:val="0B9B737E"/>
    <w:rsid w:val="0B9B7612"/>
    <w:rsid w:val="0B9F33C6"/>
    <w:rsid w:val="0B9F3F2A"/>
    <w:rsid w:val="0B9F4D47"/>
    <w:rsid w:val="0B9F6E09"/>
    <w:rsid w:val="0BA06962"/>
    <w:rsid w:val="0BA6067F"/>
    <w:rsid w:val="0BA81777"/>
    <w:rsid w:val="0BA8601C"/>
    <w:rsid w:val="0BA86517"/>
    <w:rsid w:val="0BAA4F29"/>
    <w:rsid w:val="0BAA70E3"/>
    <w:rsid w:val="0BAC135F"/>
    <w:rsid w:val="0BAD362A"/>
    <w:rsid w:val="0BAD3D98"/>
    <w:rsid w:val="0BAE6542"/>
    <w:rsid w:val="0BB12BF0"/>
    <w:rsid w:val="0BB27B18"/>
    <w:rsid w:val="0BB27B7B"/>
    <w:rsid w:val="0BB34DEE"/>
    <w:rsid w:val="0BB55159"/>
    <w:rsid w:val="0BB63622"/>
    <w:rsid w:val="0BB75133"/>
    <w:rsid w:val="0BB766B3"/>
    <w:rsid w:val="0BB84324"/>
    <w:rsid w:val="0BB93036"/>
    <w:rsid w:val="0BBA0EDE"/>
    <w:rsid w:val="0BC16D41"/>
    <w:rsid w:val="0BC235E0"/>
    <w:rsid w:val="0BC236FA"/>
    <w:rsid w:val="0BC34017"/>
    <w:rsid w:val="0BC41F17"/>
    <w:rsid w:val="0BC55015"/>
    <w:rsid w:val="0BC60704"/>
    <w:rsid w:val="0BCA1F55"/>
    <w:rsid w:val="0BCB1195"/>
    <w:rsid w:val="0BCC02E7"/>
    <w:rsid w:val="0BCE3921"/>
    <w:rsid w:val="0BCF6637"/>
    <w:rsid w:val="0BD007F3"/>
    <w:rsid w:val="0BD12EBC"/>
    <w:rsid w:val="0BD20F77"/>
    <w:rsid w:val="0BD3317F"/>
    <w:rsid w:val="0BD33A82"/>
    <w:rsid w:val="0BD40F11"/>
    <w:rsid w:val="0BD725B7"/>
    <w:rsid w:val="0BDA33D6"/>
    <w:rsid w:val="0BDA3EF4"/>
    <w:rsid w:val="0BDD4526"/>
    <w:rsid w:val="0BDE52AF"/>
    <w:rsid w:val="0BDE7250"/>
    <w:rsid w:val="0BE33682"/>
    <w:rsid w:val="0BE4081F"/>
    <w:rsid w:val="0BE700B7"/>
    <w:rsid w:val="0BEC7A09"/>
    <w:rsid w:val="0BED0405"/>
    <w:rsid w:val="0BED129D"/>
    <w:rsid w:val="0BF022FA"/>
    <w:rsid w:val="0BF37C5E"/>
    <w:rsid w:val="0BF40BEA"/>
    <w:rsid w:val="0BF5183B"/>
    <w:rsid w:val="0BF52D8A"/>
    <w:rsid w:val="0BF6263E"/>
    <w:rsid w:val="0BF727E5"/>
    <w:rsid w:val="0BF90F50"/>
    <w:rsid w:val="0BF92656"/>
    <w:rsid w:val="0BFB527D"/>
    <w:rsid w:val="0BFD2E22"/>
    <w:rsid w:val="0BFD7252"/>
    <w:rsid w:val="0BFE3E98"/>
    <w:rsid w:val="0BFF244B"/>
    <w:rsid w:val="0BFF308C"/>
    <w:rsid w:val="0C0124CC"/>
    <w:rsid w:val="0C015D4D"/>
    <w:rsid w:val="0C0209A8"/>
    <w:rsid w:val="0C027CC5"/>
    <w:rsid w:val="0C04344D"/>
    <w:rsid w:val="0C077932"/>
    <w:rsid w:val="0C0B719E"/>
    <w:rsid w:val="0C0E5DFF"/>
    <w:rsid w:val="0C122B62"/>
    <w:rsid w:val="0C142138"/>
    <w:rsid w:val="0C143E0E"/>
    <w:rsid w:val="0C176E7E"/>
    <w:rsid w:val="0C1A43DC"/>
    <w:rsid w:val="0C1A60F6"/>
    <w:rsid w:val="0C1A72D2"/>
    <w:rsid w:val="0C1C2A11"/>
    <w:rsid w:val="0C200115"/>
    <w:rsid w:val="0C20351F"/>
    <w:rsid w:val="0C214E83"/>
    <w:rsid w:val="0C240091"/>
    <w:rsid w:val="0C247440"/>
    <w:rsid w:val="0C253684"/>
    <w:rsid w:val="0C2655AD"/>
    <w:rsid w:val="0C270A51"/>
    <w:rsid w:val="0C274429"/>
    <w:rsid w:val="0C2A05FB"/>
    <w:rsid w:val="0C2A2B46"/>
    <w:rsid w:val="0C2C3BFD"/>
    <w:rsid w:val="0C2E3CB2"/>
    <w:rsid w:val="0C30666E"/>
    <w:rsid w:val="0C316F66"/>
    <w:rsid w:val="0C345F42"/>
    <w:rsid w:val="0C350E7F"/>
    <w:rsid w:val="0C363022"/>
    <w:rsid w:val="0C364343"/>
    <w:rsid w:val="0C36758C"/>
    <w:rsid w:val="0C37163B"/>
    <w:rsid w:val="0C394E1E"/>
    <w:rsid w:val="0C3B0BED"/>
    <w:rsid w:val="0C3B659B"/>
    <w:rsid w:val="0C3D0003"/>
    <w:rsid w:val="0C3D0DF1"/>
    <w:rsid w:val="0C3E0A36"/>
    <w:rsid w:val="0C3E1DDD"/>
    <w:rsid w:val="0C443FC6"/>
    <w:rsid w:val="0C464D98"/>
    <w:rsid w:val="0C4B10EE"/>
    <w:rsid w:val="0C4C3F41"/>
    <w:rsid w:val="0C4E1762"/>
    <w:rsid w:val="0C4E6243"/>
    <w:rsid w:val="0C4E7078"/>
    <w:rsid w:val="0C4E7D1D"/>
    <w:rsid w:val="0C4F7314"/>
    <w:rsid w:val="0C516DE2"/>
    <w:rsid w:val="0C533F97"/>
    <w:rsid w:val="0C536620"/>
    <w:rsid w:val="0C541D79"/>
    <w:rsid w:val="0C54418A"/>
    <w:rsid w:val="0C5673FE"/>
    <w:rsid w:val="0C5A3BE3"/>
    <w:rsid w:val="0C5B15CB"/>
    <w:rsid w:val="0C5B2173"/>
    <w:rsid w:val="0C5E0587"/>
    <w:rsid w:val="0C5F63C0"/>
    <w:rsid w:val="0C6158B0"/>
    <w:rsid w:val="0C6219A3"/>
    <w:rsid w:val="0C6231A1"/>
    <w:rsid w:val="0C623BCB"/>
    <w:rsid w:val="0C646504"/>
    <w:rsid w:val="0C6612A4"/>
    <w:rsid w:val="0C663C09"/>
    <w:rsid w:val="0C664379"/>
    <w:rsid w:val="0C67453E"/>
    <w:rsid w:val="0C67736B"/>
    <w:rsid w:val="0C680740"/>
    <w:rsid w:val="0C680FEA"/>
    <w:rsid w:val="0C682AC3"/>
    <w:rsid w:val="0C682E2A"/>
    <w:rsid w:val="0C68600B"/>
    <w:rsid w:val="0C696B58"/>
    <w:rsid w:val="0C6D2C10"/>
    <w:rsid w:val="0C6E7041"/>
    <w:rsid w:val="0C6F286C"/>
    <w:rsid w:val="0C721999"/>
    <w:rsid w:val="0C7261C5"/>
    <w:rsid w:val="0C741CDF"/>
    <w:rsid w:val="0C767F88"/>
    <w:rsid w:val="0C780BB7"/>
    <w:rsid w:val="0C784738"/>
    <w:rsid w:val="0C791F73"/>
    <w:rsid w:val="0C795C5E"/>
    <w:rsid w:val="0C7A54F8"/>
    <w:rsid w:val="0C7A5C32"/>
    <w:rsid w:val="0C7B63E0"/>
    <w:rsid w:val="0C7D0BBB"/>
    <w:rsid w:val="0C7D69D2"/>
    <w:rsid w:val="0C82274C"/>
    <w:rsid w:val="0C824023"/>
    <w:rsid w:val="0C840DD0"/>
    <w:rsid w:val="0C841712"/>
    <w:rsid w:val="0C8460BF"/>
    <w:rsid w:val="0C87085A"/>
    <w:rsid w:val="0C87591B"/>
    <w:rsid w:val="0C883D56"/>
    <w:rsid w:val="0C885FEB"/>
    <w:rsid w:val="0C8A66B7"/>
    <w:rsid w:val="0C8B2454"/>
    <w:rsid w:val="0C8B2D78"/>
    <w:rsid w:val="0C8C299C"/>
    <w:rsid w:val="0C8D2871"/>
    <w:rsid w:val="0C8E3ACA"/>
    <w:rsid w:val="0C8E4CFA"/>
    <w:rsid w:val="0C8F24DE"/>
    <w:rsid w:val="0C91630B"/>
    <w:rsid w:val="0C926A2F"/>
    <w:rsid w:val="0C947B9F"/>
    <w:rsid w:val="0C971C31"/>
    <w:rsid w:val="0C97466E"/>
    <w:rsid w:val="0C976620"/>
    <w:rsid w:val="0C9A4A10"/>
    <w:rsid w:val="0C9A78AB"/>
    <w:rsid w:val="0C9E6905"/>
    <w:rsid w:val="0CA110F0"/>
    <w:rsid w:val="0CA3024C"/>
    <w:rsid w:val="0CA370AA"/>
    <w:rsid w:val="0CA54458"/>
    <w:rsid w:val="0CA57D0C"/>
    <w:rsid w:val="0CA75CB9"/>
    <w:rsid w:val="0CA81D50"/>
    <w:rsid w:val="0CA92B80"/>
    <w:rsid w:val="0CA93D6F"/>
    <w:rsid w:val="0CAA05DF"/>
    <w:rsid w:val="0CAA201E"/>
    <w:rsid w:val="0CAA39F9"/>
    <w:rsid w:val="0CAB3BC1"/>
    <w:rsid w:val="0CAC51BA"/>
    <w:rsid w:val="0CAD6C87"/>
    <w:rsid w:val="0CB03B49"/>
    <w:rsid w:val="0CB40A6E"/>
    <w:rsid w:val="0CB647BE"/>
    <w:rsid w:val="0CB750EB"/>
    <w:rsid w:val="0CBA71C8"/>
    <w:rsid w:val="0CBE1973"/>
    <w:rsid w:val="0CBE7C2F"/>
    <w:rsid w:val="0CBF5253"/>
    <w:rsid w:val="0CC43343"/>
    <w:rsid w:val="0CCE2FEE"/>
    <w:rsid w:val="0CCE4607"/>
    <w:rsid w:val="0CD0662B"/>
    <w:rsid w:val="0CD17367"/>
    <w:rsid w:val="0CD23484"/>
    <w:rsid w:val="0CD3402B"/>
    <w:rsid w:val="0CD51AE7"/>
    <w:rsid w:val="0CD8585D"/>
    <w:rsid w:val="0CD96B01"/>
    <w:rsid w:val="0CDC06B2"/>
    <w:rsid w:val="0CDE4FCD"/>
    <w:rsid w:val="0CDE663A"/>
    <w:rsid w:val="0CDF4554"/>
    <w:rsid w:val="0CE030BF"/>
    <w:rsid w:val="0CE37397"/>
    <w:rsid w:val="0CE40C17"/>
    <w:rsid w:val="0CE44990"/>
    <w:rsid w:val="0CE76233"/>
    <w:rsid w:val="0CE8255B"/>
    <w:rsid w:val="0CE8506D"/>
    <w:rsid w:val="0CEA1F68"/>
    <w:rsid w:val="0CED1BD4"/>
    <w:rsid w:val="0CEE0D01"/>
    <w:rsid w:val="0CEE3343"/>
    <w:rsid w:val="0CF00922"/>
    <w:rsid w:val="0CF12AF5"/>
    <w:rsid w:val="0CF32DF9"/>
    <w:rsid w:val="0CF417D0"/>
    <w:rsid w:val="0CF5691F"/>
    <w:rsid w:val="0CF77E1B"/>
    <w:rsid w:val="0CF940F8"/>
    <w:rsid w:val="0CF94D3A"/>
    <w:rsid w:val="0CFB307B"/>
    <w:rsid w:val="0CFB4E37"/>
    <w:rsid w:val="0CFC31A1"/>
    <w:rsid w:val="0CFD144A"/>
    <w:rsid w:val="0CFD5E22"/>
    <w:rsid w:val="0CFD655D"/>
    <w:rsid w:val="0CFE0A36"/>
    <w:rsid w:val="0D003D7B"/>
    <w:rsid w:val="0D017CB8"/>
    <w:rsid w:val="0D041E5D"/>
    <w:rsid w:val="0D0450E5"/>
    <w:rsid w:val="0D087D34"/>
    <w:rsid w:val="0D0A2255"/>
    <w:rsid w:val="0D0E4A3C"/>
    <w:rsid w:val="0D111D5A"/>
    <w:rsid w:val="0D113CC2"/>
    <w:rsid w:val="0D1445F0"/>
    <w:rsid w:val="0D15011D"/>
    <w:rsid w:val="0D1529F4"/>
    <w:rsid w:val="0D170D41"/>
    <w:rsid w:val="0D174B07"/>
    <w:rsid w:val="0D1913E4"/>
    <w:rsid w:val="0D191AE8"/>
    <w:rsid w:val="0D1B5866"/>
    <w:rsid w:val="0D1B5ACD"/>
    <w:rsid w:val="0D1C1CD6"/>
    <w:rsid w:val="0D1E34BB"/>
    <w:rsid w:val="0D1E3F37"/>
    <w:rsid w:val="0D1F5B45"/>
    <w:rsid w:val="0D204E2B"/>
    <w:rsid w:val="0D220293"/>
    <w:rsid w:val="0D220E54"/>
    <w:rsid w:val="0D2449C4"/>
    <w:rsid w:val="0D252375"/>
    <w:rsid w:val="0D2543ED"/>
    <w:rsid w:val="0D26492A"/>
    <w:rsid w:val="0D274B97"/>
    <w:rsid w:val="0D285D9C"/>
    <w:rsid w:val="0D2860A8"/>
    <w:rsid w:val="0D2937A7"/>
    <w:rsid w:val="0D294985"/>
    <w:rsid w:val="0D2C4C64"/>
    <w:rsid w:val="0D2D18BE"/>
    <w:rsid w:val="0D2E2923"/>
    <w:rsid w:val="0D3031ED"/>
    <w:rsid w:val="0D3115A8"/>
    <w:rsid w:val="0D335950"/>
    <w:rsid w:val="0D344262"/>
    <w:rsid w:val="0D377BE2"/>
    <w:rsid w:val="0D391F5D"/>
    <w:rsid w:val="0D3A60D1"/>
    <w:rsid w:val="0D3B032C"/>
    <w:rsid w:val="0D3D3A25"/>
    <w:rsid w:val="0D3F2251"/>
    <w:rsid w:val="0D3F7498"/>
    <w:rsid w:val="0D402D1D"/>
    <w:rsid w:val="0D464477"/>
    <w:rsid w:val="0D481495"/>
    <w:rsid w:val="0D4C16CA"/>
    <w:rsid w:val="0D4C740D"/>
    <w:rsid w:val="0D4D275C"/>
    <w:rsid w:val="0D4D6F62"/>
    <w:rsid w:val="0D4E1551"/>
    <w:rsid w:val="0D4F2412"/>
    <w:rsid w:val="0D510A67"/>
    <w:rsid w:val="0D552051"/>
    <w:rsid w:val="0D563C77"/>
    <w:rsid w:val="0D5A23C0"/>
    <w:rsid w:val="0D5D2C40"/>
    <w:rsid w:val="0D5F0BD9"/>
    <w:rsid w:val="0D5F21F3"/>
    <w:rsid w:val="0D63388C"/>
    <w:rsid w:val="0D65049C"/>
    <w:rsid w:val="0D651D91"/>
    <w:rsid w:val="0D66583B"/>
    <w:rsid w:val="0D6778AF"/>
    <w:rsid w:val="0D686DCB"/>
    <w:rsid w:val="0D6B3F24"/>
    <w:rsid w:val="0D6C24A2"/>
    <w:rsid w:val="0D6C4798"/>
    <w:rsid w:val="0D6D27BA"/>
    <w:rsid w:val="0D6E2661"/>
    <w:rsid w:val="0D7161E5"/>
    <w:rsid w:val="0D716A06"/>
    <w:rsid w:val="0D7207C7"/>
    <w:rsid w:val="0D727577"/>
    <w:rsid w:val="0D735F11"/>
    <w:rsid w:val="0D741C77"/>
    <w:rsid w:val="0D7C122C"/>
    <w:rsid w:val="0D7F0D6E"/>
    <w:rsid w:val="0D7F366D"/>
    <w:rsid w:val="0D826540"/>
    <w:rsid w:val="0D836797"/>
    <w:rsid w:val="0D841C46"/>
    <w:rsid w:val="0D851503"/>
    <w:rsid w:val="0D87123E"/>
    <w:rsid w:val="0D880D62"/>
    <w:rsid w:val="0D884234"/>
    <w:rsid w:val="0D897FEE"/>
    <w:rsid w:val="0D8A3ED6"/>
    <w:rsid w:val="0D8D08FC"/>
    <w:rsid w:val="0D8E3352"/>
    <w:rsid w:val="0D8E5D33"/>
    <w:rsid w:val="0D8E6471"/>
    <w:rsid w:val="0D9045FC"/>
    <w:rsid w:val="0D916287"/>
    <w:rsid w:val="0D917671"/>
    <w:rsid w:val="0D932F60"/>
    <w:rsid w:val="0D9736C5"/>
    <w:rsid w:val="0D980B52"/>
    <w:rsid w:val="0D9A1B8C"/>
    <w:rsid w:val="0D9E1C12"/>
    <w:rsid w:val="0DA31AED"/>
    <w:rsid w:val="0DA65894"/>
    <w:rsid w:val="0DA73E1D"/>
    <w:rsid w:val="0DA80980"/>
    <w:rsid w:val="0DA94DF1"/>
    <w:rsid w:val="0DAA1F05"/>
    <w:rsid w:val="0DAB6634"/>
    <w:rsid w:val="0DAD26A9"/>
    <w:rsid w:val="0DAD5864"/>
    <w:rsid w:val="0DAE2F2E"/>
    <w:rsid w:val="0DAF02FF"/>
    <w:rsid w:val="0DB0349C"/>
    <w:rsid w:val="0DB07682"/>
    <w:rsid w:val="0DB36E6C"/>
    <w:rsid w:val="0DB531C9"/>
    <w:rsid w:val="0DB5662F"/>
    <w:rsid w:val="0DB57DBB"/>
    <w:rsid w:val="0DB602E5"/>
    <w:rsid w:val="0DB84926"/>
    <w:rsid w:val="0DB96619"/>
    <w:rsid w:val="0DBB558E"/>
    <w:rsid w:val="0DBC6B7F"/>
    <w:rsid w:val="0DBD0C90"/>
    <w:rsid w:val="0DC27A0B"/>
    <w:rsid w:val="0DC40C2A"/>
    <w:rsid w:val="0DC57E8D"/>
    <w:rsid w:val="0DC64BF6"/>
    <w:rsid w:val="0DCA3213"/>
    <w:rsid w:val="0DCB0EC3"/>
    <w:rsid w:val="0DCC3EBF"/>
    <w:rsid w:val="0DCC517C"/>
    <w:rsid w:val="0DCF22D5"/>
    <w:rsid w:val="0DD16FF2"/>
    <w:rsid w:val="0DD235DB"/>
    <w:rsid w:val="0DD5176F"/>
    <w:rsid w:val="0DD75F94"/>
    <w:rsid w:val="0DD90FBE"/>
    <w:rsid w:val="0DDB6188"/>
    <w:rsid w:val="0DDD029F"/>
    <w:rsid w:val="0DDD2E75"/>
    <w:rsid w:val="0DDE6001"/>
    <w:rsid w:val="0DE11112"/>
    <w:rsid w:val="0DE31D94"/>
    <w:rsid w:val="0DE63135"/>
    <w:rsid w:val="0DE7325F"/>
    <w:rsid w:val="0DEA649C"/>
    <w:rsid w:val="0DEC10C8"/>
    <w:rsid w:val="0DEF00BC"/>
    <w:rsid w:val="0DEF6282"/>
    <w:rsid w:val="0DF01547"/>
    <w:rsid w:val="0DF1558B"/>
    <w:rsid w:val="0DF55CA3"/>
    <w:rsid w:val="0DF84E11"/>
    <w:rsid w:val="0DF9063F"/>
    <w:rsid w:val="0DF91EA8"/>
    <w:rsid w:val="0DFA5F46"/>
    <w:rsid w:val="0DFC0C39"/>
    <w:rsid w:val="0DFD0687"/>
    <w:rsid w:val="0DFF1EB4"/>
    <w:rsid w:val="0E07219F"/>
    <w:rsid w:val="0E0855B8"/>
    <w:rsid w:val="0E096B55"/>
    <w:rsid w:val="0E0D331A"/>
    <w:rsid w:val="0E0D4A77"/>
    <w:rsid w:val="0E140926"/>
    <w:rsid w:val="0E145E73"/>
    <w:rsid w:val="0E186A5C"/>
    <w:rsid w:val="0E194A9F"/>
    <w:rsid w:val="0E195947"/>
    <w:rsid w:val="0E2410FB"/>
    <w:rsid w:val="0E243BCB"/>
    <w:rsid w:val="0E252EA5"/>
    <w:rsid w:val="0E25450A"/>
    <w:rsid w:val="0E265A07"/>
    <w:rsid w:val="0E27262B"/>
    <w:rsid w:val="0E2911CA"/>
    <w:rsid w:val="0E297E22"/>
    <w:rsid w:val="0E2A6563"/>
    <w:rsid w:val="0E2B3172"/>
    <w:rsid w:val="0E2D34EC"/>
    <w:rsid w:val="0E2D6062"/>
    <w:rsid w:val="0E2D69E3"/>
    <w:rsid w:val="0E35539F"/>
    <w:rsid w:val="0E380730"/>
    <w:rsid w:val="0E3875D4"/>
    <w:rsid w:val="0E397E5C"/>
    <w:rsid w:val="0E3C4EBB"/>
    <w:rsid w:val="0E407EFE"/>
    <w:rsid w:val="0E415DCA"/>
    <w:rsid w:val="0E41726D"/>
    <w:rsid w:val="0E4251C9"/>
    <w:rsid w:val="0E452D97"/>
    <w:rsid w:val="0E45351B"/>
    <w:rsid w:val="0E471778"/>
    <w:rsid w:val="0E481E9C"/>
    <w:rsid w:val="0E48387F"/>
    <w:rsid w:val="0E483C1D"/>
    <w:rsid w:val="0E4A0E46"/>
    <w:rsid w:val="0E4A1958"/>
    <w:rsid w:val="0E4B4A31"/>
    <w:rsid w:val="0E4B4FEE"/>
    <w:rsid w:val="0E4C11E5"/>
    <w:rsid w:val="0E4D0AE7"/>
    <w:rsid w:val="0E4D294F"/>
    <w:rsid w:val="0E4D44AF"/>
    <w:rsid w:val="0E4F4825"/>
    <w:rsid w:val="0E521164"/>
    <w:rsid w:val="0E52675F"/>
    <w:rsid w:val="0E542CD3"/>
    <w:rsid w:val="0E544099"/>
    <w:rsid w:val="0E564A2D"/>
    <w:rsid w:val="0E580523"/>
    <w:rsid w:val="0E5B4613"/>
    <w:rsid w:val="0E5C4A82"/>
    <w:rsid w:val="0E5D240E"/>
    <w:rsid w:val="0E5E3BC0"/>
    <w:rsid w:val="0E606119"/>
    <w:rsid w:val="0E61308E"/>
    <w:rsid w:val="0E646359"/>
    <w:rsid w:val="0E6614F0"/>
    <w:rsid w:val="0E662D2E"/>
    <w:rsid w:val="0E683DF2"/>
    <w:rsid w:val="0E6C6EFC"/>
    <w:rsid w:val="0E6E0423"/>
    <w:rsid w:val="0E6F758F"/>
    <w:rsid w:val="0E742A73"/>
    <w:rsid w:val="0E74397B"/>
    <w:rsid w:val="0E771DA7"/>
    <w:rsid w:val="0E774445"/>
    <w:rsid w:val="0E7856C6"/>
    <w:rsid w:val="0E7A7574"/>
    <w:rsid w:val="0E7B1E20"/>
    <w:rsid w:val="0E7D62E6"/>
    <w:rsid w:val="0E7E4176"/>
    <w:rsid w:val="0E824E13"/>
    <w:rsid w:val="0E831254"/>
    <w:rsid w:val="0E83418E"/>
    <w:rsid w:val="0E876E0C"/>
    <w:rsid w:val="0E8A1786"/>
    <w:rsid w:val="0E8A5573"/>
    <w:rsid w:val="0E8B1B62"/>
    <w:rsid w:val="0E8B7572"/>
    <w:rsid w:val="0E8C0EA8"/>
    <w:rsid w:val="0E8D28D4"/>
    <w:rsid w:val="0E8D4784"/>
    <w:rsid w:val="0E8D489C"/>
    <w:rsid w:val="0E8E6639"/>
    <w:rsid w:val="0E8F2B0E"/>
    <w:rsid w:val="0E900E16"/>
    <w:rsid w:val="0E9011C6"/>
    <w:rsid w:val="0E903670"/>
    <w:rsid w:val="0E940F39"/>
    <w:rsid w:val="0E9424F5"/>
    <w:rsid w:val="0E953620"/>
    <w:rsid w:val="0E987654"/>
    <w:rsid w:val="0E9B040E"/>
    <w:rsid w:val="0E9B3118"/>
    <w:rsid w:val="0E9B6766"/>
    <w:rsid w:val="0E9C09C6"/>
    <w:rsid w:val="0E9C3665"/>
    <w:rsid w:val="0E9C6141"/>
    <w:rsid w:val="0E9E5B51"/>
    <w:rsid w:val="0E9F16CD"/>
    <w:rsid w:val="0E9F4B28"/>
    <w:rsid w:val="0EA13290"/>
    <w:rsid w:val="0EA25AC2"/>
    <w:rsid w:val="0EAB7712"/>
    <w:rsid w:val="0EAC0050"/>
    <w:rsid w:val="0EAD4409"/>
    <w:rsid w:val="0EB46FE4"/>
    <w:rsid w:val="0EB50E15"/>
    <w:rsid w:val="0EB51E63"/>
    <w:rsid w:val="0EB636DB"/>
    <w:rsid w:val="0EB73419"/>
    <w:rsid w:val="0EB7780F"/>
    <w:rsid w:val="0EBA718E"/>
    <w:rsid w:val="0EBC2DF8"/>
    <w:rsid w:val="0EBC4D1C"/>
    <w:rsid w:val="0EC2346F"/>
    <w:rsid w:val="0EC43A4C"/>
    <w:rsid w:val="0EC55D8F"/>
    <w:rsid w:val="0EC56E03"/>
    <w:rsid w:val="0EC73A31"/>
    <w:rsid w:val="0EC74D81"/>
    <w:rsid w:val="0ECB4A25"/>
    <w:rsid w:val="0ECB5CB5"/>
    <w:rsid w:val="0ECB6F0D"/>
    <w:rsid w:val="0ECC5D19"/>
    <w:rsid w:val="0ED132EA"/>
    <w:rsid w:val="0ED24A0E"/>
    <w:rsid w:val="0ED46A7F"/>
    <w:rsid w:val="0ED537B3"/>
    <w:rsid w:val="0ED755CB"/>
    <w:rsid w:val="0ED81720"/>
    <w:rsid w:val="0ED83629"/>
    <w:rsid w:val="0ED97621"/>
    <w:rsid w:val="0EDA0E5F"/>
    <w:rsid w:val="0EDD31AE"/>
    <w:rsid w:val="0EE01E0D"/>
    <w:rsid w:val="0EE56690"/>
    <w:rsid w:val="0EE6229B"/>
    <w:rsid w:val="0EE90A8D"/>
    <w:rsid w:val="0EE974A2"/>
    <w:rsid w:val="0EEE3538"/>
    <w:rsid w:val="0EEF3DE9"/>
    <w:rsid w:val="0EF051DC"/>
    <w:rsid w:val="0EF4190F"/>
    <w:rsid w:val="0EF64923"/>
    <w:rsid w:val="0EF970CD"/>
    <w:rsid w:val="0EFB053B"/>
    <w:rsid w:val="0EFB5720"/>
    <w:rsid w:val="0EFC18E6"/>
    <w:rsid w:val="0F013EA1"/>
    <w:rsid w:val="0F016B43"/>
    <w:rsid w:val="0F016F3D"/>
    <w:rsid w:val="0F020EA6"/>
    <w:rsid w:val="0F0260A9"/>
    <w:rsid w:val="0F03039C"/>
    <w:rsid w:val="0F03503A"/>
    <w:rsid w:val="0F035310"/>
    <w:rsid w:val="0F0416FD"/>
    <w:rsid w:val="0F051202"/>
    <w:rsid w:val="0F05786A"/>
    <w:rsid w:val="0F072CB7"/>
    <w:rsid w:val="0F08227B"/>
    <w:rsid w:val="0F084345"/>
    <w:rsid w:val="0F087887"/>
    <w:rsid w:val="0F0D1AB4"/>
    <w:rsid w:val="0F1055CD"/>
    <w:rsid w:val="0F1226B1"/>
    <w:rsid w:val="0F122E36"/>
    <w:rsid w:val="0F192EBD"/>
    <w:rsid w:val="0F1A7AC2"/>
    <w:rsid w:val="0F1D4FC3"/>
    <w:rsid w:val="0F1E218A"/>
    <w:rsid w:val="0F1E738F"/>
    <w:rsid w:val="0F221C21"/>
    <w:rsid w:val="0F22441A"/>
    <w:rsid w:val="0F224833"/>
    <w:rsid w:val="0F247C7A"/>
    <w:rsid w:val="0F277129"/>
    <w:rsid w:val="0F2869CE"/>
    <w:rsid w:val="0F2D4E18"/>
    <w:rsid w:val="0F2F1023"/>
    <w:rsid w:val="0F307B25"/>
    <w:rsid w:val="0F3120A1"/>
    <w:rsid w:val="0F3253B6"/>
    <w:rsid w:val="0F347DF6"/>
    <w:rsid w:val="0F3848F9"/>
    <w:rsid w:val="0F390450"/>
    <w:rsid w:val="0F390651"/>
    <w:rsid w:val="0F3A07EA"/>
    <w:rsid w:val="0F3A134C"/>
    <w:rsid w:val="0F3D695F"/>
    <w:rsid w:val="0F3D7A63"/>
    <w:rsid w:val="0F3E2890"/>
    <w:rsid w:val="0F3E38C0"/>
    <w:rsid w:val="0F3E7732"/>
    <w:rsid w:val="0F3F107E"/>
    <w:rsid w:val="0F423516"/>
    <w:rsid w:val="0F447865"/>
    <w:rsid w:val="0F4909EB"/>
    <w:rsid w:val="0F4A31D2"/>
    <w:rsid w:val="0F4B7E06"/>
    <w:rsid w:val="0F4D1DD3"/>
    <w:rsid w:val="0F4F2C96"/>
    <w:rsid w:val="0F502699"/>
    <w:rsid w:val="0F511868"/>
    <w:rsid w:val="0F534758"/>
    <w:rsid w:val="0F5460D8"/>
    <w:rsid w:val="0F54788E"/>
    <w:rsid w:val="0F583464"/>
    <w:rsid w:val="0F5B7476"/>
    <w:rsid w:val="0F5E7E6D"/>
    <w:rsid w:val="0F600691"/>
    <w:rsid w:val="0F6122AE"/>
    <w:rsid w:val="0F62652A"/>
    <w:rsid w:val="0F655DA3"/>
    <w:rsid w:val="0F694D9C"/>
    <w:rsid w:val="0F6A2F26"/>
    <w:rsid w:val="0F6B6DAA"/>
    <w:rsid w:val="0F6C1390"/>
    <w:rsid w:val="0F6F637A"/>
    <w:rsid w:val="0F727BDE"/>
    <w:rsid w:val="0F76671C"/>
    <w:rsid w:val="0F7830BB"/>
    <w:rsid w:val="0F7A4248"/>
    <w:rsid w:val="0F7D5B42"/>
    <w:rsid w:val="0F7D736A"/>
    <w:rsid w:val="0F7D7B87"/>
    <w:rsid w:val="0F7F7AA5"/>
    <w:rsid w:val="0F812384"/>
    <w:rsid w:val="0F832459"/>
    <w:rsid w:val="0F86634D"/>
    <w:rsid w:val="0F874750"/>
    <w:rsid w:val="0F8833A7"/>
    <w:rsid w:val="0F8A30C2"/>
    <w:rsid w:val="0F8B1581"/>
    <w:rsid w:val="0F934E5F"/>
    <w:rsid w:val="0F9704EB"/>
    <w:rsid w:val="0F981E22"/>
    <w:rsid w:val="0F984E76"/>
    <w:rsid w:val="0F9B00AA"/>
    <w:rsid w:val="0F9C5BEA"/>
    <w:rsid w:val="0F9E3F0C"/>
    <w:rsid w:val="0F9F2E7F"/>
    <w:rsid w:val="0FA13351"/>
    <w:rsid w:val="0FA570A7"/>
    <w:rsid w:val="0FA80199"/>
    <w:rsid w:val="0FA80D02"/>
    <w:rsid w:val="0FA87B2C"/>
    <w:rsid w:val="0FA917B0"/>
    <w:rsid w:val="0FAA5327"/>
    <w:rsid w:val="0FAD62DF"/>
    <w:rsid w:val="0FAF2D8B"/>
    <w:rsid w:val="0FB0120A"/>
    <w:rsid w:val="0FB23273"/>
    <w:rsid w:val="0FB44476"/>
    <w:rsid w:val="0FB64847"/>
    <w:rsid w:val="0FB82F61"/>
    <w:rsid w:val="0FB848FD"/>
    <w:rsid w:val="0FBA74A8"/>
    <w:rsid w:val="0FBD41C0"/>
    <w:rsid w:val="0FBD4F25"/>
    <w:rsid w:val="0FBD5439"/>
    <w:rsid w:val="0FBD7889"/>
    <w:rsid w:val="0FBF7376"/>
    <w:rsid w:val="0FC238BD"/>
    <w:rsid w:val="0FC2580C"/>
    <w:rsid w:val="0FC50219"/>
    <w:rsid w:val="0FC52595"/>
    <w:rsid w:val="0FC95FB5"/>
    <w:rsid w:val="0FCA1745"/>
    <w:rsid w:val="0FCA206B"/>
    <w:rsid w:val="0FCA7C0E"/>
    <w:rsid w:val="0FCC46AE"/>
    <w:rsid w:val="0FCC6D90"/>
    <w:rsid w:val="0FCD6D23"/>
    <w:rsid w:val="0FD10DBB"/>
    <w:rsid w:val="0FD22CE9"/>
    <w:rsid w:val="0FD43D88"/>
    <w:rsid w:val="0FD51F13"/>
    <w:rsid w:val="0FD6016F"/>
    <w:rsid w:val="0FD654BE"/>
    <w:rsid w:val="0FD72BC8"/>
    <w:rsid w:val="0FD8673B"/>
    <w:rsid w:val="0FDB2E26"/>
    <w:rsid w:val="0FDB2FB5"/>
    <w:rsid w:val="0FE0796D"/>
    <w:rsid w:val="0FE268F1"/>
    <w:rsid w:val="0FE325FF"/>
    <w:rsid w:val="0FE32F4F"/>
    <w:rsid w:val="0FE632BE"/>
    <w:rsid w:val="0FE8185B"/>
    <w:rsid w:val="0FEA11D2"/>
    <w:rsid w:val="0FEC6632"/>
    <w:rsid w:val="0FEE45A5"/>
    <w:rsid w:val="0FEF31CF"/>
    <w:rsid w:val="0FF220C6"/>
    <w:rsid w:val="0FF2643D"/>
    <w:rsid w:val="0FF27851"/>
    <w:rsid w:val="0FF4540F"/>
    <w:rsid w:val="0FF54693"/>
    <w:rsid w:val="0FF777D0"/>
    <w:rsid w:val="0FF92C2A"/>
    <w:rsid w:val="0FF95A70"/>
    <w:rsid w:val="0FFA61AE"/>
    <w:rsid w:val="0FFC79CB"/>
    <w:rsid w:val="0FFD3B93"/>
    <w:rsid w:val="0FFD782A"/>
    <w:rsid w:val="1002724C"/>
    <w:rsid w:val="10034019"/>
    <w:rsid w:val="10060B23"/>
    <w:rsid w:val="10065B9E"/>
    <w:rsid w:val="10087F8E"/>
    <w:rsid w:val="100A1FD5"/>
    <w:rsid w:val="100A31D7"/>
    <w:rsid w:val="100A6A9B"/>
    <w:rsid w:val="100F2DDF"/>
    <w:rsid w:val="101126E6"/>
    <w:rsid w:val="10117395"/>
    <w:rsid w:val="1014338B"/>
    <w:rsid w:val="10152881"/>
    <w:rsid w:val="101549D0"/>
    <w:rsid w:val="10162EB4"/>
    <w:rsid w:val="101B13E7"/>
    <w:rsid w:val="101C721A"/>
    <w:rsid w:val="101D6A62"/>
    <w:rsid w:val="101E1DA4"/>
    <w:rsid w:val="1020078B"/>
    <w:rsid w:val="10212A5A"/>
    <w:rsid w:val="1021596A"/>
    <w:rsid w:val="10226D14"/>
    <w:rsid w:val="102467B5"/>
    <w:rsid w:val="102542C9"/>
    <w:rsid w:val="10272BDC"/>
    <w:rsid w:val="10273225"/>
    <w:rsid w:val="10274E3A"/>
    <w:rsid w:val="102A7CF0"/>
    <w:rsid w:val="102E56BD"/>
    <w:rsid w:val="102F3BB3"/>
    <w:rsid w:val="102F48FE"/>
    <w:rsid w:val="102F7FDB"/>
    <w:rsid w:val="1030331A"/>
    <w:rsid w:val="10304B17"/>
    <w:rsid w:val="1031411A"/>
    <w:rsid w:val="103224AA"/>
    <w:rsid w:val="10326992"/>
    <w:rsid w:val="1034130B"/>
    <w:rsid w:val="10371438"/>
    <w:rsid w:val="103A436D"/>
    <w:rsid w:val="103E00B2"/>
    <w:rsid w:val="103F3B0F"/>
    <w:rsid w:val="10410158"/>
    <w:rsid w:val="104601B9"/>
    <w:rsid w:val="104A014C"/>
    <w:rsid w:val="104B092F"/>
    <w:rsid w:val="104C57CE"/>
    <w:rsid w:val="104F4434"/>
    <w:rsid w:val="10541F86"/>
    <w:rsid w:val="10543F0F"/>
    <w:rsid w:val="105536B6"/>
    <w:rsid w:val="1056190D"/>
    <w:rsid w:val="10565894"/>
    <w:rsid w:val="10593667"/>
    <w:rsid w:val="105E2F10"/>
    <w:rsid w:val="105F6890"/>
    <w:rsid w:val="105F74F3"/>
    <w:rsid w:val="10602E1F"/>
    <w:rsid w:val="10603650"/>
    <w:rsid w:val="10603B57"/>
    <w:rsid w:val="106065CF"/>
    <w:rsid w:val="10623503"/>
    <w:rsid w:val="10652E27"/>
    <w:rsid w:val="10687294"/>
    <w:rsid w:val="106A466C"/>
    <w:rsid w:val="106B1BD3"/>
    <w:rsid w:val="106D08D8"/>
    <w:rsid w:val="106D3BFB"/>
    <w:rsid w:val="10724557"/>
    <w:rsid w:val="10763659"/>
    <w:rsid w:val="10793C75"/>
    <w:rsid w:val="107976B7"/>
    <w:rsid w:val="107A2346"/>
    <w:rsid w:val="107B49AE"/>
    <w:rsid w:val="107B5EE0"/>
    <w:rsid w:val="107D1B5B"/>
    <w:rsid w:val="107E0F49"/>
    <w:rsid w:val="10812F25"/>
    <w:rsid w:val="10817014"/>
    <w:rsid w:val="1085701F"/>
    <w:rsid w:val="108B03CA"/>
    <w:rsid w:val="108C4F51"/>
    <w:rsid w:val="108F669B"/>
    <w:rsid w:val="108F684C"/>
    <w:rsid w:val="10914AF9"/>
    <w:rsid w:val="10931F42"/>
    <w:rsid w:val="1096748D"/>
    <w:rsid w:val="10974946"/>
    <w:rsid w:val="1099534B"/>
    <w:rsid w:val="10997D54"/>
    <w:rsid w:val="109E0DDA"/>
    <w:rsid w:val="109E47D1"/>
    <w:rsid w:val="109F73FD"/>
    <w:rsid w:val="10A5201B"/>
    <w:rsid w:val="10A65CC7"/>
    <w:rsid w:val="10A84CD4"/>
    <w:rsid w:val="10A84F5C"/>
    <w:rsid w:val="10A96577"/>
    <w:rsid w:val="10AC388F"/>
    <w:rsid w:val="10AF7F1E"/>
    <w:rsid w:val="10B1064A"/>
    <w:rsid w:val="10B15294"/>
    <w:rsid w:val="10B4530E"/>
    <w:rsid w:val="10B5222C"/>
    <w:rsid w:val="10B52291"/>
    <w:rsid w:val="10B52615"/>
    <w:rsid w:val="10B52AAF"/>
    <w:rsid w:val="10B720FF"/>
    <w:rsid w:val="10B80C2B"/>
    <w:rsid w:val="10BE2473"/>
    <w:rsid w:val="10BE423E"/>
    <w:rsid w:val="10C10710"/>
    <w:rsid w:val="10C20175"/>
    <w:rsid w:val="10C20785"/>
    <w:rsid w:val="10C41E00"/>
    <w:rsid w:val="10C538DD"/>
    <w:rsid w:val="10C54956"/>
    <w:rsid w:val="10C55FD8"/>
    <w:rsid w:val="10CA539E"/>
    <w:rsid w:val="10CA63F2"/>
    <w:rsid w:val="10CB0F10"/>
    <w:rsid w:val="10CB1F02"/>
    <w:rsid w:val="10CB3951"/>
    <w:rsid w:val="10CC2E3F"/>
    <w:rsid w:val="10CD333A"/>
    <w:rsid w:val="10CE6671"/>
    <w:rsid w:val="10D12076"/>
    <w:rsid w:val="10D32700"/>
    <w:rsid w:val="10D40441"/>
    <w:rsid w:val="10D54460"/>
    <w:rsid w:val="10D56066"/>
    <w:rsid w:val="10D90C04"/>
    <w:rsid w:val="10D96A22"/>
    <w:rsid w:val="10DA3D02"/>
    <w:rsid w:val="10DB2120"/>
    <w:rsid w:val="10DE1B88"/>
    <w:rsid w:val="10DF243B"/>
    <w:rsid w:val="10DF2D37"/>
    <w:rsid w:val="10E81AD4"/>
    <w:rsid w:val="10E9443F"/>
    <w:rsid w:val="10E96AD7"/>
    <w:rsid w:val="10EC586A"/>
    <w:rsid w:val="10ED1D5B"/>
    <w:rsid w:val="10EF3C10"/>
    <w:rsid w:val="10EF7362"/>
    <w:rsid w:val="10F04E31"/>
    <w:rsid w:val="10F125FA"/>
    <w:rsid w:val="10F366BF"/>
    <w:rsid w:val="10F82F77"/>
    <w:rsid w:val="10FA0722"/>
    <w:rsid w:val="10FB1DC1"/>
    <w:rsid w:val="10FB5137"/>
    <w:rsid w:val="10FB6459"/>
    <w:rsid w:val="10FE658A"/>
    <w:rsid w:val="11055FB2"/>
    <w:rsid w:val="11064F79"/>
    <w:rsid w:val="11065BF5"/>
    <w:rsid w:val="11075063"/>
    <w:rsid w:val="11076AC4"/>
    <w:rsid w:val="11096221"/>
    <w:rsid w:val="110D3483"/>
    <w:rsid w:val="110D5E11"/>
    <w:rsid w:val="11105DE8"/>
    <w:rsid w:val="111102C9"/>
    <w:rsid w:val="11151D77"/>
    <w:rsid w:val="11185E6F"/>
    <w:rsid w:val="111953A9"/>
    <w:rsid w:val="111C04BF"/>
    <w:rsid w:val="111D586D"/>
    <w:rsid w:val="111E15D4"/>
    <w:rsid w:val="112006EE"/>
    <w:rsid w:val="11207347"/>
    <w:rsid w:val="112406D5"/>
    <w:rsid w:val="11240925"/>
    <w:rsid w:val="11257007"/>
    <w:rsid w:val="112768A5"/>
    <w:rsid w:val="112C2627"/>
    <w:rsid w:val="112D1933"/>
    <w:rsid w:val="112E2D87"/>
    <w:rsid w:val="11301BB8"/>
    <w:rsid w:val="11306960"/>
    <w:rsid w:val="1135490E"/>
    <w:rsid w:val="11362E2F"/>
    <w:rsid w:val="11366C67"/>
    <w:rsid w:val="11385F5F"/>
    <w:rsid w:val="11394179"/>
    <w:rsid w:val="113967E0"/>
    <w:rsid w:val="11396863"/>
    <w:rsid w:val="113B3E33"/>
    <w:rsid w:val="113C2CA4"/>
    <w:rsid w:val="113C366D"/>
    <w:rsid w:val="113C6396"/>
    <w:rsid w:val="113E4985"/>
    <w:rsid w:val="113E6DB2"/>
    <w:rsid w:val="113F1F0E"/>
    <w:rsid w:val="113F420D"/>
    <w:rsid w:val="113F5350"/>
    <w:rsid w:val="11416C9A"/>
    <w:rsid w:val="1143768A"/>
    <w:rsid w:val="114637BE"/>
    <w:rsid w:val="11480729"/>
    <w:rsid w:val="114A130E"/>
    <w:rsid w:val="114C0024"/>
    <w:rsid w:val="114E4D6D"/>
    <w:rsid w:val="114F5D74"/>
    <w:rsid w:val="11504EA3"/>
    <w:rsid w:val="11510B12"/>
    <w:rsid w:val="11514FDD"/>
    <w:rsid w:val="11520756"/>
    <w:rsid w:val="1153146F"/>
    <w:rsid w:val="115316AC"/>
    <w:rsid w:val="11540E74"/>
    <w:rsid w:val="11554BAA"/>
    <w:rsid w:val="11573237"/>
    <w:rsid w:val="115914DD"/>
    <w:rsid w:val="115A2470"/>
    <w:rsid w:val="115B3185"/>
    <w:rsid w:val="115C19D8"/>
    <w:rsid w:val="115E7928"/>
    <w:rsid w:val="11603A65"/>
    <w:rsid w:val="11617FE4"/>
    <w:rsid w:val="11644B9F"/>
    <w:rsid w:val="1165323E"/>
    <w:rsid w:val="11660740"/>
    <w:rsid w:val="116A014B"/>
    <w:rsid w:val="116B2B40"/>
    <w:rsid w:val="116E27E4"/>
    <w:rsid w:val="116E66CC"/>
    <w:rsid w:val="116F682C"/>
    <w:rsid w:val="11705202"/>
    <w:rsid w:val="11713006"/>
    <w:rsid w:val="1171306D"/>
    <w:rsid w:val="11760FED"/>
    <w:rsid w:val="117755D3"/>
    <w:rsid w:val="117A1589"/>
    <w:rsid w:val="117B6701"/>
    <w:rsid w:val="11837C60"/>
    <w:rsid w:val="11846719"/>
    <w:rsid w:val="1186140D"/>
    <w:rsid w:val="118A5CAA"/>
    <w:rsid w:val="118B4D4F"/>
    <w:rsid w:val="118C2ACC"/>
    <w:rsid w:val="118D6364"/>
    <w:rsid w:val="11903778"/>
    <w:rsid w:val="119209EB"/>
    <w:rsid w:val="119235E5"/>
    <w:rsid w:val="11926E6D"/>
    <w:rsid w:val="11927842"/>
    <w:rsid w:val="11941D2D"/>
    <w:rsid w:val="119509E7"/>
    <w:rsid w:val="11966D9D"/>
    <w:rsid w:val="119820CE"/>
    <w:rsid w:val="11983AA5"/>
    <w:rsid w:val="11A000FD"/>
    <w:rsid w:val="11A86C77"/>
    <w:rsid w:val="11A91061"/>
    <w:rsid w:val="11AA249B"/>
    <w:rsid w:val="11AA7A22"/>
    <w:rsid w:val="11AC1D07"/>
    <w:rsid w:val="11AC3317"/>
    <w:rsid w:val="11AD5DB3"/>
    <w:rsid w:val="11AE25E9"/>
    <w:rsid w:val="11B03962"/>
    <w:rsid w:val="11B122E6"/>
    <w:rsid w:val="11B43061"/>
    <w:rsid w:val="11B652DB"/>
    <w:rsid w:val="11B73806"/>
    <w:rsid w:val="11B7558A"/>
    <w:rsid w:val="11BA0BD6"/>
    <w:rsid w:val="11BA53C0"/>
    <w:rsid w:val="11BC2003"/>
    <w:rsid w:val="11BE54E5"/>
    <w:rsid w:val="11C2320B"/>
    <w:rsid w:val="11C33D14"/>
    <w:rsid w:val="11C53434"/>
    <w:rsid w:val="11C64099"/>
    <w:rsid w:val="11C7525C"/>
    <w:rsid w:val="11C76247"/>
    <w:rsid w:val="11C803F2"/>
    <w:rsid w:val="11C836CD"/>
    <w:rsid w:val="11C847AA"/>
    <w:rsid w:val="11C940C8"/>
    <w:rsid w:val="11CD5040"/>
    <w:rsid w:val="11CE6200"/>
    <w:rsid w:val="11CF1CC5"/>
    <w:rsid w:val="11D12A13"/>
    <w:rsid w:val="11D13937"/>
    <w:rsid w:val="11D51026"/>
    <w:rsid w:val="11D67AAA"/>
    <w:rsid w:val="11D67D6F"/>
    <w:rsid w:val="11D836A4"/>
    <w:rsid w:val="11D943B9"/>
    <w:rsid w:val="11DD216E"/>
    <w:rsid w:val="11DF18E6"/>
    <w:rsid w:val="11DF2973"/>
    <w:rsid w:val="11E17EEF"/>
    <w:rsid w:val="11E3654E"/>
    <w:rsid w:val="11E44C67"/>
    <w:rsid w:val="11E46612"/>
    <w:rsid w:val="11E67EAA"/>
    <w:rsid w:val="11E709A4"/>
    <w:rsid w:val="11E94818"/>
    <w:rsid w:val="11EF6B22"/>
    <w:rsid w:val="11F04466"/>
    <w:rsid w:val="11F54F3B"/>
    <w:rsid w:val="11F56EE2"/>
    <w:rsid w:val="11F71D34"/>
    <w:rsid w:val="11FB244C"/>
    <w:rsid w:val="11FC2CD1"/>
    <w:rsid w:val="11FE3567"/>
    <w:rsid w:val="11FE38B5"/>
    <w:rsid w:val="11FF7F67"/>
    <w:rsid w:val="12030E77"/>
    <w:rsid w:val="120551BB"/>
    <w:rsid w:val="120B0A9E"/>
    <w:rsid w:val="120B21F3"/>
    <w:rsid w:val="120D0F2D"/>
    <w:rsid w:val="120D351D"/>
    <w:rsid w:val="120E74DA"/>
    <w:rsid w:val="121148B3"/>
    <w:rsid w:val="12120AC2"/>
    <w:rsid w:val="12134FC9"/>
    <w:rsid w:val="12182F3E"/>
    <w:rsid w:val="12185B23"/>
    <w:rsid w:val="121B330B"/>
    <w:rsid w:val="121D13F1"/>
    <w:rsid w:val="121F13AE"/>
    <w:rsid w:val="121F73BF"/>
    <w:rsid w:val="1220264E"/>
    <w:rsid w:val="12215F3C"/>
    <w:rsid w:val="122358A0"/>
    <w:rsid w:val="12236096"/>
    <w:rsid w:val="12250454"/>
    <w:rsid w:val="12251583"/>
    <w:rsid w:val="122715A6"/>
    <w:rsid w:val="122810AD"/>
    <w:rsid w:val="122921A7"/>
    <w:rsid w:val="12294E05"/>
    <w:rsid w:val="122B1A07"/>
    <w:rsid w:val="122E76A9"/>
    <w:rsid w:val="122F5720"/>
    <w:rsid w:val="12320542"/>
    <w:rsid w:val="123210D6"/>
    <w:rsid w:val="12334B34"/>
    <w:rsid w:val="12340B66"/>
    <w:rsid w:val="12344CD4"/>
    <w:rsid w:val="123766C8"/>
    <w:rsid w:val="12382484"/>
    <w:rsid w:val="12397715"/>
    <w:rsid w:val="123A69A2"/>
    <w:rsid w:val="123B634C"/>
    <w:rsid w:val="123C0DC0"/>
    <w:rsid w:val="12421D15"/>
    <w:rsid w:val="1242548E"/>
    <w:rsid w:val="12467A39"/>
    <w:rsid w:val="12474479"/>
    <w:rsid w:val="1249475B"/>
    <w:rsid w:val="124A30B4"/>
    <w:rsid w:val="124D1B14"/>
    <w:rsid w:val="124F6F5B"/>
    <w:rsid w:val="12501E1F"/>
    <w:rsid w:val="125066CB"/>
    <w:rsid w:val="12507331"/>
    <w:rsid w:val="12521433"/>
    <w:rsid w:val="12527291"/>
    <w:rsid w:val="1253687F"/>
    <w:rsid w:val="12540D67"/>
    <w:rsid w:val="12547AC6"/>
    <w:rsid w:val="12554C08"/>
    <w:rsid w:val="12565F4C"/>
    <w:rsid w:val="125706D7"/>
    <w:rsid w:val="12591138"/>
    <w:rsid w:val="125A7897"/>
    <w:rsid w:val="125B366E"/>
    <w:rsid w:val="125B4DEB"/>
    <w:rsid w:val="125E4185"/>
    <w:rsid w:val="125F4B82"/>
    <w:rsid w:val="12606097"/>
    <w:rsid w:val="12642497"/>
    <w:rsid w:val="126455C8"/>
    <w:rsid w:val="1265091E"/>
    <w:rsid w:val="12663838"/>
    <w:rsid w:val="12667816"/>
    <w:rsid w:val="12684377"/>
    <w:rsid w:val="126862C6"/>
    <w:rsid w:val="126A456E"/>
    <w:rsid w:val="126A521C"/>
    <w:rsid w:val="126D64EA"/>
    <w:rsid w:val="126F2A02"/>
    <w:rsid w:val="12725577"/>
    <w:rsid w:val="12733B69"/>
    <w:rsid w:val="12735287"/>
    <w:rsid w:val="12736769"/>
    <w:rsid w:val="12741016"/>
    <w:rsid w:val="12766B1C"/>
    <w:rsid w:val="127855EB"/>
    <w:rsid w:val="127937CA"/>
    <w:rsid w:val="127A3F6A"/>
    <w:rsid w:val="127C271E"/>
    <w:rsid w:val="127C4275"/>
    <w:rsid w:val="127C625F"/>
    <w:rsid w:val="12815516"/>
    <w:rsid w:val="1288008C"/>
    <w:rsid w:val="128B521B"/>
    <w:rsid w:val="128C07A6"/>
    <w:rsid w:val="128C4CB1"/>
    <w:rsid w:val="128D3953"/>
    <w:rsid w:val="128E4AE7"/>
    <w:rsid w:val="12912391"/>
    <w:rsid w:val="12921936"/>
    <w:rsid w:val="129319ED"/>
    <w:rsid w:val="12991FF1"/>
    <w:rsid w:val="129B5CB0"/>
    <w:rsid w:val="12A06D37"/>
    <w:rsid w:val="12A406EE"/>
    <w:rsid w:val="12A46DF6"/>
    <w:rsid w:val="12A51A07"/>
    <w:rsid w:val="12A52212"/>
    <w:rsid w:val="12A6650B"/>
    <w:rsid w:val="12A666E3"/>
    <w:rsid w:val="12A8463E"/>
    <w:rsid w:val="12A927B1"/>
    <w:rsid w:val="12A96EE9"/>
    <w:rsid w:val="12AC5A84"/>
    <w:rsid w:val="12AE2FB0"/>
    <w:rsid w:val="12AE74D3"/>
    <w:rsid w:val="12AF102E"/>
    <w:rsid w:val="12B12B5E"/>
    <w:rsid w:val="12B157D1"/>
    <w:rsid w:val="12B56242"/>
    <w:rsid w:val="12B80DA3"/>
    <w:rsid w:val="12B87BE9"/>
    <w:rsid w:val="12BC14F2"/>
    <w:rsid w:val="12BC23D5"/>
    <w:rsid w:val="12BD1031"/>
    <w:rsid w:val="12BE48EF"/>
    <w:rsid w:val="12BF669E"/>
    <w:rsid w:val="12C07CAA"/>
    <w:rsid w:val="12C14C5F"/>
    <w:rsid w:val="12C31AD3"/>
    <w:rsid w:val="12C739CC"/>
    <w:rsid w:val="12C743FE"/>
    <w:rsid w:val="12C91594"/>
    <w:rsid w:val="12C9311B"/>
    <w:rsid w:val="12C93D47"/>
    <w:rsid w:val="12CF22EB"/>
    <w:rsid w:val="12D442B2"/>
    <w:rsid w:val="12D81EC2"/>
    <w:rsid w:val="12DB190F"/>
    <w:rsid w:val="12DC5569"/>
    <w:rsid w:val="12DD35FB"/>
    <w:rsid w:val="12DE2A7A"/>
    <w:rsid w:val="12E23D16"/>
    <w:rsid w:val="12E26165"/>
    <w:rsid w:val="12E3062A"/>
    <w:rsid w:val="12E33AFD"/>
    <w:rsid w:val="12E34562"/>
    <w:rsid w:val="12E3491A"/>
    <w:rsid w:val="12E4385C"/>
    <w:rsid w:val="12E61415"/>
    <w:rsid w:val="12E62FC1"/>
    <w:rsid w:val="12E63B68"/>
    <w:rsid w:val="12E8400E"/>
    <w:rsid w:val="12E943BE"/>
    <w:rsid w:val="12EA0FFB"/>
    <w:rsid w:val="12EA56AC"/>
    <w:rsid w:val="12EB17F3"/>
    <w:rsid w:val="12ED3E8B"/>
    <w:rsid w:val="12ED6B76"/>
    <w:rsid w:val="12EE1124"/>
    <w:rsid w:val="12EF0C4A"/>
    <w:rsid w:val="12F03280"/>
    <w:rsid w:val="12F110A7"/>
    <w:rsid w:val="12F23028"/>
    <w:rsid w:val="12F468B4"/>
    <w:rsid w:val="12F50C59"/>
    <w:rsid w:val="12F86A8E"/>
    <w:rsid w:val="12FB496E"/>
    <w:rsid w:val="12FD67E4"/>
    <w:rsid w:val="13010E94"/>
    <w:rsid w:val="130137B6"/>
    <w:rsid w:val="130315FF"/>
    <w:rsid w:val="1304397B"/>
    <w:rsid w:val="1305540E"/>
    <w:rsid w:val="13057351"/>
    <w:rsid w:val="1307298B"/>
    <w:rsid w:val="1307390B"/>
    <w:rsid w:val="13087E98"/>
    <w:rsid w:val="13095B29"/>
    <w:rsid w:val="130C345A"/>
    <w:rsid w:val="130C56DD"/>
    <w:rsid w:val="130C7AC8"/>
    <w:rsid w:val="130C7E11"/>
    <w:rsid w:val="130D30E9"/>
    <w:rsid w:val="130D3523"/>
    <w:rsid w:val="130E57AC"/>
    <w:rsid w:val="131529BF"/>
    <w:rsid w:val="13155BBF"/>
    <w:rsid w:val="13157702"/>
    <w:rsid w:val="1316581D"/>
    <w:rsid w:val="13166423"/>
    <w:rsid w:val="13175DDB"/>
    <w:rsid w:val="131808A7"/>
    <w:rsid w:val="13184CA6"/>
    <w:rsid w:val="13186C29"/>
    <w:rsid w:val="131A68B3"/>
    <w:rsid w:val="131A7E35"/>
    <w:rsid w:val="131B59F5"/>
    <w:rsid w:val="131C3E9A"/>
    <w:rsid w:val="131C43DE"/>
    <w:rsid w:val="131D3E4B"/>
    <w:rsid w:val="131D4135"/>
    <w:rsid w:val="131D79EF"/>
    <w:rsid w:val="131F52AD"/>
    <w:rsid w:val="13203E11"/>
    <w:rsid w:val="13217009"/>
    <w:rsid w:val="13230DFB"/>
    <w:rsid w:val="1324376F"/>
    <w:rsid w:val="1325236A"/>
    <w:rsid w:val="13264DD1"/>
    <w:rsid w:val="13280966"/>
    <w:rsid w:val="13287BDA"/>
    <w:rsid w:val="13294D3E"/>
    <w:rsid w:val="133517A7"/>
    <w:rsid w:val="133563F1"/>
    <w:rsid w:val="1337197F"/>
    <w:rsid w:val="13387A21"/>
    <w:rsid w:val="133B05AC"/>
    <w:rsid w:val="133C04FA"/>
    <w:rsid w:val="133C4CF9"/>
    <w:rsid w:val="133C72D2"/>
    <w:rsid w:val="13413F1D"/>
    <w:rsid w:val="13415D1D"/>
    <w:rsid w:val="13422058"/>
    <w:rsid w:val="13446074"/>
    <w:rsid w:val="134652EA"/>
    <w:rsid w:val="13472966"/>
    <w:rsid w:val="134928EC"/>
    <w:rsid w:val="134A14FF"/>
    <w:rsid w:val="134D0244"/>
    <w:rsid w:val="134E52F1"/>
    <w:rsid w:val="135175DA"/>
    <w:rsid w:val="13530E39"/>
    <w:rsid w:val="13536F4D"/>
    <w:rsid w:val="135403F7"/>
    <w:rsid w:val="1354408D"/>
    <w:rsid w:val="13577D54"/>
    <w:rsid w:val="13586796"/>
    <w:rsid w:val="135B3B2E"/>
    <w:rsid w:val="135E4629"/>
    <w:rsid w:val="135F3975"/>
    <w:rsid w:val="13606D71"/>
    <w:rsid w:val="13612F10"/>
    <w:rsid w:val="13615365"/>
    <w:rsid w:val="136671B4"/>
    <w:rsid w:val="136715C1"/>
    <w:rsid w:val="13671E09"/>
    <w:rsid w:val="13674C4D"/>
    <w:rsid w:val="13682A4F"/>
    <w:rsid w:val="13692EF8"/>
    <w:rsid w:val="136B03EB"/>
    <w:rsid w:val="136B6CF8"/>
    <w:rsid w:val="136C3FE4"/>
    <w:rsid w:val="136D09F3"/>
    <w:rsid w:val="136D2855"/>
    <w:rsid w:val="136D7CE8"/>
    <w:rsid w:val="13721FFC"/>
    <w:rsid w:val="13750210"/>
    <w:rsid w:val="13773E9A"/>
    <w:rsid w:val="137A0DFD"/>
    <w:rsid w:val="137A2B22"/>
    <w:rsid w:val="137B5F08"/>
    <w:rsid w:val="137C41D9"/>
    <w:rsid w:val="137E258F"/>
    <w:rsid w:val="138050DE"/>
    <w:rsid w:val="13811B89"/>
    <w:rsid w:val="13860AE2"/>
    <w:rsid w:val="13870560"/>
    <w:rsid w:val="138749FB"/>
    <w:rsid w:val="13877E38"/>
    <w:rsid w:val="13882DF7"/>
    <w:rsid w:val="138839E7"/>
    <w:rsid w:val="138874ED"/>
    <w:rsid w:val="13896794"/>
    <w:rsid w:val="138A697B"/>
    <w:rsid w:val="138B411A"/>
    <w:rsid w:val="138B66B9"/>
    <w:rsid w:val="138B71CE"/>
    <w:rsid w:val="138C4778"/>
    <w:rsid w:val="138D05EE"/>
    <w:rsid w:val="138E46DF"/>
    <w:rsid w:val="139131F2"/>
    <w:rsid w:val="13923B75"/>
    <w:rsid w:val="13932A8B"/>
    <w:rsid w:val="13941189"/>
    <w:rsid w:val="13970BA8"/>
    <w:rsid w:val="139754D3"/>
    <w:rsid w:val="13982FE0"/>
    <w:rsid w:val="139978EF"/>
    <w:rsid w:val="139A29D4"/>
    <w:rsid w:val="139B224E"/>
    <w:rsid w:val="139C38A5"/>
    <w:rsid w:val="13A01400"/>
    <w:rsid w:val="13A23696"/>
    <w:rsid w:val="13A51351"/>
    <w:rsid w:val="13A53592"/>
    <w:rsid w:val="13A6529A"/>
    <w:rsid w:val="13A73303"/>
    <w:rsid w:val="13A826AC"/>
    <w:rsid w:val="13AA37C9"/>
    <w:rsid w:val="13AB2759"/>
    <w:rsid w:val="13AC23CF"/>
    <w:rsid w:val="13AD006A"/>
    <w:rsid w:val="13B104BB"/>
    <w:rsid w:val="13B17552"/>
    <w:rsid w:val="13B5509D"/>
    <w:rsid w:val="13B57103"/>
    <w:rsid w:val="13B73B73"/>
    <w:rsid w:val="13B8219E"/>
    <w:rsid w:val="13B92E4D"/>
    <w:rsid w:val="13BA082E"/>
    <w:rsid w:val="13BA701D"/>
    <w:rsid w:val="13BC22BA"/>
    <w:rsid w:val="13BC49AD"/>
    <w:rsid w:val="13BF22B2"/>
    <w:rsid w:val="13C53DE6"/>
    <w:rsid w:val="13C91D49"/>
    <w:rsid w:val="13CD4C05"/>
    <w:rsid w:val="13CE5779"/>
    <w:rsid w:val="13CE7BE9"/>
    <w:rsid w:val="13D001B4"/>
    <w:rsid w:val="13D01CA2"/>
    <w:rsid w:val="13D26C76"/>
    <w:rsid w:val="13D5040F"/>
    <w:rsid w:val="13D55E4C"/>
    <w:rsid w:val="13D62FE6"/>
    <w:rsid w:val="13D64029"/>
    <w:rsid w:val="13D6553E"/>
    <w:rsid w:val="13D7606D"/>
    <w:rsid w:val="13DA1B59"/>
    <w:rsid w:val="13DA5048"/>
    <w:rsid w:val="13DA7F3F"/>
    <w:rsid w:val="13DC7D52"/>
    <w:rsid w:val="13E001F0"/>
    <w:rsid w:val="13E03C83"/>
    <w:rsid w:val="13E12793"/>
    <w:rsid w:val="13E261AF"/>
    <w:rsid w:val="13E4042B"/>
    <w:rsid w:val="13E528D8"/>
    <w:rsid w:val="13E6254A"/>
    <w:rsid w:val="13E948FC"/>
    <w:rsid w:val="13EB54FC"/>
    <w:rsid w:val="13EC3199"/>
    <w:rsid w:val="13ED29B3"/>
    <w:rsid w:val="13F0352F"/>
    <w:rsid w:val="13F102D8"/>
    <w:rsid w:val="13F44453"/>
    <w:rsid w:val="13F5509D"/>
    <w:rsid w:val="13FA64D3"/>
    <w:rsid w:val="13FC273D"/>
    <w:rsid w:val="13FF129A"/>
    <w:rsid w:val="13FF4C9F"/>
    <w:rsid w:val="140140F0"/>
    <w:rsid w:val="140265C7"/>
    <w:rsid w:val="1402758A"/>
    <w:rsid w:val="1403162D"/>
    <w:rsid w:val="14032954"/>
    <w:rsid w:val="1405659B"/>
    <w:rsid w:val="14074C01"/>
    <w:rsid w:val="14084530"/>
    <w:rsid w:val="140925E5"/>
    <w:rsid w:val="14092834"/>
    <w:rsid w:val="140A060F"/>
    <w:rsid w:val="140B31FB"/>
    <w:rsid w:val="140D2586"/>
    <w:rsid w:val="141076AA"/>
    <w:rsid w:val="14152F8C"/>
    <w:rsid w:val="1415495B"/>
    <w:rsid w:val="14166961"/>
    <w:rsid w:val="141B224D"/>
    <w:rsid w:val="141C2D4D"/>
    <w:rsid w:val="141C7029"/>
    <w:rsid w:val="141F1061"/>
    <w:rsid w:val="14232DB7"/>
    <w:rsid w:val="1423434D"/>
    <w:rsid w:val="142D66C8"/>
    <w:rsid w:val="142D6DEF"/>
    <w:rsid w:val="142E5110"/>
    <w:rsid w:val="142F2B08"/>
    <w:rsid w:val="1431422E"/>
    <w:rsid w:val="14325AC6"/>
    <w:rsid w:val="14333417"/>
    <w:rsid w:val="1436362C"/>
    <w:rsid w:val="143750C8"/>
    <w:rsid w:val="14392A65"/>
    <w:rsid w:val="143A18E6"/>
    <w:rsid w:val="143A41BC"/>
    <w:rsid w:val="1440201B"/>
    <w:rsid w:val="14404435"/>
    <w:rsid w:val="144435C3"/>
    <w:rsid w:val="14444003"/>
    <w:rsid w:val="14444082"/>
    <w:rsid w:val="144551FB"/>
    <w:rsid w:val="145059C9"/>
    <w:rsid w:val="14507D79"/>
    <w:rsid w:val="14516B67"/>
    <w:rsid w:val="14532AA2"/>
    <w:rsid w:val="145404AC"/>
    <w:rsid w:val="14543C02"/>
    <w:rsid w:val="14565473"/>
    <w:rsid w:val="145727E4"/>
    <w:rsid w:val="14572A26"/>
    <w:rsid w:val="145748B3"/>
    <w:rsid w:val="14580A32"/>
    <w:rsid w:val="14583FCD"/>
    <w:rsid w:val="145960C3"/>
    <w:rsid w:val="145B49A2"/>
    <w:rsid w:val="145D7790"/>
    <w:rsid w:val="145E2078"/>
    <w:rsid w:val="14611BFB"/>
    <w:rsid w:val="14621ACE"/>
    <w:rsid w:val="14621C76"/>
    <w:rsid w:val="146249FB"/>
    <w:rsid w:val="14662DE2"/>
    <w:rsid w:val="14663F3E"/>
    <w:rsid w:val="14680782"/>
    <w:rsid w:val="146A302E"/>
    <w:rsid w:val="146A7746"/>
    <w:rsid w:val="146D17BA"/>
    <w:rsid w:val="146D4829"/>
    <w:rsid w:val="146D7135"/>
    <w:rsid w:val="146E273C"/>
    <w:rsid w:val="147004E8"/>
    <w:rsid w:val="14704050"/>
    <w:rsid w:val="14707453"/>
    <w:rsid w:val="14717247"/>
    <w:rsid w:val="147258E3"/>
    <w:rsid w:val="1473219E"/>
    <w:rsid w:val="14732A7D"/>
    <w:rsid w:val="14737761"/>
    <w:rsid w:val="14756DF6"/>
    <w:rsid w:val="14767E8E"/>
    <w:rsid w:val="1477334E"/>
    <w:rsid w:val="147C05F9"/>
    <w:rsid w:val="147C5959"/>
    <w:rsid w:val="147E0172"/>
    <w:rsid w:val="14846080"/>
    <w:rsid w:val="14850BC8"/>
    <w:rsid w:val="14853832"/>
    <w:rsid w:val="1486212F"/>
    <w:rsid w:val="14862727"/>
    <w:rsid w:val="14870F84"/>
    <w:rsid w:val="148A2092"/>
    <w:rsid w:val="148E6212"/>
    <w:rsid w:val="148F7A16"/>
    <w:rsid w:val="14950046"/>
    <w:rsid w:val="149A63B9"/>
    <w:rsid w:val="149A6FB3"/>
    <w:rsid w:val="149B6081"/>
    <w:rsid w:val="149D53BB"/>
    <w:rsid w:val="149D563F"/>
    <w:rsid w:val="149E2FB7"/>
    <w:rsid w:val="149F0104"/>
    <w:rsid w:val="149F1D7A"/>
    <w:rsid w:val="14A06479"/>
    <w:rsid w:val="14A33AD4"/>
    <w:rsid w:val="14A3541A"/>
    <w:rsid w:val="14A55A17"/>
    <w:rsid w:val="14A96E80"/>
    <w:rsid w:val="14AA0B0E"/>
    <w:rsid w:val="14AA45D2"/>
    <w:rsid w:val="14AB2185"/>
    <w:rsid w:val="14AB5BF6"/>
    <w:rsid w:val="14AE5929"/>
    <w:rsid w:val="14B12F13"/>
    <w:rsid w:val="14B23684"/>
    <w:rsid w:val="14B3711B"/>
    <w:rsid w:val="14B560A8"/>
    <w:rsid w:val="14B62793"/>
    <w:rsid w:val="14B939BC"/>
    <w:rsid w:val="14B97C58"/>
    <w:rsid w:val="14BC6013"/>
    <w:rsid w:val="14BD2143"/>
    <w:rsid w:val="14BF03D4"/>
    <w:rsid w:val="14C00CCC"/>
    <w:rsid w:val="14C0508F"/>
    <w:rsid w:val="14C063FE"/>
    <w:rsid w:val="14C14CDF"/>
    <w:rsid w:val="14C23A33"/>
    <w:rsid w:val="14C32AB9"/>
    <w:rsid w:val="14C471D7"/>
    <w:rsid w:val="14C52F37"/>
    <w:rsid w:val="14C57638"/>
    <w:rsid w:val="14C722C6"/>
    <w:rsid w:val="14C76B45"/>
    <w:rsid w:val="14C82761"/>
    <w:rsid w:val="14C85B7B"/>
    <w:rsid w:val="14CB0F8B"/>
    <w:rsid w:val="14CB7E4A"/>
    <w:rsid w:val="14CC38E4"/>
    <w:rsid w:val="14CC7A2B"/>
    <w:rsid w:val="14CD080C"/>
    <w:rsid w:val="14CF1093"/>
    <w:rsid w:val="14CF28AF"/>
    <w:rsid w:val="14D201B0"/>
    <w:rsid w:val="14D211EF"/>
    <w:rsid w:val="14D25917"/>
    <w:rsid w:val="14D509BB"/>
    <w:rsid w:val="14D660AD"/>
    <w:rsid w:val="14D665CD"/>
    <w:rsid w:val="14D8565E"/>
    <w:rsid w:val="14DA04DB"/>
    <w:rsid w:val="14DC2605"/>
    <w:rsid w:val="14DE770E"/>
    <w:rsid w:val="14DF7560"/>
    <w:rsid w:val="14E30E86"/>
    <w:rsid w:val="14E31AE3"/>
    <w:rsid w:val="14E44056"/>
    <w:rsid w:val="14E52FF7"/>
    <w:rsid w:val="14E8295E"/>
    <w:rsid w:val="14E85CE7"/>
    <w:rsid w:val="14E9313A"/>
    <w:rsid w:val="14EA11C7"/>
    <w:rsid w:val="14EA38A4"/>
    <w:rsid w:val="14EB33D5"/>
    <w:rsid w:val="14EC07CA"/>
    <w:rsid w:val="14EC7ABA"/>
    <w:rsid w:val="14ED3BA0"/>
    <w:rsid w:val="14EE4E64"/>
    <w:rsid w:val="14F43287"/>
    <w:rsid w:val="14F5132B"/>
    <w:rsid w:val="14F609BE"/>
    <w:rsid w:val="14F7778D"/>
    <w:rsid w:val="14FA27E0"/>
    <w:rsid w:val="14FB7E74"/>
    <w:rsid w:val="14FC28FE"/>
    <w:rsid w:val="14FE02FA"/>
    <w:rsid w:val="14FF06C6"/>
    <w:rsid w:val="15001265"/>
    <w:rsid w:val="15015C0F"/>
    <w:rsid w:val="150316AC"/>
    <w:rsid w:val="15035CCD"/>
    <w:rsid w:val="1507215F"/>
    <w:rsid w:val="150727C6"/>
    <w:rsid w:val="150C3E73"/>
    <w:rsid w:val="150E201C"/>
    <w:rsid w:val="151258A6"/>
    <w:rsid w:val="151563DD"/>
    <w:rsid w:val="15162DC2"/>
    <w:rsid w:val="1516401D"/>
    <w:rsid w:val="15176B6A"/>
    <w:rsid w:val="151777D7"/>
    <w:rsid w:val="15181ED5"/>
    <w:rsid w:val="15186243"/>
    <w:rsid w:val="15194F0B"/>
    <w:rsid w:val="151A3D57"/>
    <w:rsid w:val="151C0C60"/>
    <w:rsid w:val="151C5449"/>
    <w:rsid w:val="151E1FFE"/>
    <w:rsid w:val="151E3102"/>
    <w:rsid w:val="151F4405"/>
    <w:rsid w:val="152148F1"/>
    <w:rsid w:val="15220F79"/>
    <w:rsid w:val="15222133"/>
    <w:rsid w:val="152248DF"/>
    <w:rsid w:val="15234FCE"/>
    <w:rsid w:val="152575D4"/>
    <w:rsid w:val="152851FD"/>
    <w:rsid w:val="152A3590"/>
    <w:rsid w:val="152B2840"/>
    <w:rsid w:val="152C02AD"/>
    <w:rsid w:val="152D4E30"/>
    <w:rsid w:val="152E70FF"/>
    <w:rsid w:val="152F1D29"/>
    <w:rsid w:val="153028ED"/>
    <w:rsid w:val="15311FF8"/>
    <w:rsid w:val="15365DD0"/>
    <w:rsid w:val="15377E8C"/>
    <w:rsid w:val="15390BE1"/>
    <w:rsid w:val="153A4B73"/>
    <w:rsid w:val="153C63D7"/>
    <w:rsid w:val="153E56AD"/>
    <w:rsid w:val="1543492E"/>
    <w:rsid w:val="154379D2"/>
    <w:rsid w:val="1544523D"/>
    <w:rsid w:val="15447990"/>
    <w:rsid w:val="15484E95"/>
    <w:rsid w:val="15485009"/>
    <w:rsid w:val="154A295E"/>
    <w:rsid w:val="1553043B"/>
    <w:rsid w:val="15581766"/>
    <w:rsid w:val="15586521"/>
    <w:rsid w:val="155B2453"/>
    <w:rsid w:val="155B7CA3"/>
    <w:rsid w:val="155C6993"/>
    <w:rsid w:val="156045A9"/>
    <w:rsid w:val="15612DB0"/>
    <w:rsid w:val="1563292A"/>
    <w:rsid w:val="1568363E"/>
    <w:rsid w:val="156C6BE3"/>
    <w:rsid w:val="157130FE"/>
    <w:rsid w:val="15715754"/>
    <w:rsid w:val="15720AF6"/>
    <w:rsid w:val="15723B17"/>
    <w:rsid w:val="157279E5"/>
    <w:rsid w:val="157317AC"/>
    <w:rsid w:val="157713A3"/>
    <w:rsid w:val="1577353C"/>
    <w:rsid w:val="15784612"/>
    <w:rsid w:val="15797EDF"/>
    <w:rsid w:val="157A55E8"/>
    <w:rsid w:val="157D1F02"/>
    <w:rsid w:val="15857CF9"/>
    <w:rsid w:val="15870608"/>
    <w:rsid w:val="158E1109"/>
    <w:rsid w:val="158F75B3"/>
    <w:rsid w:val="15902B0F"/>
    <w:rsid w:val="15917350"/>
    <w:rsid w:val="15940AF5"/>
    <w:rsid w:val="159475CD"/>
    <w:rsid w:val="159843ED"/>
    <w:rsid w:val="15995BDB"/>
    <w:rsid w:val="159A284D"/>
    <w:rsid w:val="159A7203"/>
    <w:rsid w:val="159B3F49"/>
    <w:rsid w:val="159E5BFC"/>
    <w:rsid w:val="159E7B0F"/>
    <w:rsid w:val="159F7B34"/>
    <w:rsid w:val="15A002CB"/>
    <w:rsid w:val="15A07504"/>
    <w:rsid w:val="15A266B7"/>
    <w:rsid w:val="15A63501"/>
    <w:rsid w:val="15A655A0"/>
    <w:rsid w:val="15A70378"/>
    <w:rsid w:val="15A819B1"/>
    <w:rsid w:val="15AB010A"/>
    <w:rsid w:val="15AC1D3D"/>
    <w:rsid w:val="15AD3EA1"/>
    <w:rsid w:val="15B13953"/>
    <w:rsid w:val="15B32CD6"/>
    <w:rsid w:val="15B7632C"/>
    <w:rsid w:val="15B97E14"/>
    <w:rsid w:val="15BA41FA"/>
    <w:rsid w:val="15BB7B9F"/>
    <w:rsid w:val="15BD452E"/>
    <w:rsid w:val="15BD5879"/>
    <w:rsid w:val="15BD7296"/>
    <w:rsid w:val="15BE20F6"/>
    <w:rsid w:val="15BF5163"/>
    <w:rsid w:val="15C25716"/>
    <w:rsid w:val="15C56C6E"/>
    <w:rsid w:val="15C72EA3"/>
    <w:rsid w:val="15C82931"/>
    <w:rsid w:val="15C965B4"/>
    <w:rsid w:val="15CB23C6"/>
    <w:rsid w:val="15CB52AB"/>
    <w:rsid w:val="15CD521F"/>
    <w:rsid w:val="15D1043A"/>
    <w:rsid w:val="15D11FD0"/>
    <w:rsid w:val="15D259BC"/>
    <w:rsid w:val="15D44F69"/>
    <w:rsid w:val="15D63317"/>
    <w:rsid w:val="15D635FE"/>
    <w:rsid w:val="15D64FD3"/>
    <w:rsid w:val="15D657B3"/>
    <w:rsid w:val="15D818BD"/>
    <w:rsid w:val="15D83B22"/>
    <w:rsid w:val="15D91312"/>
    <w:rsid w:val="15DB35E1"/>
    <w:rsid w:val="15DD398C"/>
    <w:rsid w:val="15DE1B42"/>
    <w:rsid w:val="15DF3F53"/>
    <w:rsid w:val="15DF667F"/>
    <w:rsid w:val="15E04E61"/>
    <w:rsid w:val="15E05F2F"/>
    <w:rsid w:val="15E07A5A"/>
    <w:rsid w:val="15E2731C"/>
    <w:rsid w:val="15E277AF"/>
    <w:rsid w:val="15E4007A"/>
    <w:rsid w:val="15E55BF0"/>
    <w:rsid w:val="15E80197"/>
    <w:rsid w:val="15E8111E"/>
    <w:rsid w:val="15E84829"/>
    <w:rsid w:val="15E87B31"/>
    <w:rsid w:val="15EC29E2"/>
    <w:rsid w:val="15F0123A"/>
    <w:rsid w:val="15F01F1A"/>
    <w:rsid w:val="15F32F1C"/>
    <w:rsid w:val="15F34BFB"/>
    <w:rsid w:val="15F35E0B"/>
    <w:rsid w:val="15F976FF"/>
    <w:rsid w:val="15FB6AB3"/>
    <w:rsid w:val="15FC55FB"/>
    <w:rsid w:val="15FF45B8"/>
    <w:rsid w:val="160034A7"/>
    <w:rsid w:val="16006218"/>
    <w:rsid w:val="1602108E"/>
    <w:rsid w:val="160255BC"/>
    <w:rsid w:val="16041F38"/>
    <w:rsid w:val="16080C60"/>
    <w:rsid w:val="16082A01"/>
    <w:rsid w:val="1608383A"/>
    <w:rsid w:val="1608528B"/>
    <w:rsid w:val="160975FE"/>
    <w:rsid w:val="160B5D5C"/>
    <w:rsid w:val="16102ED0"/>
    <w:rsid w:val="161039EF"/>
    <w:rsid w:val="1610417F"/>
    <w:rsid w:val="161045FD"/>
    <w:rsid w:val="16114543"/>
    <w:rsid w:val="16141C99"/>
    <w:rsid w:val="16184FD3"/>
    <w:rsid w:val="161932E3"/>
    <w:rsid w:val="161F7560"/>
    <w:rsid w:val="16206DFD"/>
    <w:rsid w:val="162321B7"/>
    <w:rsid w:val="16286FAE"/>
    <w:rsid w:val="16291800"/>
    <w:rsid w:val="162C228D"/>
    <w:rsid w:val="162D1677"/>
    <w:rsid w:val="162D6944"/>
    <w:rsid w:val="162F29BB"/>
    <w:rsid w:val="162F760E"/>
    <w:rsid w:val="16315E0A"/>
    <w:rsid w:val="16322BE6"/>
    <w:rsid w:val="16324B8B"/>
    <w:rsid w:val="16354712"/>
    <w:rsid w:val="16370115"/>
    <w:rsid w:val="16373897"/>
    <w:rsid w:val="16377BDF"/>
    <w:rsid w:val="163847D8"/>
    <w:rsid w:val="16395F61"/>
    <w:rsid w:val="16397E49"/>
    <w:rsid w:val="163A5CA8"/>
    <w:rsid w:val="163F058B"/>
    <w:rsid w:val="16493D66"/>
    <w:rsid w:val="164A4F5C"/>
    <w:rsid w:val="164B5E40"/>
    <w:rsid w:val="164C407E"/>
    <w:rsid w:val="164C76C3"/>
    <w:rsid w:val="164D1C68"/>
    <w:rsid w:val="164D1C99"/>
    <w:rsid w:val="164E22C7"/>
    <w:rsid w:val="164F2081"/>
    <w:rsid w:val="16501EB8"/>
    <w:rsid w:val="16585807"/>
    <w:rsid w:val="165B5E70"/>
    <w:rsid w:val="165C21BD"/>
    <w:rsid w:val="165C70D3"/>
    <w:rsid w:val="165C7A8D"/>
    <w:rsid w:val="165D7D3C"/>
    <w:rsid w:val="165F75FF"/>
    <w:rsid w:val="166008AC"/>
    <w:rsid w:val="1662581D"/>
    <w:rsid w:val="1662682A"/>
    <w:rsid w:val="16645507"/>
    <w:rsid w:val="16647B58"/>
    <w:rsid w:val="166742F7"/>
    <w:rsid w:val="1667458A"/>
    <w:rsid w:val="166921CD"/>
    <w:rsid w:val="166C005C"/>
    <w:rsid w:val="166C6CF1"/>
    <w:rsid w:val="166D0054"/>
    <w:rsid w:val="166D06AF"/>
    <w:rsid w:val="166D1B27"/>
    <w:rsid w:val="166E3400"/>
    <w:rsid w:val="16753D80"/>
    <w:rsid w:val="16762889"/>
    <w:rsid w:val="16766F74"/>
    <w:rsid w:val="167677FB"/>
    <w:rsid w:val="16771540"/>
    <w:rsid w:val="167B7889"/>
    <w:rsid w:val="167E665D"/>
    <w:rsid w:val="167F6C46"/>
    <w:rsid w:val="16805513"/>
    <w:rsid w:val="16833AF3"/>
    <w:rsid w:val="168740BF"/>
    <w:rsid w:val="16886CEF"/>
    <w:rsid w:val="1689419F"/>
    <w:rsid w:val="1689620A"/>
    <w:rsid w:val="168A2BD3"/>
    <w:rsid w:val="168A6ED2"/>
    <w:rsid w:val="168C66A8"/>
    <w:rsid w:val="168F32B8"/>
    <w:rsid w:val="168F58F8"/>
    <w:rsid w:val="16913BB6"/>
    <w:rsid w:val="16925372"/>
    <w:rsid w:val="16935C9D"/>
    <w:rsid w:val="169647D7"/>
    <w:rsid w:val="169766D5"/>
    <w:rsid w:val="16983362"/>
    <w:rsid w:val="16997DAE"/>
    <w:rsid w:val="169A4704"/>
    <w:rsid w:val="169C00E2"/>
    <w:rsid w:val="169C425D"/>
    <w:rsid w:val="16A22093"/>
    <w:rsid w:val="16A640B8"/>
    <w:rsid w:val="16A65109"/>
    <w:rsid w:val="16AB6E33"/>
    <w:rsid w:val="16AE309E"/>
    <w:rsid w:val="16AE6E6C"/>
    <w:rsid w:val="16AF487E"/>
    <w:rsid w:val="16AF7C60"/>
    <w:rsid w:val="16B15A7A"/>
    <w:rsid w:val="16B2705A"/>
    <w:rsid w:val="16B428B2"/>
    <w:rsid w:val="16BB3260"/>
    <w:rsid w:val="16BC600F"/>
    <w:rsid w:val="16C11CA9"/>
    <w:rsid w:val="16C16DD4"/>
    <w:rsid w:val="16C20207"/>
    <w:rsid w:val="16C47A61"/>
    <w:rsid w:val="16C60D93"/>
    <w:rsid w:val="16C7636B"/>
    <w:rsid w:val="16C81EAF"/>
    <w:rsid w:val="16C840A8"/>
    <w:rsid w:val="16CA5354"/>
    <w:rsid w:val="16CB2E62"/>
    <w:rsid w:val="16CC4EA4"/>
    <w:rsid w:val="16CC6AA9"/>
    <w:rsid w:val="16CE66C3"/>
    <w:rsid w:val="16CF65F4"/>
    <w:rsid w:val="16D02CBD"/>
    <w:rsid w:val="16D02E27"/>
    <w:rsid w:val="16D04E23"/>
    <w:rsid w:val="16D2267A"/>
    <w:rsid w:val="16D31251"/>
    <w:rsid w:val="16D631D8"/>
    <w:rsid w:val="16D75F77"/>
    <w:rsid w:val="16DD31D7"/>
    <w:rsid w:val="16DD7749"/>
    <w:rsid w:val="16E07FEC"/>
    <w:rsid w:val="16E10C59"/>
    <w:rsid w:val="16E300C9"/>
    <w:rsid w:val="16E45DD1"/>
    <w:rsid w:val="16E516FF"/>
    <w:rsid w:val="16EA4BEC"/>
    <w:rsid w:val="16EC6682"/>
    <w:rsid w:val="16EE0904"/>
    <w:rsid w:val="16EF399D"/>
    <w:rsid w:val="16EF7935"/>
    <w:rsid w:val="16F01901"/>
    <w:rsid w:val="16F22D78"/>
    <w:rsid w:val="16F23FCB"/>
    <w:rsid w:val="16F41ADC"/>
    <w:rsid w:val="16F450C1"/>
    <w:rsid w:val="16F9360A"/>
    <w:rsid w:val="16FC5BDD"/>
    <w:rsid w:val="16FE2723"/>
    <w:rsid w:val="170207BC"/>
    <w:rsid w:val="17023AD9"/>
    <w:rsid w:val="1705354F"/>
    <w:rsid w:val="17064513"/>
    <w:rsid w:val="170672D8"/>
    <w:rsid w:val="170825F5"/>
    <w:rsid w:val="17087ECC"/>
    <w:rsid w:val="170A7A5A"/>
    <w:rsid w:val="170E1122"/>
    <w:rsid w:val="170F308F"/>
    <w:rsid w:val="17104E4B"/>
    <w:rsid w:val="171344A8"/>
    <w:rsid w:val="17142EAF"/>
    <w:rsid w:val="17146079"/>
    <w:rsid w:val="171665BE"/>
    <w:rsid w:val="1717108A"/>
    <w:rsid w:val="17177C56"/>
    <w:rsid w:val="17192FF6"/>
    <w:rsid w:val="171A65C2"/>
    <w:rsid w:val="171B1228"/>
    <w:rsid w:val="1721743B"/>
    <w:rsid w:val="17251154"/>
    <w:rsid w:val="172824AF"/>
    <w:rsid w:val="172F61E4"/>
    <w:rsid w:val="17344D3A"/>
    <w:rsid w:val="17351DD7"/>
    <w:rsid w:val="17372F3A"/>
    <w:rsid w:val="17373BDD"/>
    <w:rsid w:val="17391A7E"/>
    <w:rsid w:val="173A7D94"/>
    <w:rsid w:val="173A7FE4"/>
    <w:rsid w:val="173C3E11"/>
    <w:rsid w:val="173D4C00"/>
    <w:rsid w:val="173E7037"/>
    <w:rsid w:val="173F4474"/>
    <w:rsid w:val="17400875"/>
    <w:rsid w:val="174176B8"/>
    <w:rsid w:val="17455D01"/>
    <w:rsid w:val="17457AF8"/>
    <w:rsid w:val="17465B81"/>
    <w:rsid w:val="174C60BC"/>
    <w:rsid w:val="175003A2"/>
    <w:rsid w:val="1751376D"/>
    <w:rsid w:val="1756248A"/>
    <w:rsid w:val="175667CE"/>
    <w:rsid w:val="17594E2E"/>
    <w:rsid w:val="175A2E22"/>
    <w:rsid w:val="175B7106"/>
    <w:rsid w:val="175D48D0"/>
    <w:rsid w:val="175E35D1"/>
    <w:rsid w:val="175E50F0"/>
    <w:rsid w:val="17607EF6"/>
    <w:rsid w:val="176351AE"/>
    <w:rsid w:val="17643508"/>
    <w:rsid w:val="17655E0E"/>
    <w:rsid w:val="1766110B"/>
    <w:rsid w:val="1767562A"/>
    <w:rsid w:val="176B2CAC"/>
    <w:rsid w:val="176D1743"/>
    <w:rsid w:val="176F4B7D"/>
    <w:rsid w:val="17711744"/>
    <w:rsid w:val="17717726"/>
    <w:rsid w:val="17727EA0"/>
    <w:rsid w:val="17752335"/>
    <w:rsid w:val="177537A9"/>
    <w:rsid w:val="17794DE5"/>
    <w:rsid w:val="17797302"/>
    <w:rsid w:val="177B07CE"/>
    <w:rsid w:val="177E04B7"/>
    <w:rsid w:val="177E6EE9"/>
    <w:rsid w:val="177F4122"/>
    <w:rsid w:val="177F4E0A"/>
    <w:rsid w:val="178276AC"/>
    <w:rsid w:val="178540AD"/>
    <w:rsid w:val="1788601E"/>
    <w:rsid w:val="178B05EC"/>
    <w:rsid w:val="178C2F91"/>
    <w:rsid w:val="178C3935"/>
    <w:rsid w:val="178D7A45"/>
    <w:rsid w:val="178E3464"/>
    <w:rsid w:val="17905469"/>
    <w:rsid w:val="17913D91"/>
    <w:rsid w:val="17932E52"/>
    <w:rsid w:val="179742E4"/>
    <w:rsid w:val="179758A1"/>
    <w:rsid w:val="17986779"/>
    <w:rsid w:val="179C3570"/>
    <w:rsid w:val="179C5E42"/>
    <w:rsid w:val="179D607E"/>
    <w:rsid w:val="17A17843"/>
    <w:rsid w:val="17A21E4A"/>
    <w:rsid w:val="17A37BD7"/>
    <w:rsid w:val="17A66914"/>
    <w:rsid w:val="17A83FC7"/>
    <w:rsid w:val="17A869C0"/>
    <w:rsid w:val="17AE518B"/>
    <w:rsid w:val="17B0503D"/>
    <w:rsid w:val="17B11BBE"/>
    <w:rsid w:val="17B1201D"/>
    <w:rsid w:val="17B2289C"/>
    <w:rsid w:val="17B4463D"/>
    <w:rsid w:val="17B56D03"/>
    <w:rsid w:val="17B60720"/>
    <w:rsid w:val="17B62FFB"/>
    <w:rsid w:val="17B93218"/>
    <w:rsid w:val="17B96114"/>
    <w:rsid w:val="17BA3576"/>
    <w:rsid w:val="17BB5170"/>
    <w:rsid w:val="17BB5D52"/>
    <w:rsid w:val="17BC68DA"/>
    <w:rsid w:val="17BD269E"/>
    <w:rsid w:val="17C22253"/>
    <w:rsid w:val="17C31092"/>
    <w:rsid w:val="17C378C8"/>
    <w:rsid w:val="17C572E6"/>
    <w:rsid w:val="17C87F0D"/>
    <w:rsid w:val="17C97DA9"/>
    <w:rsid w:val="17CC4740"/>
    <w:rsid w:val="17D0045B"/>
    <w:rsid w:val="17D00556"/>
    <w:rsid w:val="17D01D02"/>
    <w:rsid w:val="17D24947"/>
    <w:rsid w:val="17D33731"/>
    <w:rsid w:val="17D44940"/>
    <w:rsid w:val="17D70AB5"/>
    <w:rsid w:val="17D76364"/>
    <w:rsid w:val="17D87071"/>
    <w:rsid w:val="17D93CA8"/>
    <w:rsid w:val="17DD3C0A"/>
    <w:rsid w:val="17DD59D7"/>
    <w:rsid w:val="17DE20BA"/>
    <w:rsid w:val="17DF1C9F"/>
    <w:rsid w:val="17DF7195"/>
    <w:rsid w:val="17E13FA3"/>
    <w:rsid w:val="17E26922"/>
    <w:rsid w:val="17E33B06"/>
    <w:rsid w:val="17E6741F"/>
    <w:rsid w:val="17E91B7E"/>
    <w:rsid w:val="17F00F17"/>
    <w:rsid w:val="17F0769F"/>
    <w:rsid w:val="17F25F96"/>
    <w:rsid w:val="17FD135E"/>
    <w:rsid w:val="17FF0F03"/>
    <w:rsid w:val="17FF6810"/>
    <w:rsid w:val="18017769"/>
    <w:rsid w:val="18037AA3"/>
    <w:rsid w:val="180446E7"/>
    <w:rsid w:val="180673E9"/>
    <w:rsid w:val="18087F39"/>
    <w:rsid w:val="180A6255"/>
    <w:rsid w:val="180D4647"/>
    <w:rsid w:val="180D7BDD"/>
    <w:rsid w:val="18100940"/>
    <w:rsid w:val="18107B06"/>
    <w:rsid w:val="18120960"/>
    <w:rsid w:val="18135B37"/>
    <w:rsid w:val="181360DA"/>
    <w:rsid w:val="18140961"/>
    <w:rsid w:val="18176AA3"/>
    <w:rsid w:val="181D1A96"/>
    <w:rsid w:val="181F1A0F"/>
    <w:rsid w:val="181F6C58"/>
    <w:rsid w:val="18200322"/>
    <w:rsid w:val="1820581A"/>
    <w:rsid w:val="182147E9"/>
    <w:rsid w:val="182169E5"/>
    <w:rsid w:val="18222CC9"/>
    <w:rsid w:val="182261CE"/>
    <w:rsid w:val="182370E9"/>
    <w:rsid w:val="18237BFA"/>
    <w:rsid w:val="1825745B"/>
    <w:rsid w:val="18263B1B"/>
    <w:rsid w:val="1827797A"/>
    <w:rsid w:val="182A219E"/>
    <w:rsid w:val="182A6E92"/>
    <w:rsid w:val="182C145C"/>
    <w:rsid w:val="1831633E"/>
    <w:rsid w:val="18357A57"/>
    <w:rsid w:val="183605EE"/>
    <w:rsid w:val="183B1A93"/>
    <w:rsid w:val="18403E08"/>
    <w:rsid w:val="18411AFD"/>
    <w:rsid w:val="18446682"/>
    <w:rsid w:val="18462CFC"/>
    <w:rsid w:val="184B00D2"/>
    <w:rsid w:val="184B5F94"/>
    <w:rsid w:val="184F6180"/>
    <w:rsid w:val="1850191D"/>
    <w:rsid w:val="18520C99"/>
    <w:rsid w:val="1854538F"/>
    <w:rsid w:val="185663F3"/>
    <w:rsid w:val="18586D1F"/>
    <w:rsid w:val="185A159D"/>
    <w:rsid w:val="185F4A9E"/>
    <w:rsid w:val="185F5013"/>
    <w:rsid w:val="1862258D"/>
    <w:rsid w:val="18626D60"/>
    <w:rsid w:val="18630A0C"/>
    <w:rsid w:val="18661E12"/>
    <w:rsid w:val="18663BB6"/>
    <w:rsid w:val="186643BA"/>
    <w:rsid w:val="18684BD3"/>
    <w:rsid w:val="18704E74"/>
    <w:rsid w:val="18736021"/>
    <w:rsid w:val="18740986"/>
    <w:rsid w:val="187714EB"/>
    <w:rsid w:val="187767F1"/>
    <w:rsid w:val="18796F87"/>
    <w:rsid w:val="18797F4B"/>
    <w:rsid w:val="187D673B"/>
    <w:rsid w:val="187F462B"/>
    <w:rsid w:val="18802A29"/>
    <w:rsid w:val="18815041"/>
    <w:rsid w:val="18820420"/>
    <w:rsid w:val="188231F3"/>
    <w:rsid w:val="18825281"/>
    <w:rsid w:val="18865DF4"/>
    <w:rsid w:val="188727AB"/>
    <w:rsid w:val="188B208D"/>
    <w:rsid w:val="188D5F8E"/>
    <w:rsid w:val="188D650C"/>
    <w:rsid w:val="188E4294"/>
    <w:rsid w:val="18900B53"/>
    <w:rsid w:val="18902800"/>
    <w:rsid w:val="18906211"/>
    <w:rsid w:val="1891315B"/>
    <w:rsid w:val="18923C27"/>
    <w:rsid w:val="18934126"/>
    <w:rsid w:val="18941AF1"/>
    <w:rsid w:val="18956AF3"/>
    <w:rsid w:val="18990931"/>
    <w:rsid w:val="18991887"/>
    <w:rsid w:val="18992AB9"/>
    <w:rsid w:val="18995C67"/>
    <w:rsid w:val="189B7A35"/>
    <w:rsid w:val="189C4E32"/>
    <w:rsid w:val="189D68E9"/>
    <w:rsid w:val="189F244B"/>
    <w:rsid w:val="189F7457"/>
    <w:rsid w:val="18A60747"/>
    <w:rsid w:val="18A641AC"/>
    <w:rsid w:val="18A81FC4"/>
    <w:rsid w:val="18AE7888"/>
    <w:rsid w:val="18B00410"/>
    <w:rsid w:val="18B22F3A"/>
    <w:rsid w:val="18B24645"/>
    <w:rsid w:val="18B26594"/>
    <w:rsid w:val="18B4586D"/>
    <w:rsid w:val="18B55D6D"/>
    <w:rsid w:val="18B96F0F"/>
    <w:rsid w:val="18BA0A89"/>
    <w:rsid w:val="18BB0FA8"/>
    <w:rsid w:val="18BC7DC6"/>
    <w:rsid w:val="18BD52F6"/>
    <w:rsid w:val="18BF0DD9"/>
    <w:rsid w:val="18C21EE1"/>
    <w:rsid w:val="18C231F0"/>
    <w:rsid w:val="18C37C3A"/>
    <w:rsid w:val="18C5557F"/>
    <w:rsid w:val="18CB62FA"/>
    <w:rsid w:val="18CE1338"/>
    <w:rsid w:val="18CF032B"/>
    <w:rsid w:val="18D04525"/>
    <w:rsid w:val="18D428E2"/>
    <w:rsid w:val="18D72370"/>
    <w:rsid w:val="18D82811"/>
    <w:rsid w:val="18D86BF8"/>
    <w:rsid w:val="18DB03EB"/>
    <w:rsid w:val="18DB2972"/>
    <w:rsid w:val="18DD0AB7"/>
    <w:rsid w:val="18DE5131"/>
    <w:rsid w:val="18DE7BD6"/>
    <w:rsid w:val="18E21208"/>
    <w:rsid w:val="18E361E7"/>
    <w:rsid w:val="18E70EE7"/>
    <w:rsid w:val="18E752BC"/>
    <w:rsid w:val="18E842F6"/>
    <w:rsid w:val="18EA4405"/>
    <w:rsid w:val="18EB3845"/>
    <w:rsid w:val="18F266ED"/>
    <w:rsid w:val="18F42231"/>
    <w:rsid w:val="18F45314"/>
    <w:rsid w:val="18F54F12"/>
    <w:rsid w:val="18F736C1"/>
    <w:rsid w:val="18F84044"/>
    <w:rsid w:val="18FA1519"/>
    <w:rsid w:val="18FA1ED5"/>
    <w:rsid w:val="19034902"/>
    <w:rsid w:val="19077A9A"/>
    <w:rsid w:val="190936EA"/>
    <w:rsid w:val="190B0519"/>
    <w:rsid w:val="190B6D58"/>
    <w:rsid w:val="190F10BC"/>
    <w:rsid w:val="19107D84"/>
    <w:rsid w:val="19115D4B"/>
    <w:rsid w:val="19137151"/>
    <w:rsid w:val="19142CF8"/>
    <w:rsid w:val="191643C9"/>
    <w:rsid w:val="191671E8"/>
    <w:rsid w:val="19177E8B"/>
    <w:rsid w:val="19187FC2"/>
    <w:rsid w:val="19191CC1"/>
    <w:rsid w:val="191C1FCD"/>
    <w:rsid w:val="191C2809"/>
    <w:rsid w:val="191E276E"/>
    <w:rsid w:val="1920690E"/>
    <w:rsid w:val="19207005"/>
    <w:rsid w:val="19223B76"/>
    <w:rsid w:val="1922722C"/>
    <w:rsid w:val="19273B72"/>
    <w:rsid w:val="19274B37"/>
    <w:rsid w:val="192A31C1"/>
    <w:rsid w:val="192B1FAC"/>
    <w:rsid w:val="192E2EA8"/>
    <w:rsid w:val="193260D3"/>
    <w:rsid w:val="193A4042"/>
    <w:rsid w:val="193C36E0"/>
    <w:rsid w:val="193E2752"/>
    <w:rsid w:val="193E3E0A"/>
    <w:rsid w:val="193F060F"/>
    <w:rsid w:val="193F72BE"/>
    <w:rsid w:val="19404102"/>
    <w:rsid w:val="1942223F"/>
    <w:rsid w:val="194235F2"/>
    <w:rsid w:val="1943573F"/>
    <w:rsid w:val="194542A6"/>
    <w:rsid w:val="19461AA6"/>
    <w:rsid w:val="194623F5"/>
    <w:rsid w:val="194635B8"/>
    <w:rsid w:val="194767AD"/>
    <w:rsid w:val="19491D28"/>
    <w:rsid w:val="1949414D"/>
    <w:rsid w:val="194D0E42"/>
    <w:rsid w:val="194D273C"/>
    <w:rsid w:val="194E1CDC"/>
    <w:rsid w:val="194E5E9D"/>
    <w:rsid w:val="19500BCB"/>
    <w:rsid w:val="195450F1"/>
    <w:rsid w:val="19546584"/>
    <w:rsid w:val="1959032E"/>
    <w:rsid w:val="19592242"/>
    <w:rsid w:val="195C486E"/>
    <w:rsid w:val="195E3087"/>
    <w:rsid w:val="195E3B2C"/>
    <w:rsid w:val="195E5B90"/>
    <w:rsid w:val="195F01A5"/>
    <w:rsid w:val="196138EE"/>
    <w:rsid w:val="19620D3C"/>
    <w:rsid w:val="19627996"/>
    <w:rsid w:val="196746AE"/>
    <w:rsid w:val="196B4986"/>
    <w:rsid w:val="196C2929"/>
    <w:rsid w:val="196D5AC5"/>
    <w:rsid w:val="196E2814"/>
    <w:rsid w:val="197029FB"/>
    <w:rsid w:val="19724810"/>
    <w:rsid w:val="1972482C"/>
    <w:rsid w:val="19781ED9"/>
    <w:rsid w:val="197A0BAD"/>
    <w:rsid w:val="197A1185"/>
    <w:rsid w:val="197B04C6"/>
    <w:rsid w:val="197B7015"/>
    <w:rsid w:val="197D1BE2"/>
    <w:rsid w:val="197D702A"/>
    <w:rsid w:val="197F5286"/>
    <w:rsid w:val="19821655"/>
    <w:rsid w:val="19822E25"/>
    <w:rsid w:val="19833C28"/>
    <w:rsid w:val="198343FD"/>
    <w:rsid w:val="19842112"/>
    <w:rsid w:val="198435E1"/>
    <w:rsid w:val="198A24E5"/>
    <w:rsid w:val="198A7F5A"/>
    <w:rsid w:val="198B5ED6"/>
    <w:rsid w:val="198E7A46"/>
    <w:rsid w:val="199260B8"/>
    <w:rsid w:val="199269F9"/>
    <w:rsid w:val="199571EB"/>
    <w:rsid w:val="199756F6"/>
    <w:rsid w:val="19996FFD"/>
    <w:rsid w:val="199B323A"/>
    <w:rsid w:val="199E4AA7"/>
    <w:rsid w:val="199F4DB6"/>
    <w:rsid w:val="199F587E"/>
    <w:rsid w:val="19A304FD"/>
    <w:rsid w:val="19A350F4"/>
    <w:rsid w:val="19A63CCC"/>
    <w:rsid w:val="19A71431"/>
    <w:rsid w:val="19AC160C"/>
    <w:rsid w:val="19B25B9E"/>
    <w:rsid w:val="19B60028"/>
    <w:rsid w:val="19B70C37"/>
    <w:rsid w:val="19B727A2"/>
    <w:rsid w:val="19B83E15"/>
    <w:rsid w:val="19BA29AA"/>
    <w:rsid w:val="19BB6014"/>
    <w:rsid w:val="19BC1AE8"/>
    <w:rsid w:val="19BE4A93"/>
    <w:rsid w:val="19C17D1A"/>
    <w:rsid w:val="19C231DC"/>
    <w:rsid w:val="19C26912"/>
    <w:rsid w:val="19C71301"/>
    <w:rsid w:val="19C8428A"/>
    <w:rsid w:val="19C953F6"/>
    <w:rsid w:val="19C95B39"/>
    <w:rsid w:val="19CA6B64"/>
    <w:rsid w:val="19CD159A"/>
    <w:rsid w:val="19D054C1"/>
    <w:rsid w:val="19D0768F"/>
    <w:rsid w:val="19D125E4"/>
    <w:rsid w:val="19D2797D"/>
    <w:rsid w:val="19D328D3"/>
    <w:rsid w:val="19D40724"/>
    <w:rsid w:val="19D6117A"/>
    <w:rsid w:val="19D668E4"/>
    <w:rsid w:val="19D67A15"/>
    <w:rsid w:val="19DC7DA5"/>
    <w:rsid w:val="19DD660A"/>
    <w:rsid w:val="19DE0651"/>
    <w:rsid w:val="19DF7F94"/>
    <w:rsid w:val="19E17A86"/>
    <w:rsid w:val="19E92A75"/>
    <w:rsid w:val="19EE0927"/>
    <w:rsid w:val="19EF040B"/>
    <w:rsid w:val="19F03468"/>
    <w:rsid w:val="19F34057"/>
    <w:rsid w:val="19F34708"/>
    <w:rsid w:val="19F6114E"/>
    <w:rsid w:val="19F774C5"/>
    <w:rsid w:val="19F9437D"/>
    <w:rsid w:val="19FD2F06"/>
    <w:rsid w:val="1A01052F"/>
    <w:rsid w:val="1A0164F6"/>
    <w:rsid w:val="1A022B01"/>
    <w:rsid w:val="1A03172C"/>
    <w:rsid w:val="1A06666B"/>
    <w:rsid w:val="1A075F16"/>
    <w:rsid w:val="1A084A85"/>
    <w:rsid w:val="1A092189"/>
    <w:rsid w:val="1A0E1D81"/>
    <w:rsid w:val="1A0F2342"/>
    <w:rsid w:val="1A0F4CBB"/>
    <w:rsid w:val="1A100D89"/>
    <w:rsid w:val="1A107CDC"/>
    <w:rsid w:val="1A131266"/>
    <w:rsid w:val="1A1360DE"/>
    <w:rsid w:val="1A137AEE"/>
    <w:rsid w:val="1A155EB1"/>
    <w:rsid w:val="1A19354E"/>
    <w:rsid w:val="1A1A224A"/>
    <w:rsid w:val="1A1C03D5"/>
    <w:rsid w:val="1A1C5627"/>
    <w:rsid w:val="1A1F0ABF"/>
    <w:rsid w:val="1A2058B0"/>
    <w:rsid w:val="1A2469E2"/>
    <w:rsid w:val="1A265CD4"/>
    <w:rsid w:val="1A276111"/>
    <w:rsid w:val="1A2961E0"/>
    <w:rsid w:val="1A2B4800"/>
    <w:rsid w:val="1A2C52BE"/>
    <w:rsid w:val="1A2D4EAD"/>
    <w:rsid w:val="1A32051D"/>
    <w:rsid w:val="1A330AA9"/>
    <w:rsid w:val="1A35264C"/>
    <w:rsid w:val="1A362E56"/>
    <w:rsid w:val="1A38768F"/>
    <w:rsid w:val="1A3C619C"/>
    <w:rsid w:val="1A3D5BE7"/>
    <w:rsid w:val="1A401C42"/>
    <w:rsid w:val="1A4353CE"/>
    <w:rsid w:val="1A4559AE"/>
    <w:rsid w:val="1A470D1B"/>
    <w:rsid w:val="1A471616"/>
    <w:rsid w:val="1A4863FD"/>
    <w:rsid w:val="1A4A3993"/>
    <w:rsid w:val="1A4A44EF"/>
    <w:rsid w:val="1A4B2A74"/>
    <w:rsid w:val="1A4E2FCB"/>
    <w:rsid w:val="1A4F18A1"/>
    <w:rsid w:val="1A4F663E"/>
    <w:rsid w:val="1A504EA5"/>
    <w:rsid w:val="1A51196E"/>
    <w:rsid w:val="1A5170B6"/>
    <w:rsid w:val="1A535FA9"/>
    <w:rsid w:val="1A5659EB"/>
    <w:rsid w:val="1A5766E3"/>
    <w:rsid w:val="1A577E29"/>
    <w:rsid w:val="1A584BB5"/>
    <w:rsid w:val="1A5C789B"/>
    <w:rsid w:val="1A5E5367"/>
    <w:rsid w:val="1A652E39"/>
    <w:rsid w:val="1A6552B4"/>
    <w:rsid w:val="1A656B39"/>
    <w:rsid w:val="1A6648F6"/>
    <w:rsid w:val="1A684C3D"/>
    <w:rsid w:val="1A6D6A2E"/>
    <w:rsid w:val="1A6E1E26"/>
    <w:rsid w:val="1A6E589C"/>
    <w:rsid w:val="1A6E6CC8"/>
    <w:rsid w:val="1A704F48"/>
    <w:rsid w:val="1A705680"/>
    <w:rsid w:val="1A7139EC"/>
    <w:rsid w:val="1A714800"/>
    <w:rsid w:val="1A723550"/>
    <w:rsid w:val="1A727734"/>
    <w:rsid w:val="1A761EC3"/>
    <w:rsid w:val="1A78561D"/>
    <w:rsid w:val="1A786A69"/>
    <w:rsid w:val="1A7A7438"/>
    <w:rsid w:val="1A7C1A1D"/>
    <w:rsid w:val="1A8027BD"/>
    <w:rsid w:val="1A8060E0"/>
    <w:rsid w:val="1A8134BC"/>
    <w:rsid w:val="1A817255"/>
    <w:rsid w:val="1A82157B"/>
    <w:rsid w:val="1A8404CB"/>
    <w:rsid w:val="1A8964A7"/>
    <w:rsid w:val="1A8F65FC"/>
    <w:rsid w:val="1A913668"/>
    <w:rsid w:val="1A91751D"/>
    <w:rsid w:val="1A920EB5"/>
    <w:rsid w:val="1A941BBD"/>
    <w:rsid w:val="1A9509F3"/>
    <w:rsid w:val="1A951BD6"/>
    <w:rsid w:val="1A956323"/>
    <w:rsid w:val="1A973A04"/>
    <w:rsid w:val="1A9B2B7D"/>
    <w:rsid w:val="1A9C25D1"/>
    <w:rsid w:val="1A9C3B50"/>
    <w:rsid w:val="1A9C7EF6"/>
    <w:rsid w:val="1A9D5E34"/>
    <w:rsid w:val="1AA322A4"/>
    <w:rsid w:val="1AA3320E"/>
    <w:rsid w:val="1AA62C65"/>
    <w:rsid w:val="1AA62FBB"/>
    <w:rsid w:val="1AA6549C"/>
    <w:rsid w:val="1AA83E16"/>
    <w:rsid w:val="1AAA0B07"/>
    <w:rsid w:val="1AAB7AFA"/>
    <w:rsid w:val="1AAE37D3"/>
    <w:rsid w:val="1AAE75F7"/>
    <w:rsid w:val="1AAF1D0D"/>
    <w:rsid w:val="1AB30443"/>
    <w:rsid w:val="1AB33468"/>
    <w:rsid w:val="1AB37413"/>
    <w:rsid w:val="1AB42C93"/>
    <w:rsid w:val="1AB63A5D"/>
    <w:rsid w:val="1AB7175F"/>
    <w:rsid w:val="1AB81DC1"/>
    <w:rsid w:val="1AB82C72"/>
    <w:rsid w:val="1ABC49D2"/>
    <w:rsid w:val="1ABD4581"/>
    <w:rsid w:val="1ABD635D"/>
    <w:rsid w:val="1ABF0859"/>
    <w:rsid w:val="1ABF6C1D"/>
    <w:rsid w:val="1AC005C9"/>
    <w:rsid w:val="1AC01295"/>
    <w:rsid w:val="1AC50325"/>
    <w:rsid w:val="1AC55567"/>
    <w:rsid w:val="1AC6347D"/>
    <w:rsid w:val="1AC9438D"/>
    <w:rsid w:val="1ACA4336"/>
    <w:rsid w:val="1ACB322A"/>
    <w:rsid w:val="1ACD01BE"/>
    <w:rsid w:val="1ACD1007"/>
    <w:rsid w:val="1ACE2D4D"/>
    <w:rsid w:val="1ACF2AD6"/>
    <w:rsid w:val="1AD81405"/>
    <w:rsid w:val="1AD93150"/>
    <w:rsid w:val="1AD936FC"/>
    <w:rsid w:val="1ADC7442"/>
    <w:rsid w:val="1ADD4BFE"/>
    <w:rsid w:val="1ADF7580"/>
    <w:rsid w:val="1AE0260B"/>
    <w:rsid w:val="1AE05829"/>
    <w:rsid w:val="1AE06030"/>
    <w:rsid w:val="1AE23A14"/>
    <w:rsid w:val="1AE96AE3"/>
    <w:rsid w:val="1AEB1A6C"/>
    <w:rsid w:val="1AEB2119"/>
    <w:rsid w:val="1AEC2D1E"/>
    <w:rsid w:val="1AED5020"/>
    <w:rsid w:val="1AEF575E"/>
    <w:rsid w:val="1AF10241"/>
    <w:rsid w:val="1AF37839"/>
    <w:rsid w:val="1AF469E7"/>
    <w:rsid w:val="1AF76C81"/>
    <w:rsid w:val="1AF97B1C"/>
    <w:rsid w:val="1AFB7539"/>
    <w:rsid w:val="1AFD0A38"/>
    <w:rsid w:val="1AFF1EEA"/>
    <w:rsid w:val="1AFF528F"/>
    <w:rsid w:val="1B0028B7"/>
    <w:rsid w:val="1B05027C"/>
    <w:rsid w:val="1B052BDE"/>
    <w:rsid w:val="1B070F1E"/>
    <w:rsid w:val="1B07368E"/>
    <w:rsid w:val="1B08255A"/>
    <w:rsid w:val="1B0A5F75"/>
    <w:rsid w:val="1B0B3D3B"/>
    <w:rsid w:val="1B0D42D8"/>
    <w:rsid w:val="1B100859"/>
    <w:rsid w:val="1B105B4C"/>
    <w:rsid w:val="1B123073"/>
    <w:rsid w:val="1B1412C0"/>
    <w:rsid w:val="1B142D2B"/>
    <w:rsid w:val="1B143BAE"/>
    <w:rsid w:val="1B152ECB"/>
    <w:rsid w:val="1B16168C"/>
    <w:rsid w:val="1B165D78"/>
    <w:rsid w:val="1B1922AA"/>
    <w:rsid w:val="1B1D54D4"/>
    <w:rsid w:val="1B1F635F"/>
    <w:rsid w:val="1B221D36"/>
    <w:rsid w:val="1B260932"/>
    <w:rsid w:val="1B272908"/>
    <w:rsid w:val="1B280D42"/>
    <w:rsid w:val="1B285FE3"/>
    <w:rsid w:val="1B3179CA"/>
    <w:rsid w:val="1B317B9F"/>
    <w:rsid w:val="1B346E6F"/>
    <w:rsid w:val="1B37517C"/>
    <w:rsid w:val="1B381D88"/>
    <w:rsid w:val="1B3872C4"/>
    <w:rsid w:val="1B397D23"/>
    <w:rsid w:val="1B3D1548"/>
    <w:rsid w:val="1B3D23A1"/>
    <w:rsid w:val="1B3D53CD"/>
    <w:rsid w:val="1B3D6237"/>
    <w:rsid w:val="1B3E055D"/>
    <w:rsid w:val="1B3F2CA6"/>
    <w:rsid w:val="1B3F320B"/>
    <w:rsid w:val="1B3F36EA"/>
    <w:rsid w:val="1B3F7CED"/>
    <w:rsid w:val="1B400C44"/>
    <w:rsid w:val="1B4179D0"/>
    <w:rsid w:val="1B4306BA"/>
    <w:rsid w:val="1B431EE7"/>
    <w:rsid w:val="1B432651"/>
    <w:rsid w:val="1B433FF8"/>
    <w:rsid w:val="1B4371FD"/>
    <w:rsid w:val="1B4456FD"/>
    <w:rsid w:val="1B45482B"/>
    <w:rsid w:val="1B473AED"/>
    <w:rsid w:val="1B4779DA"/>
    <w:rsid w:val="1B480D97"/>
    <w:rsid w:val="1B4E13A4"/>
    <w:rsid w:val="1B4E3040"/>
    <w:rsid w:val="1B4F16B5"/>
    <w:rsid w:val="1B4F3A8D"/>
    <w:rsid w:val="1B5172BC"/>
    <w:rsid w:val="1B526057"/>
    <w:rsid w:val="1B5419EF"/>
    <w:rsid w:val="1B541BA0"/>
    <w:rsid w:val="1B544C12"/>
    <w:rsid w:val="1B560AB0"/>
    <w:rsid w:val="1B57688B"/>
    <w:rsid w:val="1B593D7D"/>
    <w:rsid w:val="1B594D65"/>
    <w:rsid w:val="1B59583F"/>
    <w:rsid w:val="1B59758E"/>
    <w:rsid w:val="1B5978D1"/>
    <w:rsid w:val="1B5A20A0"/>
    <w:rsid w:val="1B5A7A7B"/>
    <w:rsid w:val="1B5E0B50"/>
    <w:rsid w:val="1B622DF1"/>
    <w:rsid w:val="1B646B1A"/>
    <w:rsid w:val="1B6C0643"/>
    <w:rsid w:val="1B6F4219"/>
    <w:rsid w:val="1B6F55BF"/>
    <w:rsid w:val="1B7060BE"/>
    <w:rsid w:val="1B714902"/>
    <w:rsid w:val="1B714CE8"/>
    <w:rsid w:val="1B7267AF"/>
    <w:rsid w:val="1B753FA8"/>
    <w:rsid w:val="1B7655BA"/>
    <w:rsid w:val="1B77136B"/>
    <w:rsid w:val="1B78132C"/>
    <w:rsid w:val="1B781B01"/>
    <w:rsid w:val="1B784D89"/>
    <w:rsid w:val="1B79027F"/>
    <w:rsid w:val="1B830341"/>
    <w:rsid w:val="1B832CEE"/>
    <w:rsid w:val="1B834E8B"/>
    <w:rsid w:val="1B8404DF"/>
    <w:rsid w:val="1B8769FD"/>
    <w:rsid w:val="1B8A1161"/>
    <w:rsid w:val="1B8B40AF"/>
    <w:rsid w:val="1B8C67E6"/>
    <w:rsid w:val="1B8D29E8"/>
    <w:rsid w:val="1B8F54AA"/>
    <w:rsid w:val="1B930C95"/>
    <w:rsid w:val="1B974832"/>
    <w:rsid w:val="1B980BF4"/>
    <w:rsid w:val="1B9A5CEE"/>
    <w:rsid w:val="1B9F5986"/>
    <w:rsid w:val="1BA060A1"/>
    <w:rsid w:val="1BA165F2"/>
    <w:rsid w:val="1BA24D78"/>
    <w:rsid w:val="1BA34184"/>
    <w:rsid w:val="1BA877C1"/>
    <w:rsid w:val="1BA9455C"/>
    <w:rsid w:val="1BA96FE7"/>
    <w:rsid w:val="1BAD1D88"/>
    <w:rsid w:val="1BAD3251"/>
    <w:rsid w:val="1BAD427F"/>
    <w:rsid w:val="1BAF6A85"/>
    <w:rsid w:val="1BB22896"/>
    <w:rsid w:val="1BB2566E"/>
    <w:rsid w:val="1BB33016"/>
    <w:rsid w:val="1BB425E8"/>
    <w:rsid w:val="1BB6144B"/>
    <w:rsid w:val="1BB63998"/>
    <w:rsid w:val="1BB81288"/>
    <w:rsid w:val="1BBB22DD"/>
    <w:rsid w:val="1BBD178B"/>
    <w:rsid w:val="1BBD48FF"/>
    <w:rsid w:val="1BC202E9"/>
    <w:rsid w:val="1BC41FFA"/>
    <w:rsid w:val="1BC50179"/>
    <w:rsid w:val="1BC5370D"/>
    <w:rsid w:val="1BC62F68"/>
    <w:rsid w:val="1BC9107C"/>
    <w:rsid w:val="1BC979AD"/>
    <w:rsid w:val="1BCD1E9D"/>
    <w:rsid w:val="1BCD4331"/>
    <w:rsid w:val="1BCE1E2D"/>
    <w:rsid w:val="1BD119AD"/>
    <w:rsid w:val="1BD3402A"/>
    <w:rsid w:val="1BD645DA"/>
    <w:rsid w:val="1BD66A28"/>
    <w:rsid w:val="1BD71532"/>
    <w:rsid w:val="1BD7597F"/>
    <w:rsid w:val="1BD92131"/>
    <w:rsid w:val="1BE01044"/>
    <w:rsid w:val="1BE14EC9"/>
    <w:rsid w:val="1BE25798"/>
    <w:rsid w:val="1BE261FF"/>
    <w:rsid w:val="1BE33F13"/>
    <w:rsid w:val="1BE35A69"/>
    <w:rsid w:val="1BE60472"/>
    <w:rsid w:val="1BE62B57"/>
    <w:rsid w:val="1BE74040"/>
    <w:rsid w:val="1BE97792"/>
    <w:rsid w:val="1BEA0047"/>
    <w:rsid w:val="1BEB0786"/>
    <w:rsid w:val="1BEC418F"/>
    <w:rsid w:val="1BEF5E48"/>
    <w:rsid w:val="1BF02D29"/>
    <w:rsid w:val="1BF03220"/>
    <w:rsid w:val="1BF15C60"/>
    <w:rsid w:val="1BF51693"/>
    <w:rsid w:val="1BF645B5"/>
    <w:rsid w:val="1BF700E3"/>
    <w:rsid w:val="1BFA4BD8"/>
    <w:rsid w:val="1BFE1751"/>
    <w:rsid w:val="1BFF1E55"/>
    <w:rsid w:val="1C00120B"/>
    <w:rsid w:val="1C004AD1"/>
    <w:rsid w:val="1C024E62"/>
    <w:rsid w:val="1C02714D"/>
    <w:rsid w:val="1C027E1A"/>
    <w:rsid w:val="1C037BF2"/>
    <w:rsid w:val="1C06260D"/>
    <w:rsid w:val="1C07608B"/>
    <w:rsid w:val="1C09048A"/>
    <w:rsid w:val="1C09075D"/>
    <w:rsid w:val="1C094BE9"/>
    <w:rsid w:val="1C0B04D1"/>
    <w:rsid w:val="1C0F1A48"/>
    <w:rsid w:val="1C121DD6"/>
    <w:rsid w:val="1C1231A9"/>
    <w:rsid w:val="1C123BF3"/>
    <w:rsid w:val="1C124F1E"/>
    <w:rsid w:val="1C1562CE"/>
    <w:rsid w:val="1C157247"/>
    <w:rsid w:val="1C17573C"/>
    <w:rsid w:val="1C190210"/>
    <w:rsid w:val="1C1D3F9D"/>
    <w:rsid w:val="1C1E78E2"/>
    <w:rsid w:val="1C210768"/>
    <w:rsid w:val="1C2201F5"/>
    <w:rsid w:val="1C2309CD"/>
    <w:rsid w:val="1C234FB7"/>
    <w:rsid w:val="1C2519EA"/>
    <w:rsid w:val="1C2622D7"/>
    <w:rsid w:val="1C266303"/>
    <w:rsid w:val="1C29786A"/>
    <w:rsid w:val="1C306CBD"/>
    <w:rsid w:val="1C3772B4"/>
    <w:rsid w:val="1C3870A1"/>
    <w:rsid w:val="1C394D81"/>
    <w:rsid w:val="1C3A77BC"/>
    <w:rsid w:val="1C3D33B2"/>
    <w:rsid w:val="1C3E416F"/>
    <w:rsid w:val="1C3F528A"/>
    <w:rsid w:val="1C420DEA"/>
    <w:rsid w:val="1C430ED8"/>
    <w:rsid w:val="1C4573B5"/>
    <w:rsid w:val="1C461646"/>
    <w:rsid w:val="1C462E40"/>
    <w:rsid w:val="1C470BBB"/>
    <w:rsid w:val="1C4925CB"/>
    <w:rsid w:val="1C4A7C40"/>
    <w:rsid w:val="1C4D1889"/>
    <w:rsid w:val="1C4E0331"/>
    <w:rsid w:val="1C4E5C16"/>
    <w:rsid w:val="1C5022C6"/>
    <w:rsid w:val="1C506200"/>
    <w:rsid w:val="1C541FA1"/>
    <w:rsid w:val="1C55149A"/>
    <w:rsid w:val="1C555C86"/>
    <w:rsid w:val="1C574109"/>
    <w:rsid w:val="1C582A60"/>
    <w:rsid w:val="1C5839C5"/>
    <w:rsid w:val="1C5973CF"/>
    <w:rsid w:val="1C5B25AC"/>
    <w:rsid w:val="1C5D4FDF"/>
    <w:rsid w:val="1C5E26D4"/>
    <w:rsid w:val="1C5E3C72"/>
    <w:rsid w:val="1C6019F3"/>
    <w:rsid w:val="1C603D68"/>
    <w:rsid w:val="1C604565"/>
    <w:rsid w:val="1C676CA8"/>
    <w:rsid w:val="1C6867C0"/>
    <w:rsid w:val="1C6A0CDB"/>
    <w:rsid w:val="1C6A249C"/>
    <w:rsid w:val="1C6B4BB9"/>
    <w:rsid w:val="1C6C5772"/>
    <w:rsid w:val="1C6C661A"/>
    <w:rsid w:val="1C6E01C9"/>
    <w:rsid w:val="1C6E5304"/>
    <w:rsid w:val="1C6F6F10"/>
    <w:rsid w:val="1C702794"/>
    <w:rsid w:val="1C72038A"/>
    <w:rsid w:val="1C7236F3"/>
    <w:rsid w:val="1C7346C0"/>
    <w:rsid w:val="1C741BAC"/>
    <w:rsid w:val="1C74381C"/>
    <w:rsid w:val="1C751674"/>
    <w:rsid w:val="1C773DB9"/>
    <w:rsid w:val="1C776014"/>
    <w:rsid w:val="1C7A77C7"/>
    <w:rsid w:val="1C7C0775"/>
    <w:rsid w:val="1C7D0DA2"/>
    <w:rsid w:val="1C7D31BE"/>
    <w:rsid w:val="1C7D4E0F"/>
    <w:rsid w:val="1C7D59C8"/>
    <w:rsid w:val="1C8064BA"/>
    <w:rsid w:val="1C8137D5"/>
    <w:rsid w:val="1C82138B"/>
    <w:rsid w:val="1C831BCA"/>
    <w:rsid w:val="1C852067"/>
    <w:rsid w:val="1C87067E"/>
    <w:rsid w:val="1C87207F"/>
    <w:rsid w:val="1C881809"/>
    <w:rsid w:val="1C881C24"/>
    <w:rsid w:val="1C89212B"/>
    <w:rsid w:val="1C8926AE"/>
    <w:rsid w:val="1C8C3E26"/>
    <w:rsid w:val="1C8D1FE8"/>
    <w:rsid w:val="1C8D6767"/>
    <w:rsid w:val="1C9164A0"/>
    <w:rsid w:val="1C97168F"/>
    <w:rsid w:val="1C972044"/>
    <w:rsid w:val="1C981DAA"/>
    <w:rsid w:val="1C9B3C34"/>
    <w:rsid w:val="1C9D5C5A"/>
    <w:rsid w:val="1CA154C7"/>
    <w:rsid w:val="1CA23DD2"/>
    <w:rsid w:val="1CA509D4"/>
    <w:rsid w:val="1CAB0D5E"/>
    <w:rsid w:val="1CAB1D92"/>
    <w:rsid w:val="1CAD48E7"/>
    <w:rsid w:val="1CAE2F98"/>
    <w:rsid w:val="1CAF2306"/>
    <w:rsid w:val="1CAF4BD2"/>
    <w:rsid w:val="1CB30EA9"/>
    <w:rsid w:val="1CB32174"/>
    <w:rsid w:val="1CB3688F"/>
    <w:rsid w:val="1CB80BEA"/>
    <w:rsid w:val="1CB87033"/>
    <w:rsid w:val="1CB933BA"/>
    <w:rsid w:val="1CBB50EF"/>
    <w:rsid w:val="1CBC0D66"/>
    <w:rsid w:val="1CBC7B18"/>
    <w:rsid w:val="1CC006D5"/>
    <w:rsid w:val="1CC1308F"/>
    <w:rsid w:val="1CC15DDF"/>
    <w:rsid w:val="1CC21F23"/>
    <w:rsid w:val="1CC554D6"/>
    <w:rsid w:val="1CC72DCA"/>
    <w:rsid w:val="1CC83579"/>
    <w:rsid w:val="1CCB2C5C"/>
    <w:rsid w:val="1CCC2C9A"/>
    <w:rsid w:val="1CCC2DAD"/>
    <w:rsid w:val="1CCD55CC"/>
    <w:rsid w:val="1CCF2CC1"/>
    <w:rsid w:val="1CCF606A"/>
    <w:rsid w:val="1CD14DDA"/>
    <w:rsid w:val="1CD528C1"/>
    <w:rsid w:val="1CD65590"/>
    <w:rsid w:val="1CD67180"/>
    <w:rsid w:val="1CD84FB1"/>
    <w:rsid w:val="1CD9577B"/>
    <w:rsid w:val="1CD97D02"/>
    <w:rsid w:val="1CDD7C02"/>
    <w:rsid w:val="1CDE59D1"/>
    <w:rsid w:val="1CDF4DBA"/>
    <w:rsid w:val="1CDF7D84"/>
    <w:rsid w:val="1CE074BC"/>
    <w:rsid w:val="1CE22FBC"/>
    <w:rsid w:val="1CE343AD"/>
    <w:rsid w:val="1CE604CE"/>
    <w:rsid w:val="1CED4F7A"/>
    <w:rsid w:val="1CED5297"/>
    <w:rsid w:val="1CF11FD1"/>
    <w:rsid w:val="1CF25336"/>
    <w:rsid w:val="1CFD6296"/>
    <w:rsid w:val="1CFE6CC1"/>
    <w:rsid w:val="1D0622B5"/>
    <w:rsid w:val="1D072D5B"/>
    <w:rsid w:val="1D076060"/>
    <w:rsid w:val="1D081330"/>
    <w:rsid w:val="1D0A51C0"/>
    <w:rsid w:val="1D0A67B5"/>
    <w:rsid w:val="1D0B21F1"/>
    <w:rsid w:val="1D0B5EF3"/>
    <w:rsid w:val="1D0C2F38"/>
    <w:rsid w:val="1D0E799E"/>
    <w:rsid w:val="1D110F45"/>
    <w:rsid w:val="1D130469"/>
    <w:rsid w:val="1D172AD0"/>
    <w:rsid w:val="1D181B7A"/>
    <w:rsid w:val="1D192A01"/>
    <w:rsid w:val="1D19602B"/>
    <w:rsid w:val="1D1D00C1"/>
    <w:rsid w:val="1D2007A7"/>
    <w:rsid w:val="1D226526"/>
    <w:rsid w:val="1D2A6285"/>
    <w:rsid w:val="1D2B7472"/>
    <w:rsid w:val="1D2C7143"/>
    <w:rsid w:val="1D2E42DA"/>
    <w:rsid w:val="1D2E7B6D"/>
    <w:rsid w:val="1D30143D"/>
    <w:rsid w:val="1D303E10"/>
    <w:rsid w:val="1D307ED8"/>
    <w:rsid w:val="1D3201CF"/>
    <w:rsid w:val="1D343948"/>
    <w:rsid w:val="1D3465ED"/>
    <w:rsid w:val="1D364D57"/>
    <w:rsid w:val="1D36635F"/>
    <w:rsid w:val="1D3763AB"/>
    <w:rsid w:val="1D391A52"/>
    <w:rsid w:val="1D3A4EEB"/>
    <w:rsid w:val="1D401B04"/>
    <w:rsid w:val="1D411298"/>
    <w:rsid w:val="1D423ACD"/>
    <w:rsid w:val="1D42645C"/>
    <w:rsid w:val="1D43042B"/>
    <w:rsid w:val="1D471BF1"/>
    <w:rsid w:val="1D472730"/>
    <w:rsid w:val="1D4942D1"/>
    <w:rsid w:val="1D496554"/>
    <w:rsid w:val="1D4A3C76"/>
    <w:rsid w:val="1D4C205E"/>
    <w:rsid w:val="1D4C68F2"/>
    <w:rsid w:val="1D4D78AE"/>
    <w:rsid w:val="1D5001E3"/>
    <w:rsid w:val="1D51083B"/>
    <w:rsid w:val="1D522949"/>
    <w:rsid w:val="1D525F5B"/>
    <w:rsid w:val="1D54098B"/>
    <w:rsid w:val="1D5742F9"/>
    <w:rsid w:val="1D576627"/>
    <w:rsid w:val="1D5B7915"/>
    <w:rsid w:val="1D5C7B2A"/>
    <w:rsid w:val="1D5E4DDE"/>
    <w:rsid w:val="1D5F6F5E"/>
    <w:rsid w:val="1D612818"/>
    <w:rsid w:val="1D6259ED"/>
    <w:rsid w:val="1D647940"/>
    <w:rsid w:val="1D651FFF"/>
    <w:rsid w:val="1D67774A"/>
    <w:rsid w:val="1D6816E9"/>
    <w:rsid w:val="1D687BCE"/>
    <w:rsid w:val="1D6A14A1"/>
    <w:rsid w:val="1D6B4749"/>
    <w:rsid w:val="1D6D793B"/>
    <w:rsid w:val="1D726D7A"/>
    <w:rsid w:val="1D743425"/>
    <w:rsid w:val="1D751A70"/>
    <w:rsid w:val="1D77224E"/>
    <w:rsid w:val="1D793A12"/>
    <w:rsid w:val="1D7B7F10"/>
    <w:rsid w:val="1D7D3B37"/>
    <w:rsid w:val="1D7D67D9"/>
    <w:rsid w:val="1D80147B"/>
    <w:rsid w:val="1D8067B9"/>
    <w:rsid w:val="1D824E9C"/>
    <w:rsid w:val="1D837569"/>
    <w:rsid w:val="1D841D5F"/>
    <w:rsid w:val="1D865DC1"/>
    <w:rsid w:val="1D8714AF"/>
    <w:rsid w:val="1D8764D2"/>
    <w:rsid w:val="1D8D0AEE"/>
    <w:rsid w:val="1D8E52A7"/>
    <w:rsid w:val="1D931B9B"/>
    <w:rsid w:val="1D950A5B"/>
    <w:rsid w:val="1D961856"/>
    <w:rsid w:val="1D9653FF"/>
    <w:rsid w:val="1D98220A"/>
    <w:rsid w:val="1D987B28"/>
    <w:rsid w:val="1D996DE8"/>
    <w:rsid w:val="1D9A4DD6"/>
    <w:rsid w:val="1D9C34A1"/>
    <w:rsid w:val="1D9E26F8"/>
    <w:rsid w:val="1DA0349C"/>
    <w:rsid w:val="1DA31B0B"/>
    <w:rsid w:val="1DA56D20"/>
    <w:rsid w:val="1DA821AA"/>
    <w:rsid w:val="1DAE6115"/>
    <w:rsid w:val="1DB21D20"/>
    <w:rsid w:val="1DB324F2"/>
    <w:rsid w:val="1DB57848"/>
    <w:rsid w:val="1DB6167A"/>
    <w:rsid w:val="1DB9466B"/>
    <w:rsid w:val="1DBA500D"/>
    <w:rsid w:val="1DBA5069"/>
    <w:rsid w:val="1DBB1404"/>
    <w:rsid w:val="1DBE2F50"/>
    <w:rsid w:val="1DBE500C"/>
    <w:rsid w:val="1DBF5309"/>
    <w:rsid w:val="1DC13402"/>
    <w:rsid w:val="1DC15DA5"/>
    <w:rsid w:val="1DC30CB7"/>
    <w:rsid w:val="1DC61FAF"/>
    <w:rsid w:val="1DC85E6D"/>
    <w:rsid w:val="1DC87BAB"/>
    <w:rsid w:val="1DCA4160"/>
    <w:rsid w:val="1DCA567B"/>
    <w:rsid w:val="1DCB3657"/>
    <w:rsid w:val="1DCD2355"/>
    <w:rsid w:val="1DCF792B"/>
    <w:rsid w:val="1DD15ACF"/>
    <w:rsid w:val="1DD23AFA"/>
    <w:rsid w:val="1DD3113F"/>
    <w:rsid w:val="1DD376C3"/>
    <w:rsid w:val="1DD469B1"/>
    <w:rsid w:val="1DD6025D"/>
    <w:rsid w:val="1DD704F0"/>
    <w:rsid w:val="1DD842A4"/>
    <w:rsid w:val="1DDB68E2"/>
    <w:rsid w:val="1DDD32EC"/>
    <w:rsid w:val="1DDE2A77"/>
    <w:rsid w:val="1DE1465A"/>
    <w:rsid w:val="1DE14A24"/>
    <w:rsid w:val="1DE16399"/>
    <w:rsid w:val="1DE56CD7"/>
    <w:rsid w:val="1DE57C24"/>
    <w:rsid w:val="1DE63D90"/>
    <w:rsid w:val="1DE714D0"/>
    <w:rsid w:val="1DE96424"/>
    <w:rsid w:val="1DEB3F7F"/>
    <w:rsid w:val="1DED7AA5"/>
    <w:rsid w:val="1DEE20AE"/>
    <w:rsid w:val="1DEE32D1"/>
    <w:rsid w:val="1DEF5F27"/>
    <w:rsid w:val="1DF003A6"/>
    <w:rsid w:val="1DF01987"/>
    <w:rsid w:val="1DF149B2"/>
    <w:rsid w:val="1DF203B6"/>
    <w:rsid w:val="1DF5280F"/>
    <w:rsid w:val="1DF5600C"/>
    <w:rsid w:val="1DF66D08"/>
    <w:rsid w:val="1DF87CB3"/>
    <w:rsid w:val="1DFA0B64"/>
    <w:rsid w:val="1DFB58FD"/>
    <w:rsid w:val="1DFE0827"/>
    <w:rsid w:val="1DFF7F11"/>
    <w:rsid w:val="1E015020"/>
    <w:rsid w:val="1E032C26"/>
    <w:rsid w:val="1E037A8C"/>
    <w:rsid w:val="1E042E72"/>
    <w:rsid w:val="1E05543B"/>
    <w:rsid w:val="1E061A09"/>
    <w:rsid w:val="1E063ACD"/>
    <w:rsid w:val="1E0776F5"/>
    <w:rsid w:val="1E081860"/>
    <w:rsid w:val="1E084CA5"/>
    <w:rsid w:val="1E0A0DDB"/>
    <w:rsid w:val="1E0B43D7"/>
    <w:rsid w:val="1E0C5A17"/>
    <w:rsid w:val="1E0E2684"/>
    <w:rsid w:val="1E0F22D9"/>
    <w:rsid w:val="1E112819"/>
    <w:rsid w:val="1E124169"/>
    <w:rsid w:val="1E1459B9"/>
    <w:rsid w:val="1E174959"/>
    <w:rsid w:val="1E1B2C1C"/>
    <w:rsid w:val="1E1F67FD"/>
    <w:rsid w:val="1E200049"/>
    <w:rsid w:val="1E200CCD"/>
    <w:rsid w:val="1E2823B8"/>
    <w:rsid w:val="1E2A0426"/>
    <w:rsid w:val="1E2B4998"/>
    <w:rsid w:val="1E2E2363"/>
    <w:rsid w:val="1E2E362C"/>
    <w:rsid w:val="1E2F5A8F"/>
    <w:rsid w:val="1E32102F"/>
    <w:rsid w:val="1E331C81"/>
    <w:rsid w:val="1E34601B"/>
    <w:rsid w:val="1E350E6C"/>
    <w:rsid w:val="1E3513E3"/>
    <w:rsid w:val="1E3A76DE"/>
    <w:rsid w:val="1E3B01FB"/>
    <w:rsid w:val="1E3D4D46"/>
    <w:rsid w:val="1E3D723A"/>
    <w:rsid w:val="1E3F2CD3"/>
    <w:rsid w:val="1E401F4F"/>
    <w:rsid w:val="1E404F10"/>
    <w:rsid w:val="1E414BA8"/>
    <w:rsid w:val="1E417F61"/>
    <w:rsid w:val="1E4334B7"/>
    <w:rsid w:val="1E433641"/>
    <w:rsid w:val="1E442A02"/>
    <w:rsid w:val="1E4506C9"/>
    <w:rsid w:val="1E451416"/>
    <w:rsid w:val="1E45160F"/>
    <w:rsid w:val="1E4A18E1"/>
    <w:rsid w:val="1E4B753A"/>
    <w:rsid w:val="1E5162FD"/>
    <w:rsid w:val="1E530846"/>
    <w:rsid w:val="1E533E04"/>
    <w:rsid w:val="1E565801"/>
    <w:rsid w:val="1E586D42"/>
    <w:rsid w:val="1E5A779B"/>
    <w:rsid w:val="1E616890"/>
    <w:rsid w:val="1E625F44"/>
    <w:rsid w:val="1E636306"/>
    <w:rsid w:val="1E670074"/>
    <w:rsid w:val="1E691BA1"/>
    <w:rsid w:val="1E693523"/>
    <w:rsid w:val="1E6C2A6F"/>
    <w:rsid w:val="1E6D0F27"/>
    <w:rsid w:val="1E6E4ECD"/>
    <w:rsid w:val="1E6E6FFD"/>
    <w:rsid w:val="1E6F5DF9"/>
    <w:rsid w:val="1E6F6A4D"/>
    <w:rsid w:val="1E702708"/>
    <w:rsid w:val="1E74611A"/>
    <w:rsid w:val="1E764E9B"/>
    <w:rsid w:val="1E775B8C"/>
    <w:rsid w:val="1E777396"/>
    <w:rsid w:val="1E7932D5"/>
    <w:rsid w:val="1E7D3721"/>
    <w:rsid w:val="1E7E79DF"/>
    <w:rsid w:val="1E7F1184"/>
    <w:rsid w:val="1E8253DE"/>
    <w:rsid w:val="1E832B5B"/>
    <w:rsid w:val="1E84389D"/>
    <w:rsid w:val="1E863120"/>
    <w:rsid w:val="1E8642CC"/>
    <w:rsid w:val="1E88158C"/>
    <w:rsid w:val="1E886C1B"/>
    <w:rsid w:val="1E8930C0"/>
    <w:rsid w:val="1E8A26A2"/>
    <w:rsid w:val="1E8A6807"/>
    <w:rsid w:val="1E8D048C"/>
    <w:rsid w:val="1E8F1768"/>
    <w:rsid w:val="1E925CA4"/>
    <w:rsid w:val="1E932707"/>
    <w:rsid w:val="1E961E60"/>
    <w:rsid w:val="1E9677D8"/>
    <w:rsid w:val="1E99019A"/>
    <w:rsid w:val="1E992485"/>
    <w:rsid w:val="1E993F36"/>
    <w:rsid w:val="1E9A529D"/>
    <w:rsid w:val="1E9B028B"/>
    <w:rsid w:val="1E9B5D33"/>
    <w:rsid w:val="1E9E1F11"/>
    <w:rsid w:val="1E9F35F2"/>
    <w:rsid w:val="1EA03664"/>
    <w:rsid w:val="1EA153E0"/>
    <w:rsid w:val="1EA15E1D"/>
    <w:rsid w:val="1EA22D9A"/>
    <w:rsid w:val="1EA339F1"/>
    <w:rsid w:val="1EA53AE4"/>
    <w:rsid w:val="1EA7086F"/>
    <w:rsid w:val="1EA80ACE"/>
    <w:rsid w:val="1EA90AB8"/>
    <w:rsid w:val="1EAE0A89"/>
    <w:rsid w:val="1EAF4CC2"/>
    <w:rsid w:val="1EAF5A63"/>
    <w:rsid w:val="1EB04E57"/>
    <w:rsid w:val="1EB155B1"/>
    <w:rsid w:val="1EB15A88"/>
    <w:rsid w:val="1EB37088"/>
    <w:rsid w:val="1EB45ED9"/>
    <w:rsid w:val="1EB50F93"/>
    <w:rsid w:val="1EB564DF"/>
    <w:rsid w:val="1EB82E30"/>
    <w:rsid w:val="1EBC494C"/>
    <w:rsid w:val="1EBC7197"/>
    <w:rsid w:val="1EBE1AD0"/>
    <w:rsid w:val="1EC33B77"/>
    <w:rsid w:val="1EC5608C"/>
    <w:rsid w:val="1EC918A9"/>
    <w:rsid w:val="1EC92FB4"/>
    <w:rsid w:val="1ECA0BCC"/>
    <w:rsid w:val="1ECB12BC"/>
    <w:rsid w:val="1ECB139F"/>
    <w:rsid w:val="1ECD7C41"/>
    <w:rsid w:val="1ED473DF"/>
    <w:rsid w:val="1ED92990"/>
    <w:rsid w:val="1EDF57E2"/>
    <w:rsid w:val="1EDF718D"/>
    <w:rsid w:val="1EE60AB4"/>
    <w:rsid w:val="1EE62E94"/>
    <w:rsid w:val="1EE86F28"/>
    <w:rsid w:val="1EE92E1D"/>
    <w:rsid w:val="1EEA6EC9"/>
    <w:rsid w:val="1EEB7F18"/>
    <w:rsid w:val="1EEF5675"/>
    <w:rsid w:val="1EF21079"/>
    <w:rsid w:val="1EF27583"/>
    <w:rsid w:val="1EF30186"/>
    <w:rsid w:val="1EF31CF6"/>
    <w:rsid w:val="1EF924BE"/>
    <w:rsid w:val="1EFA2856"/>
    <w:rsid w:val="1EFB51D4"/>
    <w:rsid w:val="1EFD7C75"/>
    <w:rsid w:val="1F000EE7"/>
    <w:rsid w:val="1F0028E9"/>
    <w:rsid w:val="1F0357DD"/>
    <w:rsid w:val="1F055757"/>
    <w:rsid w:val="1F08015C"/>
    <w:rsid w:val="1F0B42C9"/>
    <w:rsid w:val="1F0C4A3E"/>
    <w:rsid w:val="1F0C6E0B"/>
    <w:rsid w:val="1F0E37FA"/>
    <w:rsid w:val="1F0F083A"/>
    <w:rsid w:val="1F0F7C6F"/>
    <w:rsid w:val="1F100F10"/>
    <w:rsid w:val="1F105611"/>
    <w:rsid w:val="1F14679F"/>
    <w:rsid w:val="1F185587"/>
    <w:rsid w:val="1F1B4888"/>
    <w:rsid w:val="1F1C669A"/>
    <w:rsid w:val="1F1D3410"/>
    <w:rsid w:val="1F1E2BB6"/>
    <w:rsid w:val="1F2132D7"/>
    <w:rsid w:val="1F220B09"/>
    <w:rsid w:val="1F222432"/>
    <w:rsid w:val="1F250EC8"/>
    <w:rsid w:val="1F253BD3"/>
    <w:rsid w:val="1F270145"/>
    <w:rsid w:val="1F291467"/>
    <w:rsid w:val="1F2A537F"/>
    <w:rsid w:val="1F2B6827"/>
    <w:rsid w:val="1F2B7B0F"/>
    <w:rsid w:val="1F2B7FE6"/>
    <w:rsid w:val="1F2C195B"/>
    <w:rsid w:val="1F2E7886"/>
    <w:rsid w:val="1F2F30C4"/>
    <w:rsid w:val="1F2F46D0"/>
    <w:rsid w:val="1F304B29"/>
    <w:rsid w:val="1F31117A"/>
    <w:rsid w:val="1F320D7C"/>
    <w:rsid w:val="1F3223A8"/>
    <w:rsid w:val="1F330C2C"/>
    <w:rsid w:val="1F3609D2"/>
    <w:rsid w:val="1F37437C"/>
    <w:rsid w:val="1F385FB0"/>
    <w:rsid w:val="1F387EA0"/>
    <w:rsid w:val="1F3A48BC"/>
    <w:rsid w:val="1F3C175B"/>
    <w:rsid w:val="1F3D46B2"/>
    <w:rsid w:val="1F3E25C4"/>
    <w:rsid w:val="1F430F4B"/>
    <w:rsid w:val="1F4329FD"/>
    <w:rsid w:val="1F444AA8"/>
    <w:rsid w:val="1F446963"/>
    <w:rsid w:val="1F4531EC"/>
    <w:rsid w:val="1F457288"/>
    <w:rsid w:val="1F48265A"/>
    <w:rsid w:val="1F48353B"/>
    <w:rsid w:val="1F4D2B17"/>
    <w:rsid w:val="1F4F3804"/>
    <w:rsid w:val="1F5220FA"/>
    <w:rsid w:val="1F526C3F"/>
    <w:rsid w:val="1F540A6B"/>
    <w:rsid w:val="1F565A2C"/>
    <w:rsid w:val="1F577FA2"/>
    <w:rsid w:val="1F58268F"/>
    <w:rsid w:val="1F5955AC"/>
    <w:rsid w:val="1F5A7929"/>
    <w:rsid w:val="1F5B5B48"/>
    <w:rsid w:val="1F5B7422"/>
    <w:rsid w:val="1F603AC3"/>
    <w:rsid w:val="1F6277E7"/>
    <w:rsid w:val="1F630A04"/>
    <w:rsid w:val="1F660264"/>
    <w:rsid w:val="1F670BAD"/>
    <w:rsid w:val="1F671D2E"/>
    <w:rsid w:val="1F6D0421"/>
    <w:rsid w:val="1F6F1CF8"/>
    <w:rsid w:val="1F7129B6"/>
    <w:rsid w:val="1F741120"/>
    <w:rsid w:val="1F754FBC"/>
    <w:rsid w:val="1F787091"/>
    <w:rsid w:val="1F790AC1"/>
    <w:rsid w:val="1F7921D1"/>
    <w:rsid w:val="1F79452C"/>
    <w:rsid w:val="1F7950FD"/>
    <w:rsid w:val="1F7A11FA"/>
    <w:rsid w:val="1F7D3022"/>
    <w:rsid w:val="1F836AA3"/>
    <w:rsid w:val="1F881F47"/>
    <w:rsid w:val="1F895125"/>
    <w:rsid w:val="1F8C11BE"/>
    <w:rsid w:val="1F8E4B99"/>
    <w:rsid w:val="1F8F33D8"/>
    <w:rsid w:val="1F916201"/>
    <w:rsid w:val="1F944F61"/>
    <w:rsid w:val="1F946A08"/>
    <w:rsid w:val="1F95765E"/>
    <w:rsid w:val="1F960FEB"/>
    <w:rsid w:val="1F961721"/>
    <w:rsid w:val="1F961E56"/>
    <w:rsid w:val="1F973098"/>
    <w:rsid w:val="1F9756BA"/>
    <w:rsid w:val="1F9C5198"/>
    <w:rsid w:val="1F9C547C"/>
    <w:rsid w:val="1F9C7B3C"/>
    <w:rsid w:val="1F9E279A"/>
    <w:rsid w:val="1F9E5F39"/>
    <w:rsid w:val="1F9E690C"/>
    <w:rsid w:val="1F9F775F"/>
    <w:rsid w:val="1FA32922"/>
    <w:rsid w:val="1FA41086"/>
    <w:rsid w:val="1FA54D16"/>
    <w:rsid w:val="1FA61926"/>
    <w:rsid w:val="1FA61AA9"/>
    <w:rsid w:val="1FA75A41"/>
    <w:rsid w:val="1FA75E3E"/>
    <w:rsid w:val="1FA91A4B"/>
    <w:rsid w:val="1FA977CB"/>
    <w:rsid w:val="1FAC7787"/>
    <w:rsid w:val="1FAD4B1E"/>
    <w:rsid w:val="1FAD54F7"/>
    <w:rsid w:val="1FAE734B"/>
    <w:rsid w:val="1FAF17C1"/>
    <w:rsid w:val="1FAF3294"/>
    <w:rsid w:val="1FB211CC"/>
    <w:rsid w:val="1FB556C6"/>
    <w:rsid w:val="1FB55E59"/>
    <w:rsid w:val="1FB666BF"/>
    <w:rsid w:val="1FB74EAD"/>
    <w:rsid w:val="1FB77CFB"/>
    <w:rsid w:val="1FBA208A"/>
    <w:rsid w:val="1FBB6C88"/>
    <w:rsid w:val="1FBC6445"/>
    <w:rsid w:val="1FC10071"/>
    <w:rsid w:val="1FC226A9"/>
    <w:rsid w:val="1FC45742"/>
    <w:rsid w:val="1FC54477"/>
    <w:rsid w:val="1FC54797"/>
    <w:rsid w:val="1FC80B56"/>
    <w:rsid w:val="1FCC7A94"/>
    <w:rsid w:val="1FCF34A6"/>
    <w:rsid w:val="1FDD11E5"/>
    <w:rsid w:val="1FDF2236"/>
    <w:rsid w:val="1FE04383"/>
    <w:rsid w:val="1FE4574C"/>
    <w:rsid w:val="1FE60584"/>
    <w:rsid w:val="1FE62EBC"/>
    <w:rsid w:val="1FE9222D"/>
    <w:rsid w:val="1FEB044C"/>
    <w:rsid w:val="1FF1613B"/>
    <w:rsid w:val="1FF30FC9"/>
    <w:rsid w:val="1FF44433"/>
    <w:rsid w:val="1FF5678A"/>
    <w:rsid w:val="1FF70297"/>
    <w:rsid w:val="1FF7242F"/>
    <w:rsid w:val="1FFC413F"/>
    <w:rsid w:val="1FFD383D"/>
    <w:rsid w:val="1FFD57E7"/>
    <w:rsid w:val="2000442E"/>
    <w:rsid w:val="20015A3D"/>
    <w:rsid w:val="20042BDB"/>
    <w:rsid w:val="200912A1"/>
    <w:rsid w:val="200B30A6"/>
    <w:rsid w:val="200B5C59"/>
    <w:rsid w:val="20104CB7"/>
    <w:rsid w:val="20107FD9"/>
    <w:rsid w:val="2011280C"/>
    <w:rsid w:val="20117CAD"/>
    <w:rsid w:val="20131470"/>
    <w:rsid w:val="20147944"/>
    <w:rsid w:val="2017515A"/>
    <w:rsid w:val="20197269"/>
    <w:rsid w:val="201C4A85"/>
    <w:rsid w:val="201D1016"/>
    <w:rsid w:val="201D22CF"/>
    <w:rsid w:val="201E5E24"/>
    <w:rsid w:val="20210DEF"/>
    <w:rsid w:val="20241CBD"/>
    <w:rsid w:val="20244720"/>
    <w:rsid w:val="20270891"/>
    <w:rsid w:val="202872A6"/>
    <w:rsid w:val="202C0791"/>
    <w:rsid w:val="202E143B"/>
    <w:rsid w:val="2030298B"/>
    <w:rsid w:val="20302CDC"/>
    <w:rsid w:val="203042B7"/>
    <w:rsid w:val="20306B08"/>
    <w:rsid w:val="20310F1A"/>
    <w:rsid w:val="20321629"/>
    <w:rsid w:val="20354B83"/>
    <w:rsid w:val="20363B96"/>
    <w:rsid w:val="20364EF7"/>
    <w:rsid w:val="20381D46"/>
    <w:rsid w:val="203A4D20"/>
    <w:rsid w:val="203B7E67"/>
    <w:rsid w:val="203C19E4"/>
    <w:rsid w:val="203D6C82"/>
    <w:rsid w:val="2041143F"/>
    <w:rsid w:val="204447D2"/>
    <w:rsid w:val="2045328F"/>
    <w:rsid w:val="20474F0D"/>
    <w:rsid w:val="20486760"/>
    <w:rsid w:val="204909F1"/>
    <w:rsid w:val="20494561"/>
    <w:rsid w:val="204D64D3"/>
    <w:rsid w:val="204F5A1B"/>
    <w:rsid w:val="205516F8"/>
    <w:rsid w:val="20553618"/>
    <w:rsid w:val="205B4243"/>
    <w:rsid w:val="205B52EB"/>
    <w:rsid w:val="205B6F23"/>
    <w:rsid w:val="205C7277"/>
    <w:rsid w:val="205E07E4"/>
    <w:rsid w:val="205E2656"/>
    <w:rsid w:val="205E71EA"/>
    <w:rsid w:val="20624130"/>
    <w:rsid w:val="2063443D"/>
    <w:rsid w:val="206475D4"/>
    <w:rsid w:val="206543AD"/>
    <w:rsid w:val="20681A86"/>
    <w:rsid w:val="206953D1"/>
    <w:rsid w:val="206C323D"/>
    <w:rsid w:val="206C70AE"/>
    <w:rsid w:val="206E402F"/>
    <w:rsid w:val="206E4AC4"/>
    <w:rsid w:val="206F42A7"/>
    <w:rsid w:val="206F7346"/>
    <w:rsid w:val="2074049C"/>
    <w:rsid w:val="20750DF7"/>
    <w:rsid w:val="207514D9"/>
    <w:rsid w:val="20756B87"/>
    <w:rsid w:val="20761829"/>
    <w:rsid w:val="207667A8"/>
    <w:rsid w:val="2078605F"/>
    <w:rsid w:val="2079439A"/>
    <w:rsid w:val="207B62BA"/>
    <w:rsid w:val="208052E7"/>
    <w:rsid w:val="20815E5B"/>
    <w:rsid w:val="20823FB4"/>
    <w:rsid w:val="2087460F"/>
    <w:rsid w:val="20893E46"/>
    <w:rsid w:val="20894946"/>
    <w:rsid w:val="208B5845"/>
    <w:rsid w:val="208C4A6C"/>
    <w:rsid w:val="208E3A7B"/>
    <w:rsid w:val="2090439C"/>
    <w:rsid w:val="20930006"/>
    <w:rsid w:val="209427FE"/>
    <w:rsid w:val="20970463"/>
    <w:rsid w:val="209802A0"/>
    <w:rsid w:val="20993A08"/>
    <w:rsid w:val="209943DF"/>
    <w:rsid w:val="209A09D9"/>
    <w:rsid w:val="209B7FC9"/>
    <w:rsid w:val="209C0C08"/>
    <w:rsid w:val="209C3B21"/>
    <w:rsid w:val="209D320B"/>
    <w:rsid w:val="20A3476F"/>
    <w:rsid w:val="20A37FAF"/>
    <w:rsid w:val="20A70454"/>
    <w:rsid w:val="20A854CA"/>
    <w:rsid w:val="20AF0AAE"/>
    <w:rsid w:val="20AF5C1F"/>
    <w:rsid w:val="20B10375"/>
    <w:rsid w:val="20B115EE"/>
    <w:rsid w:val="20B44A44"/>
    <w:rsid w:val="20B87F26"/>
    <w:rsid w:val="20BA39E2"/>
    <w:rsid w:val="20BA6451"/>
    <w:rsid w:val="20BB193D"/>
    <w:rsid w:val="20BB54AF"/>
    <w:rsid w:val="20BC23E9"/>
    <w:rsid w:val="20C1796D"/>
    <w:rsid w:val="20C32ED4"/>
    <w:rsid w:val="20C42F9C"/>
    <w:rsid w:val="20C442F8"/>
    <w:rsid w:val="20C464EF"/>
    <w:rsid w:val="20C534ED"/>
    <w:rsid w:val="20C90B97"/>
    <w:rsid w:val="20C917A1"/>
    <w:rsid w:val="20C9464D"/>
    <w:rsid w:val="20CA5EA0"/>
    <w:rsid w:val="20CC61C1"/>
    <w:rsid w:val="20CE7E9A"/>
    <w:rsid w:val="20CF0ADB"/>
    <w:rsid w:val="20CF783F"/>
    <w:rsid w:val="20D06B0E"/>
    <w:rsid w:val="20D10296"/>
    <w:rsid w:val="20D21E56"/>
    <w:rsid w:val="20D263FF"/>
    <w:rsid w:val="20D31BEA"/>
    <w:rsid w:val="20D41B56"/>
    <w:rsid w:val="20D63A88"/>
    <w:rsid w:val="20D670B5"/>
    <w:rsid w:val="20D75DA4"/>
    <w:rsid w:val="20D97553"/>
    <w:rsid w:val="20DB1387"/>
    <w:rsid w:val="20DE1880"/>
    <w:rsid w:val="20E52ACF"/>
    <w:rsid w:val="20E637C3"/>
    <w:rsid w:val="20E85FAB"/>
    <w:rsid w:val="20E96451"/>
    <w:rsid w:val="20EA2B53"/>
    <w:rsid w:val="20EB1A9B"/>
    <w:rsid w:val="20EB4531"/>
    <w:rsid w:val="20ED395F"/>
    <w:rsid w:val="20EF7852"/>
    <w:rsid w:val="20F423D5"/>
    <w:rsid w:val="20F4548C"/>
    <w:rsid w:val="20F82AF8"/>
    <w:rsid w:val="20F96731"/>
    <w:rsid w:val="20FC5430"/>
    <w:rsid w:val="21032C45"/>
    <w:rsid w:val="210525F9"/>
    <w:rsid w:val="21064B69"/>
    <w:rsid w:val="21067386"/>
    <w:rsid w:val="210D1403"/>
    <w:rsid w:val="210F07AB"/>
    <w:rsid w:val="210F48C3"/>
    <w:rsid w:val="21121BD4"/>
    <w:rsid w:val="211355C2"/>
    <w:rsid w:val="21135750"/>
    <w:rsid w:val="21141100"/>
    <w:rsid w:val="21144CED"/>
    <w:rsid w:val="21146890"/>
    <w:rsid w:val="21182161"/>
    <w:rsid w:val="21187E17"/>
    <w:rsid w:val="2119383C"/>
    <w:rsid w:val="211C2995"/>
    <w:rsid w:val="211F010B"/>
    <w:rsid w:val="21211BF1"/>
    <w:rsid w:val="21221022"/>
    <w:rsid w:val="21232736"/>
    <w:rsid w:val="212530CB"/>
    <w:rsid w:val="21256864"/>
    <w:rsid w:val="2125687E"/>
    <w:rsid w:val="21284A11"/>
    <w:rsid w:val="21295922"/>
    <w:rsid w:val="212B5C54"/>
    <w:rsid w:val="212B7199"/>
    <w:rsid w:val="212C6B0F"/>
    <w:rsid w:val="212D1C56"/>
    <w:rsid w:val="213222D1"/>
    <w:rsid w:val="21323C87"/>
    <w:rsid w:val="21331E20"/>
    <w:rsid w:val="213329C0"/>
    <w:rsid w:val="21335705"/>
    <w:rsid w:val="21340C27"/>
    <w:rsid w:val="213428FE"/>
    <w:rsid w:val="21346D4B"/>
    <w:rsid w:val="213558E7"/>
    <w:rsid w:val="21361CAA"/>
    <w:rsid w:val="213621F7"/>
    <w:rsid w:val="213704B5"/>
    <w:rsid w:val="213A3E8E"/>
    <w:rsid w:val="213B76B7"/>
    <w:rsid w:val="213D77DF"/>
    <w:rsid w:val="213F5467"/>
    <w:rsid w:val="21412BE7"/>
    <w:rsid w:val="2143383F"/>
    <w:rsid w:val="214355FE"/>
    <w:rsid w:val="21451347"/>
    <w:rsid w:val="21465659"/>
    <w:rsid w:val="2149480D"/>
    <w:rsid w:val="21495537"/>
    <w:rsid w:val="214A00E6"/>
    <w:rsid w:val="214B1A9F"/>
    <w:rsid w:val="21502419"/>
    <w:rsid w:val="215079CE"/>
    <w:rsid w:val="21507D0F"/>
    <w:rsid w:val="21515B5D"/>
    <w:rsid w:val="21572BA4"/>
    <w:rsid w:val="2157506B"/>
    <w:rsid w:val="21596558"/>
    <w:rsid w:val="215A1AC6"/>
    <w:rsid w:val="215D4CAC"/>
    <w:rsid w:val="215E052E"/>
    <w:rsid w:val="216004F7"/>
    <w:rsid w:val="21611EAF"/>
    <w:rsid w:val="21613F16"/>
    <w:rsid w:val="2165628A"/>
    <w:rsid w:val="21683A41"/>
    <w:rsid w:val="21691ED0"/>
    <w:rsid w:val="216933A0"/>
    <w:rsid w:val="216A409F"/>
    <w:rsid w:val="216F06C0"/>
    <w:rsid w:val="2172732F"/>
    <w:rsid w:val="217461FA"/>
    <w:rsid w:val="2175515C"/>
    <w:rsid w:val="21760CB0"/>
    <w:rsid w:val="21766578"/>
    <w:rsid w:val="21772ADF"/>
    <w:rsid w:val="21774C9D"/>
    <w:rsid w:val="21782975"/>
    <w:rsid w:val="217B3A8A"/>
    <w:rsid w:val="217E4DBA"/>
    <w:rsid w:val="21813DBE"/>
    <w:rsid w:val="2181729C"/>
    <w:rsid w:val="21834B6C"/>
    <w:rsid w:val="21836402"/>
    <w:rsid w:val="218526C3"/>
    <w:rsid w:val="218726F6"/>
    <w:rsid w:val="218D5FCD"/>
    <w:rsid w:val="218E4DB0"/>
    <w:rsid w:val="218F3428"/>
    <w:rsid w:val="21901430"/>
    <w:rsid w:val="219059D6"/>
    <w:rsid w:val="2190621C"/>
    <w:rsid w:val="21912D49"/>
    <w:rsid w:val="21926669"/>
    <w:rsid w:val="21941763"/>
    <w:rsid w:val="21952947"/>
    <w:rsid w:val="219672BD"/>
    <w:rsid w:val="21975ACE"/>
    <w:rsid w:val="21993BBF"/>
    <w:rsid w:val="219A0091"/>
    <w:rsid w:val="219A07A7"/>
    <w:rsid w:val="219C1436"/>
    <w:rsid w:val="219E2659"/>
    <w:rsid w:val="219E4CB2"/>
    <w:rsid w:val="219F3C8B"/>
    <w:rsid w:val="219F4A18"/>
    <w:rsid w:val="219F4BFD"/>
    <w:rsid w:val="21A1455E"/>
    <w:rsid w:val="21A32641"/>
    <w:rsid w:val="21A405B3"/>
    <w:rsid w:val="21A63705"/>
    <w:rsid w:val="21A65CB6"/>
    <w:rsid w:val="21A92796"/>
    <w:rsid w:val="21AC48FC"/>
    <w:rsid w:val="21AD1853"/>
    <w:rsid w:val="21AF37EC"/>
    <w:rsid w:val="21B225D2"/>
    <w:rsid w:val="21B42B90"/>
    <w:rsid w:val="21B9461A"/>
    <w:rsid w:val="21B96AA1"/>
    <w:rsid w:val="21BB17EF"/>
    <w:rsid w:val="21BB481C"/>
    <w:rsid w:val="21BD4C96"/>
    <w:rsid w:val="21BE100E"/>
    <w:rsid w:val="21BF55CB"/>
    <w:rsid w:val="21C04624"/>
    <w:rsid w:val="21C122A4"/>
    <w:rsid w:val="21C12DCC"/>
    <w:rsid w:val="21C41537"/>
    <w:rsid w:val="21C54B6C"/>
    <w:rsid w:val="21C828B3"/>
    <w:rsid w:val="21CD1830"/>
    <w:rsid w:val="21CE3DF6"/>
    <w:rsid w:val="21CE6C1F"/>
    <w:rsid w:val="21CF2D51"/>
    <w:rsid w:val="21D326B7"/>
    <w:rsid w:val="21D47816"/>
    <w:rsid w:val="21D71918"/>
    <w:rsid w:val="21D86C74"/>
    <w:rsid w:val="21D87ABE"/>
    <w:rsid w:val="21D9419D"/>
    <w:rsid w:val="21DA0654"/>
    <w:rsid w:val="21DA3480"/>
    <w:rsid w:val="21DA4D89"/>
    <w:rsid w:val="21E370BB"/>
    <w:rsid w:val="21E5205F"/>
    <w:rsid w:val="21E55531"/>
    <w:rsid w:val="21E85AB5"/>
    <w:rsid w:val="21EB679B"/>
    <w:rsid w:val="21EC617F"/>
    <w:rsid w:val="21ED21E2"/>
    <w:rsid w:val="21EE46E3"/>
    <w:rsid w:val="21F02910"/>
    <w:rsid w:val="21F03ADA"/>
    <w:rsid w:val="21F45F1F"/>
    <w:rsid w:val="21F51EE2"/>
    <w:rsid w:val="21F526C5"/>
    <w:rsid w:val="21F71983"/>
    <w:rsid w:val="21F73CD2"/>
    <w:rsid w:val="21F84788"/>
    <w:rsid w:val="21FA0959"/>
    <w:rsid w:val="21FA3E01"/>
    <w:rsid w:val="21FA7461"/>
    <w:rsid w:val="21FC3BB7"/>
    <w:rsid w:val="21FE30CC"/>
    <w:rsid w:val="21FF2EC9"/>
    <w:rsid w:val="22007C24"/>
    <w:rsid w:val="22013597"/>
    <w:rsid w:val="220634E1"/>
    <w:rsid w:val="22093A28"/>
    <w:rsid w:val="220A0A31"/>
    <w:rsid w:val="220D14FF"/>
    <w:rsid w:val="22111C76"/>
    <w:rsid w:val="221544C5"/>
    <w:rsid w:val="221815C9"/>
    <w:rsid w:val="221A295B"/>
    <w:rsid w:val="221B2194"/>
    <w:rsid w:val="221B53E9"/>
    <w:rsid w:val="221D441D"/>
    <w:rsid w:val="221F6021"/>
    <w:rsid w:val="222427B8"/>
    <w:rsid w:val="22274D71"/>
    <w:rsid w:val="22281006"/>
    <w:rsid w:val="222A1CF8"/>
    <w:rsid w:val="22304538"/>
    <w:rsid w:val="223543A2"/>
    <w:rsid w:val="22390973"/>
    <w:rsid w:val="223A3674"/>
    <w:rsid w:val="223A55F4"/>
    <w:rsid w:val="223F2730"/>
    <w:rsid w:val="22430DD2"/>
    <w:rsid w:val="22456E4B"/>
    <w:rsid w:val="22457ACF"/>
    <w:rsid w:val="2247119D"/>
    <w:rsid w:val="2247571F"/>
    <w:rsid w:val="2248430A"/>
    <w:rsid w:val="224844D7"/>
    <w:rsid w:val="22493B32"/>
    <w:rsid w:val="224E515F"/>
    <w:rsid w:val="224F50D4"/>
    <w:rsid w:val="225149BD"/>
    <w:rsid w:val="22514AFD"/>
    <w:rsid w:val="225205C1"/>
    <w:rsid w:val="22537A7D"/>
    <w:rsid w:val="225410AB"/>
    <w:rsid w:val="22543D53"/>
    <w:rsid w:val="22565E34"/>
    <w:rsid w:val="225746C2"/>
    <w:rsid w:val="22581B89"/>
    <w:rsid w:val="2258424C"/>
    <w:rsid w:val="2259287F"/>
    <w:rsid w:val="225939AD"/>
    <w:rsid w:val="225954EB"/>
    <w:rsid w:val="225A469C"/>
    <w:rsid w:val="225D254E"/>
    <w:rsid w:val="22666010"/>
    <w:rsid w:val="226820EF"/>
    <w:rsid w:val="22691BEC"/>
    <w:rsid w:val="226A7E3C"/>
    <w:rsid w:val="226F5139"/>
    <w:rsid w:val="22716061"/>
    <w:rsid w:val="227212BF"/>
    <w:rsid w:val="2272589D"/>
    <w:rsid w:val="22745375"/>
    <w:rsid w:val="22760DFC"/>
    <w:rsid w:val="22784E5B"/>
    <w:rsid w:val="227A06D4"/>
    <w:rsid w:val="227A545B"/>
    <w:rsid w:val="227A5797"/>
    <w:rsid w:val="227B01A8"/>
    <w:rsid w:val="227C192B"/>
    <w:rsid w:val="227C60E1"/>
    <w:rsid w:val="228540A3"/>
    <w:rsid w:val="22860942"/>
    <w:rsid w:val="2286167D"/>
    <w:rsid w:val="22884F9D"/>
    <w:rsid w:val="228856F1"/>
    <w:rsid w:val="228A18EF"/>
    <w:rsid w:val="228B508C"/>
    <w:rsid w:val="228B69A3"/>
    <w:rsid w:val="228C1BFE"/>
    <w:rsid w:val="228C5574"/>
    <w:rsid w:val="2292181D"/>
    <w:rsid w:val="22923735"/>
    <w:rsid w:val="22943660"/>
    <w:rsid w:val="22952988"/>
    <w:rsid w:val="22953FF6"/>
    <w:rsid w:val="22962A42"/>
    <w:rsid w:val="2296792A"/>
    <w:rsid w:val="22971142"/>
    <w:rsid w:val="229908E8"/>
    <w:rsid w:val="2299190A"/>
    <w:rsid w:val="229932BA"/>
    <w:rsid w:val="229955DE"/>
    <w:rsid w:val="22997CFA"/>
    <w:rsid w:val="229A07D1"/>
    <w:rsid w:val="229A79ED"/>
    <w:rsid w:val="229C5414"/>
    <w:rsid w:val="229C6CEC"/>
    <w:rsid w:val="22A15061"/>
    <w:rsid w:val="22A1584E"/>
    <w:rsid w:val="22A23588"/>
    <w:rsid w:val="22A313B1"/>
    <w:rsid w:val="22A71B8B"/>
    <w:rsid w:val="22A8074F"/>
    <w:rsid w:val="22A80B9E"/>
    <w:rsid w:val="22AB46BC"/>
    <w:rsid w:val="22AF5089"/>
    <w:rsid w:val="22B412A3"/>
    <w:rsid w:val="22B45C9F"/>
    <w:rsid w:val="22B50E88"/>
    <w:rsid w:val="22B520BB"/>
    <w:rsid w:val="22B53166"/>
    <w:rsid w:val="22B70DA5"/>
    <w:rsid w:val="22BB74F3"/>
    <w:rsid w:val="22BF5BE9"/>
    <w:rsid w:val="22C03D87"/>
    <w:rsid w:val="22C1173F"/>
    <w:rsid w:val="22C31E5B"/>
    <w:rsid w:val="22C51FAD"/>
    <w:rsid w:val="22C70465"/>
    <w:rsid w:val="22C73D1A"/>
    <w:rsid w:val="22C84218"/>
    <w:rsid w:val="22C904E2"/>
    <w:rsid w:val="22D020B0"/>
    <w:rsid w:val="22D075BD"/>
    <w:rsid w:val="22D4766E"/>
    <w:rsid w:val="22D4793C"/>
    <w:rsid w:val="22D6472C"/>
    <w:rsid w:val="22D7434C"/>
    <w:rsid w:val="22D75D6F"/>
    <w:rsid w:val="22D90717"/>
    <w:rsid w:val="22DA49EA"/>
    <w:rsid w:val="22DC0B48"/>
    <w:rsid w:val="22DD3CD9"/>
    <w:rsid w:val="22DE16D8"/>
    <w:rsid w:val="22DF758F"/>
    <w:rsid w:val="22E0386D"/>
    <w:rsid w:val="22E17890"/>
    <w:rsid w:val="22E32F14"/>
    <w:rsid w:val="22E41F51"/>
    <w:rsid w:val="22E530D8"/>
    <w:rsid w:val="22E6142E"/>
    <w:rsid w:val="22E80F92"/>
    <w:rsid w:val="22E92E84"/>
    <w:rsid w:val="22EC1C62"/>
    <w:rsid w:val="22ED084E"/>
    <w:rsid w:val="22ED11AA"/>
    <w:rsid w:val="22ED1A5C"/>
    <w:rsid w:val="22EE73D1"/>
    <w:rsid w:val="22EF2A87"/>
    <w:rsid w:val="22F066AE"/>
    <w:rsid w:val="22F34B57"/>
    <w:rsid w:val="22F45882"/>
    <w:rsid w:val="22F5466B"/>
    <w:rsid w:val="22F662AE"/>
    <w:rsid w:val="22F75DB7"/>
    <w:rsid w:val="22F915E4"/>
    <w:rsid w:val="22FA1BE3"/>
    <w:rsid w:val="22FB2513"/>
    <w:rsid w:val="22FB27D7"/>
    <w:rsid w:val="22FE5866"/>
    <w:rsid w:val="22FE5CA0"/>
    <w:rsid w:val="23024200"/>
    <w:rsid w:val="23035C97"/>
    <w:rsid w:val="23054524"/>
    <w:rsid w:val="23056E66"/>
    <w:rsid w:val="23067BF6"/>
    <w:rsid w:val="23094C65"/>
    <w:rsid w:val="230B0251"/>
    <w:rsid w:val="230E4ECA"/>
    <w:rsid w:val="23152632"/>
    <w:rsid w:val="23174767"/>
    <w:rsid w:val="23180886"/>
    <w:rsid w:val="23185936"/>
    <w:rsid w:val="2319419F"/>
    <w:rsid w:val="231A175E"/>
    <w:rsid w:val="231B5CC0"/>
    <w:rsid w:val="231C6EE2"/>
    <w:rsid w:val="231D2E5B"/>
    <w:rsid w:val="231D3851"/>
    <w:rsid w:val="231E2F38"/>
    <w:rsid w:val="232042B0"/>
    <w:rsid w:val="2322476F"/>
    <w:rsid w:val="23224B0D"/>
    <w:rsid w:val="2323549E"/>
    <w:rsid w:val="23237FCD"/>
    <w:rsid w:val="2326143C"/>
    <w:rsid w:val="232736DE"/>
    <w:rsid w:val="2328513F"/>
    <w:rsid w:val="232957CF"/>
    <w:rsid w:val="23296CED"/>
    <w:rsid w:val="232B3E31"/>
    <w:rsid w:val="232B7161"/>
    <w:rsid w:val="23325BCA"/>
    <w:rsid w:val="23361009"/>
    <w:rsid w:val="23367BA1"/>
    <w:rsid w:val="233A7327"/>
    <w:rsid w:val="233C6A6C"/>
    <w:rsid w:val="2340783D"/>
    <w:rsid w:val="234177CB"/>
    <w:rsid w:val="234462EA"/>
    <w:rsid w:val="234549D3"/>
    <w:rsid w:val="2346548E"/>
    <w:rsid w:val="23474892"/>
    <w:rsid w:val="23476F9D"/>
    <w:rsid w:val="23492CE8"/>
    <w:rsid w:val="234A1ACC"/>
    <w:rsid w:val="234E3D9B"/>
    <w:rsid w:val="23500EE1"/>
    <w:rsid w:val="23520B28"/>
    <w:rsid w:val="23521792"/>
    <w:rsid w:val="23534380"/>
    <w:rsid w:val="23537DCA"/>
    <w:rsid w:val="23570E70"/>
    <w:rsid w:val="235711EA"/>
    <w:rsid w:val="23576B87"/>
    <w:rsid w:val="23597C77"/>
    <w:rsid w:val="235C730C"/>
    <w:rsid w:val="235D073E"/>
    <w:rsid w:val="235D6AC1"/>
    <w:rsid w:val="235E661A"/>
    <w:rsid w:val="235F3841"/>
    <w:rsid w:val="23625DB2"/>
    <w:rsid w:val="23636D5B"/>
    <w:rsid w:val="23655E42"/>
    <w:rsid w:val="23661170"/>
    <w:rsid w:val="23680B4A"/>
    <w:rsid w:val="23683B43"/>
    <w:rsid w:val="236A4E77"/>
    <w:rsid w:val="236B7ECA"/>
    <w:rsid w:val="237260E7"/>
    <w:rsid w:val="23736ED1"/>
    <w:rsid w:val="23737E77"/>
    <w:rsid w:val="23746F2B"/>
    <w:rsid w:val="23751DBC"/>
    <w:rsid w:val="237634D1"/>
    <w:rsid w:val="2377256B"/>
    <w:rsid w:val="23780D0A"/>
    <w:rsid w:val="23783E1F"/>
    <w:rsid w:val="23785778"/>
    <w:rsid w:val="237A6BB7"/>
    <w:rsid w:val="237B70AB"/>
    <w:rsid w:val="237F453C"/>
    <w:rsid w:val="23812481"/>
    <w:rsid w:val="238158F9"/>
    <w:rsid w:val="238211CB"/>
    <w:rsid w:val="23825B54"/>
    <w:rsid w:val="238453A6"/>
    <w:rsid w:val="23847B66"/>
    <w:rsid w:val="23851A3D"/>
    <w:rsid w:val="238638A0"/>
    <w:rsid w:val="23877003"/>
    <w:rsid w:val="238B2EAC"/>
    <w:rsid w:val="23903712"/>
    <w:rsid w:val="239127BB"/>
    <w:rsid w:val="239464F9"/>
    <w:rsid w:val="23950AE8"/>
    <w:rsid w:val="23967EA7"/>
    <w:rsid w:val="2397734B"/>
    <w:rsid w:val="23983791"/>
    <w:rsid w:val="23984D82"/>
    <w:rsid w:val="239A31EF"/>
    <w:rsid w:val="239C3719"/>
    <w:rsid w:val="239C4EB7"/>
    <w:rsid w:val="239C604E"/>
    <w:rsid w:val="239D3A22"/>
    <w:rsid w:val="239F7CC5"/>
    <w:rsid w:val="23A17CA1"/>
    <w:rsid w:val="23A75BA8"/>
    <w:rsid w:val="23A76ED2"/>
    <w:rsid w:val="23A81FE1"/>
    <w:rsid w:val="23A8510D"/>
    <w:rsid w:val="23AC26E2"/>
    <w:rsid w:val="23B719E1"/>
    <w:rsid w:val="23B7760E"/>
    <w:rsid w:val="23B95F40"/>
    <w:rsid w:val="23BA286C"/>
    <w:rsid w:val="23BA58B7"/>
    <w:rsid w:val="23BB74C8"/>
    <w:rsid w:val="23BC1E05"/>
    <w:rsid w:val="23BD48A7"/>
    <w:rsid w:val="23C030EB"/>
    <w:rsid w:val="23C03E22"/>
    <w:rsid w:val="23C125DB"/>
    <w:rsid w:val="23C70F4C"/>
    <w:rsid w:val="23C91090"/>
    <w:rsid w:val="23CB3555"/>
    <w:rsid w:val="23CC1D69"/>
    <w:rsid w:val="23CD5AB8"/>
    <w:rsid w:val="23CE3462"/>
    <w:rsid w:val="23D132CA"/>
    <w:rsid w:val="23D2628F"/>
    <w:rsid w:val="23D36B24"/>
    <w:rsid w:val="23D5168C"/>
    <w:rsid w:val="23D56DA5"/>
    <w:rsid w:val="23D8005F"/>
    <w:rsid w:val="23D85AE0"/>
    <w:rsid w:val="23D92934"/>
    <w:rsid w:val="23D94787"/>
    <w:rsid w:val="23D97FB7"/>
    <w:rsid w:val="23DA557A"/>
    <w:rsid w:val="23DB312A"/>
    <w:rsid w:val="23DC2982"/>
    <w:rsid w:val="23DD4B39"/>
    <w:rsid w:val="23E01EC6"/>
    <w:rsid w:val="23E12840"/>
    <w:rsid w:val="23E30F4C"/>
    <w:rsid w:val="23E347AB"/>
    <w:rsid w:val="23E35988"/>
    <w:rsid w:val="23E44DEF"/>
    <w:rsid w:val="23E6345F"/>
    <w:rsid w:val="23E65F53"/>
    <w:rsid w:val="23EA4DF0"/>
    <w:rsid w:val="23EA6DEE"/>
    <w:rsid w:val="23EB35E9"/>
    <w:rsid w:val="23EB7D98"/>
    <w:rsid w:val="23ED0AA5"/>
    <w:rsid w:val="23EF37A4"/>
    <w:rsid w:val="23F52DD9"/>
    <w:rsid w:val="23FE0DF7"/>
    <w:rsid w:val="23FE1A3A"/>
    <w:rsid w:val="23FF4B82"/>
    <w:rsid w:val="23FF4F83"/>
    <w:rsid w:val="24015E1B"/>
    <w:rsid w:val="24050D0C"/>
    <w:rsid w:val="2405221C"/>
    <w:rsid w:val="24070AE5"/>
    <w:rsid w:val="24081225"/>
    <w:rsid w:val="240A5ACE"/>
    <w:rsid w:val="240B051F"/>
    <w:rsid w:val="240B4167"/>
    <w:rsid w:val="240B52DD"/>
    <w:rsid w:val="240B6BAA"/>
    <w:rsid w:val="240E5E32"/>
    <w:rsid w:val="240F4D52"/>
    <w:rsid w:val="24114AA7"/>
    <w:rsid w:val="2412128E"/>
    <w:rsid w:val="24121F45"/>
    <w:rsid w:val="2414465D"/>
    <w:rsid w:val="24156381"/>
    <w:rsid w:val="24172929"/>
    <w:rsid w:val="241809F8"/>
    <w:rsid w:val="241A16B0"/>
    <w:rsid w:val="241C6B0A"/>
    <w:rsid w:val="24207C81"/>
    <w:rsid w:val="24207FD1"/>
    <w:rsid w:val="2421165E"/>
    <w:rsid w:val="24211F26"/>
    <w:rsid w:val="24236862"/>
    <w:rsid w:val="24253584"/>
    <w:rsid w:val="24257C28"/>
    <w:rsid w:val="242850C3"/>
    <w:rsid w:val="24292D8C"/>
    <w:rsid w:val="242A5251"/>
    <w:rsid w:val="242F36F0"/>
    <w:rsid w:val="24341B38"/>
    <w:rsid w:val="2434459C"/>
    <w:rsid w:val="24353CE7"/>
    <w:rsid w:val="24363457"/>
    <w:rsid w:val="24372A7A"/>
    <w:rsid w:val="24377E0A"/>
    <w:rsid w:val="24391FB7"/>
    <w:rsid w:val="243A61E6"/>
    <w:rsid w:val="243B5D26"/>
    <w:rsid w:val="243F0017"/>
    <w:rsid w:val="243F059F"/>
    <w:rsid w:val="243F5F7B"/>
    <w:rsid w:val="243F6D4F"/>
    <w:rsid w:val="24400CDA"/>
    <w:rsid w:val="2445792C"/>
    <w:rsid w:val="244633EA"/>
    <w:rsid w:val="244673E4"/>
    <w:rsid w:val="244B5300"/>
    <w:rsid w:val="244C0246"/>
    <w:rsid w:val="244E2017"/>
    <w:rsid w:val="245020D3"/>
    <w:rsid w:val="24512150"/>
    <w:rsid w:val="24516546"/>
    <w:rsid w:val="24516E4B"/>
    <w:rsid w:val="24545720"/>
    <w:rsid w:val="24572621"/>
    <w:rsid w:val="24583EFB"/>
    <w:rsid w:val="245931BE"/>
    <w:rsid w:val="245A7825"/>
    <w:rsid w:val="245B795F"/>
    <w:rsid w:val="245C7E95"/>
    <w:rsid w:val="245F3FB6"/>
    <w:rsid w:val="245F4973"/>
    <w:rsid w:val="245F6BAB"/>
    <w:rsid w:val="24613618"/>
    <w:rsid w:val="24673091"/>
    <w:rsid w:val="246C0967"/>
    <w:rsid w:val="246D01FE"/>
    <w:rsid w:val="246D3DB1"/>
    <w:rsid w:val="246D5BE7"/>
    <w:rsid w:val="246F2C3E"/>
    <w:rsid w:val="247328E4"/>
    <w:rsid w:val="24735FB7"/>
    <w:rsid w:val="2474460B"/>
    <w:rsid w:val="24753EAC"/>
    <w:rsid w:val="2476639D"/>
    <w:rsid w:val="24767891"/>
    <w:rsid w:val="247842EA"/>
    <w:rsid w:val="247D0D16"/>
    <w:rsid w:val="247E15D5"/>
    <w:rsid w:val="247F3DED"/>
    <w:rsid w:val="24806224"/>
    <w:rsid w:val="248212F4"/>
    <w:rsid w:val="24886CB9"/>
    <w:rsid w:val="248A34DB"/>
    <w:rsid w:val="248A640C"/>
    <w:rsid w:val="248B6D15"/>
    <w:rsid w:val="248C3603"/>
    <w:rsid w:val="24902931"/>
    <w:rsid w:val="24915E4F"/>
    <w:rsid w:val="249209BD"/>
    <w:rsid w:val="24924E2B"/>
    <w:rsid w:val="24942C8B"/>
    <w:rsid w:val="2494500D"/>
    <w:rsid w:val="24984D17"/>
    <w:rsid w:val="249A0C50"/>
    <w:rsid w:val="249A22B6"/>
    <w:rsid w:val="249A6731"/>
    <w:rsid w:val="249B3F44"/>
    <w:rsid w:val="249C5E46"/>
    <w:rsid w:val="249F0276"/>
    <w:rsid w:val="24A12313"/>
    <w:rsid w:val="24A1727E"/>
    <w:rsid w:val="24A23B09"/>
    <w:rsid w:val="24A33400"/>
    <w:rsid w:val="24A37FF5"/>
    <w:rsid w:val="24A42864"/>
    <w:rsid w:val="24A45578"/>
    <w:rsid w:val="24A60D04"/>
    <w:rsid w:val="24A72478"/>
    <w:rsid w:val="24AD4411"/>
    <w:rsid w:val="24AE17C5"/>
    <w:rsid w:val="24AF0A48"/>
    <w:rsid w:val="24AF189F"/>
    <w:rsid w:val="24AF461A"/>
    <w:rsid w:val="24B16678"/>
    <w:rsid w:val="24B40E1D"/>
    <w:rsid w:val="24B84C5D"/>
    <w:rsid w:val="24BA6E50"/>
    <w:rsid w:val="24BC5B1C"/>
    <w:rsid w:val="24BD1250"/>
    <w:rsid w:val="24BD531A"/>
    <w:rsid w:val="24BE25F2"/>
    <w:rsid w:val="24BE59A8"/>
    <w:rsid w:val="24C07981"/>
    <w:rsid w:val="24C14B25"/>
    <w:rsid w:val="24C22AD5"/>
    <w:rsid w:val="24C247E9"/>
    <w:rsid w:val="24C31226"/>
    <w:rsid w:val="24C51058"/>
    <w:rsid w:val="24C811B4"/>
    <w:rsid w:val="24C92BF5"/>
    <w:rsid w:val="24C931D3"/>
    <w:rsid w:val="24C935C6"/>
    <w:rsid w:val="24CB0647"/>
    <w:rsid w:val="24CB33F4"/>
    <w:rsid w:val="24CD0D17"/>
    <w:rsid w:val="24CF61E5"/>
    <w:rsid w:val="24D12BDD"/>
    <w:rsid w:val="24D45D6C"/>
    <w:rsid w:val="24D64D13"/>
    <w:rsid w:val="24D666A8"/>
    <w:rsid w:val="24DA0EE6"/>
    <w:rsid w:val="24DB3555"/>
    <w:rsid w:val="24DC1F02"/>
    <w:rsid w:val="24DE485A"/>
    <w:rsid w:val="24DE6A3A"/>
    <w:rsid w:val="24DF5B46"/>
    <w:rsid w:val="24E37813"/>
    <w:rsid w:val="24E4389C"/>
    <w:rsid w:val="24E53CC3"/>
    <w:rsid w:val="24E7439D"/>
    <w:rsid w:val="24E92B1A"/>
    <w:rsid w:val="24EB1965"/>
    <w:rsid w:val="24EC6C0A"/>
    <w:rsid w:val="24F050C3"/>
    <w:rsid w:val="24F10777"/>
    <w:rsid w:val="24F179C2"/>
    <w:rsid w:val="24F44943"/>
    <w:rsid w:val="24F9324D"/>
    <w:rsid w:val="24FA0E9A"/>
    <w:rsid w:val="24FA5F27"/>
    <w:rsid w:val="24FB7AA7"/>
    <w:rsid w:val="24FC1CAA"/>
    <w:rsid w:val="24FC30C4"/>
    <w:rsid w:val="24FC34B1"/>
    <w:rsid w:val="24FC7B84"/>
    <w:rsid w:val="24FF17F6"/>
    <w:rsid w:val="24FF5F6B"/>
    <w:rsid w:val="25034BBA"/>
    <w:rsid w:val="25066C5B"/>
    <w:rsid w:val="25090879"/>
    <w:rsid w:val="250A3170"/>
    <w:rsid w:val="250A67CC"/>
    <w:rsid w:val="250B4110"/>
    <w:rsid w:val="250B501E"/>
    <w:rsid w:val="250C217B"/>
    <w:rsid w:val="250C2C4C"/>
    <w:rsid w:val="250C7751"/>
    <w:rsid w:val="250E75BF"/>
    <w:rsid w:val="250F2ADE"/>
    <w:rsid w:val="251009CC"/>
    <w:rsid w:val="25101DDF"/>
    <w:rsid w:val="25102731"/>
    <w:rsid w:val="25106F9A"/>
    <w:rsid w:val="25135BA7"/>
    <w:rsid w:val="251461CA"/>
    <w:rsid w:val="25150628"/>
    <w:rsid w:val="25173050"/>
    <w:rsid w:val="25190B47"/>
    <w:rsid w:val="25195506"/>
    <w:rsid w:val="25196935"/>
    <w:rsid w:val="251A2D6D"/>
    <w:rsid w:val="251B7B71"/>
    <w:rsid w:val="251F7A38"/>
    <w:rsid w:val="25203F10"/>
    <w:rsid w:val="25206BAB"/>
    <w:rsid w:val="25223BAE"/>
    <w:rsid w:val="25241440"/>
    <w:rsid w:val="25246A7D"/>
    <w:rsid w:val="25247A1D"/>
    <w:rsid w:val="25253679"/>
    <w:rsid w:val="25267D6B"/>
    <w:rsid w:val="252930C4"/>
    <w:rsid w:val="252955BF"/>
    <w:rsid w:val="252A27AD"/>
    <w:rsid w:val="252A52C4"/>
    <w:rsid w:val="252C0BA2"/>
    <w:rsid w:val="252C6834"/>
    <w:rsid w:val="252D24B1"/>
    <w:rsid w:val="252E781D"/>
    <w:rsid w:val="25337524"/>
    <w:rsid w:val="253531F1"/>
    <w:rsid w:val="25364933"/>
    <w:rsid w:val="25371EBC"/>
    <w:rsid w:val="25395856"/>
    <w:rsid w:val="25397E70"/>
    <w:rsid w:val="25404E17"/>
    <w:rsid w:val="25413973"/>
    <w:rsid w:val="25440EDC"/>
    <w:rsid w:val="254624FE"/>
    <w:rsid w:val="254954D3"/>
    <w:rsid w:val="254A20AD"/>
    <w:rsid w:val="254B00F8"/>
    <w:rsid w:val="254C3FBB"/>
    <w:rsid w:val="254E3071"/>
    <w:rsid w:val="254F4D45"/>
    <w:rsid w:val="255038B3"/>
    <w:rsid w:val="2551190C"/>
    <w:rsid w:val="25526C0C"/>
    <w:rsid w:val="25564101"/>
    <w:rsid w:val="25575F3C"/>
    <w:rsid w:val="255A7707"/>
    <w:rsid w:val="255F1C18"/>
    <w:rsid w:val="255F61B9"/>
    <w:rsid w:val="25617E47"/>
    <w:rsid w:val="25672848"/>
    <w:rsid w:val="256928A1"/>
    <w:rsid w:val="256A0CA2"/>
    <w:rsid w:val="256B015B"/>
    <w:rsid w:val="256E743D"/>
    <w:rsid w:val="256E76EC"/>
    <w:rsid w:val="256F2BF1"/>
    <w:rsid w:val="256F4E1B"/>
    <w:rsid w:val="25733691"/>
    <w:rsid w:val="257A2BA6"/>
    <w:rsid w:val="257B1F9D"/>
    <w:rsid w:val="257B28F1"/>
    <w:rsid w:val="257B2C7C"/>
    <w:rsid w:val="257F1260"/>
    <w:rsid w:val="25843EAE"/>
    <w:rsid w:val="25886FE7"/>
    <w:rsid w:val="25892F1C"/>
    <w:rsid w:val="258C747B"/>
    <w:rsid w:val="258D218B"/>
    <w:rsid w:val="258E00FC"/>
    <w:rsid w:val="258E2BD9"/>
    <w:rsid w:val="258F03B7"/>
    <w:rsid w:val="258F3667"/>
    <w:rsid w:val="258F6641"/>
    <w:rsid w:val="2590744B"/>
    <w:rsid w:val="25911F91"/>
    <w:rsid w:val="25950659"/>
    <w:rsid w:val="25953FE3"/>
    <w:rsid w:val="25962BAE"/>
    <w:rsid w:val="259A3534"/>
    <w:rsid w:val="259C7563"/>
    <w:rsid w:val="259F1CD6"/>
    <w:rsid w:val="259F726B"/>
    <w:rsid w:val="25A16168"/>
    <w:rsid w:val="25A248A0"/>
    <w:rsid w:val="25A3272E"/>
    <w:rsid w:val="25A33F55"/>
    <w:rsid w:val="25A941C7"/>
    <w:rsid w:val="25AB35C2"/>
    <w:rsid w:val="25AD19CC"/>
    <w:rsid w:val="25AD5EFD"/>
    <w:rsid w:val="25AE3E67"/>
    <w:rsid w:val="25AE55D0"/>
    <w:rsid w:val="25AF78E8"/>
    <w:rsid w:val="25B105C7"/>
    <w:rsid w:val="25B423B8"/>
    <w:rsid w:val="25B5015B"/>
    <w:rsid w:val="25B717E0"/>
    <w:rsid w:val="25B75D96"/>
    <w:rsid w:val="25B85517"/>
    <w:rsid w:val="25B85579"/>
    <w:rsid w:val="25B85DDF"/>
    <w:rsid w:val="25BA4D58"/>
    <w:rsid w:val="25BA5AFC"/>
    <w:rsid w:val="25BB62AC"/>
    <w:rsid w:val="25BE20D3"/>
    <w:rsid w:val="25BE681B"/>
    <w:rsid w:val="25BF60C7"/>
    <w:rsid w:val="25C01AC8"/>
    <w:rsid w:val="25C17EB4"/>
    <w:rsid w:val="25C235FA"/>
    <w:rsid w:val="25C36F5E"/>
    <w:rsid w:val="25C92CB3"/>
    <w:rsid w:val="25CA5D70"/>
    <w:rsid w:val="25CB492B"/>
    <w:rsid w:val="25CB49AA"/>
    <w:rsid w:val="25CB70DD"/>
    <w:rsid w:val="25CE4026"/>
    <w:rsid w:val="25D228D7"/>
    <w:rsid w:val="25D67184"/>
    <w:rsid w:val="25DA7454"/>
    <w:rsid w:val="25DD4BC3"/>
    <w:rsid w:val="25DD6CCB"/>
    <w:rsid w:val="25E0092F"/>
    <w:rsid w:val="25E16D42"/>
    <w:rsid w:val="25E210A7"/>
    <w:rsid w:val="25E37A5C"/>
    <w:rsid w:val="25E45D7E"/>
    <w:rsid w:val="25EE7688"/>
    <w:rsid w:val="25EF5A77"/>
    <w:rsid w:val="25F01C8B"/>
    <w:rsid w:val="25F23E83"/>
    <w:rsid w:val="25F37536"/>
    <w:rsid w:val="25F41F2C"/>
    <w:rsid w:val="25F6264F"/>
    <w:rsid w:val="25F910BC"/>
    <w:rsid w:val="25F96222"/>
    <w:rsid w:val="25FA345F"/>
    <w:rsid w:val="25FD04DC"/>
    <w:rsid w:val="25FD379D"/>
    <w:rsid w:val="25FE4483"/>
    <w:rsid w:val="25FF6E6D"/>
    <w:rsid w:val="26001D9B"/>
    <w:rsid w:val="260059FB"/>
    <w:rsid w:val="2601029E"/>
    <w:rsid w:val="260174A5"/>
    <w:rsid w:val="26036145"/>
    <w:rsid w:val="2604530A"/>
    <w:rsid w:val="2605631F"/>
    <w:rsid w:val="260800F8"/>
    <w:rsid w:val="260868AC"/>
    <w:rsid w:val="260A7462"/>
    <w:rsid w:val="260B3DD7"/>
    <w:rsid w:val="260B4359"/>
    <w:rsid w:val="260C15BB"/>
    <w:rsid w:val="260D1F0D"/>
    <w:rsid w:val="260D231E"/>
    <w:rsid w:val="26102DB8"/>
    <w:rsid w:val="26130016"/>
    <w:rsid w:val="261325EF"/>
    <w:rsid w:val="2614441C"/>
    <w:rsid w:val="26152E6A"/>
    <w:rsid w:val="261734A8"/>
    <w:rsid w:val="26174191"/>
    <w:rsid w:val="261819D9"/>
    <w:rsid w:val="261E63FA"/>
    <w:rsid w:val="261F03F9"/>
    <w:rsid w:val="261F4C82"/>
    <w:rsid w:val="261F6414"/>
    <w:rsid w:val="26234F7A"/>
    <w:rsid w:val="26267809"/>
    <w:rsid w:val="26272006"/>
    <w:rsid w:val="262757F2"/>
    <w:rsid w:val="26283291"/>
    <w:rsid w:val="262A3CFE"/>
    <w:rsid w:val="262E517C"/>
    <w:rsid w:val="262F4AA7"/>
    <w:rsid w:val="2634163D"/>
    <w:rsid w:val="263659E2"/>
    <w:rsid w:val="26384BCF"/>
    <w:rsid w:val="263A4638"/>
    <w:rsid w:val="263B10F1"/>
    <w:rsid w:val="263B1F45"/>
    <w:rsid w:val="263B2C79"/>
    <w:rsid w:val="263C0EC2"/>
    <w:rsid w:val="263C29CD"/>
    <w:rsid w:val="263C300A"/>
    <w:rsid w:val="263C4EE6"/>
    <w:rsid w:val="263D1652"/>
    <w:rsid w:val="263E2568"/>
    <w:rsid w:val="263F4C4E"/>
    <w:rsid w:val="263F6666"/>
    <w:rsid w:val="2644258C"/>
    <w:rsid w:val="26450E72"/>
    <w:rsid w:val="26453726"/>
    <w:rsid w:val="26457A34"/>
    <w:rsid w:val="264D5187"/>
    <w:rsid w:val="264E0A6A"/>
    <w:rsid w:val="264F0F68"/>
    <w:rsid w:val="264F2745"/>
    <w:rsid w:val="2651358D"/>
    <w:rsid w:val="265167FA"/>
    <w:rsid w:val="26521065"/>
    <w:rsid w:val="26522C93"/>
    <w:rsid w:val="2652354E"/>
    <w:rsid w:val="265336E8"/>
    <w:rsid w:val="26546E64"/>
    <w:rsid w:val="265572C9"/>
    <w:rsid w:val="2656057D"/>
    <w:rsid w:val="26581D61"/>
    <w:rsid w:val="265C3080"/>
    <w:rsid w:val="265E2C5C"/>
    <w:rsid w:val="265E7380"/>
    <w:rsid w:val="265F01F4"/>
    <w:rsid w:val="26604877"/>
    <w:rsid w:val="26613D6F"/>
    <w:rsid w:val="26672501"/>
    <w:rsid w:val="26687C57"/>
    <w:rsid w:val="266A3EA4"/>
    <w:rsid w:val="266A4EB7"/>
    <w:rsid w:val="266A7408"/>
    <w:rsid w:val="266B4934"/>
    <w:rsid w:val="266B5CD9"/>
    <w:rsid w:val="266D3A79"/>
    <w:rsid w:val="266E20B6"/>
    <w:rsid w:val="266F41A0"/>
    <w:rsid w:val="266F4D1E"/>
    <w:rsid w:val="26716D4A"/>
    <w:rsid w:val="267354B4"/>
    <w:rsid w:val="26742A38"/>
    <w:rsid w:val="26764DD3"/>
    <w:rsid w:val="26787F78"/>
    <w:rsid w:val="26790320"/>
    <w:rsid w:val="26790E60"/>
    <w:rsid w:val="267B0A20"/>
    <w:rsid w:val="267C5291"/>
    <w:rsid w:val="267D1ED0"/>
    <w:rsid w:val="268254D1"/>
    <w:rsid w:val="26825BD5"/>
    <w:rsid w:val="26837CFF"/>
    <w:rsid w:val="26845D65"/>
    <w:rsid w:val="26853A71"/>
    <w:rsid w:val="2685733F"/>
    <w:rsid w:val="26872272"/>
    <w:rsid w:val="26883C1B"/>
    <w:rsid w:val="268C21D2"/>
    <w:rsid w:val="26905D8E"/>
    <w:rsid w:val="26915F3C"/>
    <w:rsid w:val="26944569"/>
    <w:rsid w:val="26970E1A"/>
    <w:rsid w:val="26974764"/>
    <w:rsid w:val="269842B5"/>
    <w:rsid w:val="269E2E28"/>
    <w:rsid w:val="269F116A"/>
    <w:rsid w:val="269F65F3"/>
    <w:rsid w:val="26A005AB"/>
    <w:rsid w:val="26A144CD"/>
    <w:rsid w:val="26A33069"/>
    <w:rsid w:val="26A56978"/>
    <w:rsid w:val="26A61A54"/>
    <w:rsid w:val="26AC3121"/>
    <w:rsid w:val="26AC741F"/>
    <w:rsid w:val="26AD0566"/>
    <w:rsid w:val="26AE0473"/>
    <w:rsid w:val="26AE4B1E"/>
    <w:rsid w:val="26AF56F1"/>
    <w:rsid w:val="26B02B2E"/>
    <w:rsid w:val="26B14E50"/>
    <w:rsid w:val="26B24FD8"/>
    <w:rsid w:val="26B26546"/>
    <w:rsid w:val="26B65615"/>
    <w:rsid w:val="26B767A5"/>
    <w:rsid w:val="26C27535"/>
    <w:rsid w:val="26C30C78"/>
    <w:rsid w:val="26C77DA9"/>
    <w:rsid w:val="26CB39E5"/>
    <w:rsid w:val="26CD3854"/>
    <w:rsid w:val="26CF60A7"/>
    <w:rsid w:val="26D0202D"/>
    <w:rsid w:val="26D03473"/>
    <w:rsid w:val="26D20A88"/>
    <w:rsid w:val="26D2333A"/>
    <w:rsid w:val="26D352C2"/>
    <w:rsid w:val="26D735AF"/>
    <w:rsid w:val="26D86C94"/>
    <w:rsid w:val="26D960C4"/>
    <w:rsid w:val="26DA2419"/>
    <w:rsid w:val="26DB1FB3"/>
    <w:rsid w:val="26DC6B46"/>
    <w:rsid w:val="26DD1ED8"/>
    <w:rsid w:val="26DE5746"/>
    <w:rsid w:val="26DF0553"/>
    <w:rsid w:val="26DF7D31"/>
    <w:rsid w:val="26E20C41"/>
    <w:rsid w:val="26E44076"/>
    <w:rsid w:val="26E51585"/>
    <w:rsid w:val="26E64187"/>
    <w:rsid w:val="26E66CB1"/>
    <w:rsid w:val="26E73130"/>
    <w:rsid w:val="26E8267A"/>
    <w:rsid w:val="26E91D04"/>
    <w:rsid w:val="26E9232B"/>
    <w:rsid w:val="26E96556"/>
    <w:rsid w:val="26EA72A3"/>
    <w:rsid w:val="26EC1D5B"/>
    <w:rsid w:val="26ED58AB"/>
    <w:rsid w:val="26EE6359"/>
    <w:rsid w:val="26F06460"/>
    <w:rsid w:val="26FB4257"/>
    <w:rsid w:val="26FC03B5"/>
    <w:rsid w:val="26FF02A3"/>
    <w:rsid w:val="26FF25F2"/>
    <w:rsid w:val="270150C1"/>
    <w:rsid w:val="27035851"/>
    <w:rsid w:val="27064675"/>
    <w:rsid w:val="27065C41"/>
    <w:rsid w:val="270959C8"/>
    <w:rsid w:val="270E0705"/>
    <w:rsid w:val="270F771E"/>
    <w:rsid w:val="27102AD0"/>
    <w:rsid w:val="27105328"/>
    <w:rsid w:val="27127657"/>
    <w:rsid w:val="271323FD"/>
    <w:rsid w:val="2715049C"/>
    <w:rsid w:val="27180965"/>
    <w:rsid w:val="271836A1"/>
    <w:rsid w:val="271C0002"/>
    <w:rsid w:val="271C3D06"/>
    <w:rsid w:val="271C7CE3"/>
    <w:rsid w:val="271D1CBF"/>
    <w:rsid w:val="271D325B"/>
    <w:rsid w:val="271E0A68"/>
    <w:rsid w:val="271E5A24"/>
    <w:rsid w:val="271F2062"/>
    <w:rsid w:val="27212F00"/>
    <w:rsid w:val="27265ED5"/>
    <w:rsid w:val="27276C86"/>
    <w:rsid w:val="27283FD1"/>
    <w:rsid w:val="272A2C6A"/>
    <w:rsid w:val="272A5A3F"/>
    <w:rsid w:val="272B47ED"/>
    <w:rsid w:val="272B6E9E"/>
    <w:rsid w:val="272D2FFE"/>
    <w:rsid w:val="272D6A1A"/>
    <w:rsid w:val="272E3ADB"/>
    <w:rsid w:val="272E6CB5"/>
    <w:rsid w:val="27316514"/>
    <w:rsid w:val="2734660F"/>
    <w:rsid w:val="27382CD5"/>
    <w:rsid w:val="27387AAA"/>
    <w:rsid w:val="2739104C"/>
    <w:rsid w:val="273E367B"/>
    <w:rsid w:val="273F7605"/>
    <w:rsid w:val="27405615"/>
    <w:rsid w:val="27431CF2"/>
    <w:rsid w:val="27440379"/>
    <w:rsid w:val="27451808"/>
    <w:rsid w:val="27473F74"/>
    <w:rsid w:val="27495587"/>
    <w:rsid w:val="274D1672"/>
    <w:rsid w:val="274E17C5"/>
    <w:rsid w:val="274F5BB9"/>
    <w:rsid w:val="274F641B"/>
    <w:rsid w:val="275130F6"/>
    <w:rsid w:val="27525B43"/>
    <w:rsid w:val="2753153D"/>
    <w:rsid w:val="2753381B"/>
    <w:rsid w:val="2753793A"/>
    <w:rsid w:val="275668FA"/>
    <w:rsid w:val="275943EE"/>
    <w:rsid w:val="27596978"/>
    <w:rsid w:val="27596D08"/>
    <w:rsid w:val="275A08F6"/>
    <w:rsid w:val="275B5E32"/>
    <w:rsid w:val="275C6266"/>
    <w:rsid w:val="275D786E"/>
    <w:rsid w:val="275E1C32"/>
    <w:rsid w:val="275F2E43"/>
    <w:rsid w:val="27600BB6"/>
    <w:rsid w:val="27617507"/>
    <w:rsid w:val="27621F2D"/>
    <w:rsid w:val="2762296C"/>
    <w:rsid w:val="2762500A"/>
    <w:rsid w:val="27632044"/>
    <w:rsid w:val="27634590"/>
    <w:rsid w:val="276420ED"/>
    <w:rsid w:val="276674DE"/>
    <w:rsid w:val="276752B5"/>
    <w:rsid w:val="27676CD6"/>
    <w:rsid w:val="27683AFD"/>
    <w:rsid w:val="276A4446"/>
    <w:rsid w:val="276B4C6F"/>
    <w:rsid w:val="276C201B"/>
    <w:rsid w:val="276D0137"/>
    <w:rsid w:val="276E4235"/>
    <w:rsid w:val="276F345D"/>
    <w:rsid w:val="2773165E"/>
    <w:rsid w:val="27740CA2"/>
    <w:rsid w:val="27750217"/>
    <w:rsid w:val="27752D2E"/>
    <w:rsid w:val="277771BE"/>
    <w:rsid w:val="2779741B"/>
    <w:rsid w:val="277A4DE0"/>
    <w:rsid w:val="277A664C"/>
    <w:rsid w:val="277E0911"/>
    <w:rsid w:val="27826FFA"/>
    <w:rsid w:val="2784123D"/>
    <w:rsid w:val="27883044"/>
    <w:rsid w:val="27884DEE"/>
    <w:rsid w:val="27886B7F"/>
    <w:rsid w:val="278A4D7E"/>
    <w:rsid w:val="278A5000"/>
    <w:rsid w:val="278F4E73"/>
    <w:rsid w:val="279017B5"/>
    <w:rsid w:val="27907382"/>
    <w:rsid w:val="2792157B"/>
    <w:rsid w:val="27933FD0"/>
    <w:rsid w:val="279D3975"/>
    <w:rsid w:val="279D522B"/>
    <w:rsid w:val="279F52F7"/>
    <w:rsid w:val="27A21984"/>
    <w:rsid w:val="27A3133B"/>
    <w:rsid w:val="27A51791"/>
    <w:rsid w:val="27A77E3E"/>
    <w:rsid w:val="27A8508F"/>
    <w:rsid w:val="27AC3BD9"/>
    <w:rsid w:val="27AC66E1"/>
    <w:rsid w:val="27AF5905"/>
    <w:rsid w:val="27B00793"/>
    <w:rsid w:val="27B2102A"/>
    <w:rsid w:val="27B237C2"/>
    <w:rsid w:val="27B73527"/>
    <w:rsid w:val="27BF0B99"/>
    <w:rsid w:val="27C205FD"/>
    <w:rsid w:val="27C20AEA"/>
    <w:rsid w:val="27C34E0F"/>
    <w:rsid w:val="27C43511"/>
    <w:rsid w:val="27C471D4"/>
    <w:rsid w:val="27C51E38"/>
    <w:rsid w:val="27C6453D"/>
    <w:rsid w:val="27C76C08"/>
    <w:rsid w:val="27C8008B"/>
    <w:rsid w:val="27C81674"/>
    <w:rsid w:val="27CA64C5"/>
    <w:rsid w:val="27CB11D1"/>
    <w:rsid w:val="27CB4782"/>
    <w:rsid w:val="27CC111B"/>
    <w:rsid w:val="27CC66E0"/>
    <w:rsid w:val="27CE51C9"/>
    <w:rsid w:val="27D05409"/>
    <w:rsid w:val="27D17342"/>
    <w:rsid w:val="27D21E67"/>
    <w:rsid w:val="27DD20CE"/>
    <w:rsid w:val="27DF0410"/>
    <w:rsid w:val="27E26B2A"/>
    <w:rsid w:val="27E46814"/>
    <w:rsid w:val="27E56CC9"/>
    <w:rsid w:val="27E809FC"/>
    <w:rsid w:val="27E92CC3"/>
    <w:rsid w:val="27EE16A0"/>
    <w:rsid w:val="27F32F80"/>
    <w:rsid w:val="27F4564A"/>
    <w:rsid w:val="27F73778"/>
    <w:rsid w:val="27F86349"/>
    <w:rsid w:val="27FB4190"/>
    <w:rsid w:val="27FB7196"/>
    <w:rsid w:val="27FD6DC9"/>
    <w:rsid w:val="27FE7134"/>
    <w:rsid w:val="27FF7899"/>
    <w:rsid w:val="28013C69"/>
    <w:rsid w:val="28015AC9"/>
    <w:rsid w:val="28020D68"/>
    <w:rsid w:val="28030D8D"/>
    <w:rsid w:val="2807083C"/>
    <w:rsid w:val="280C294F"/>
    <w:rsid w:val="280D5DA6"/>
    <w:rsid w:val="28107FDD"/>
    <w:rsid w:val="281213E9"/>
    <w:rsid w:val="281540C6"/>
    <w:rsid w:val="2815575A"/>
    <w:rsid w:val="28161A5E"/>
    <w:rsid w:val="28194A25"/>
    <w:rsid w:val="281C2D46"/>
    <w:rsid w:val="281E0479"/>
    <w:rsid w:val="281E74EF"/>
    <w:rsid w:val="28200DC2"/>
    <w:rsid w:val="282129BA"/>
    <w:rsid w:val="28237CDA"/>
    <w:rsid w:val="2828696E"/>
    <w:rsid w:val="28297940"/>
    <w:rsid w:val="282A7F08"/>
    <w:rsid w:val="282B25F0"/>
    <w:rsid w:val="28315176"/>
    <w:rsid w:val="283205E3"/>
    <w:rsid w:val="2834246D"/>
    <w:rsid w:val="28342D43"/>
    <w:rsid w:val="283935AA"/>
    <w:rsid w:val="283A5A31"/>
    <w:rsid w:val="283C107E"/>
    <w:rsid w:val="283F060A"/>
    <w:rsid w:val="283F7F8E"/>
    <w:rsid w:val="28406898"/>
    <w:rsid w:val="28412CEC"/>
    <w:rsid w:val="28416E85"/>
    <w:rsid w:val="284216BF"/>
    <w:rsid w:val="2844719A"/>
    <w:rsid w:val="28461DC3"/>
    <w:rsid w:val="28480303"/>
    <w:rsid w:val="284934E3"/>
    <w:rsid w:val="284A00FA"/>
    <w:rsid w:val="284A624E"/>
    <w:rsid w:val="284B6C22"/>
    <w:rsid w:val="284C21DB"/>
    <w:rsid w:val="284D2F9F"/>
    <w:rsid w:val="284E4FFB"/>
    <w:rsid w:val="284F1F31"/>
    <w:rsid w:val="284F3390"/>
    <w:rsid w:val="28516010"/>
    <w:rsid w:val="28517504"/>
    <w:rsid w:val="28584F0F"/>
    <w:rsid w:val="28586D0D"/>
    <w:rsid w:val="28643A51"/>
    <w:rsid w:val="286548A5"/>
    <w:rsid w:val="28697B89"/>
    <w:rsid w:val="286B6714"/>
    <w:rsid w:val="286F5516"/>
    <w:rsid w:val="286F5D19"/>
    <w:rsid w:val="287421FC"/>
    <w:rsid w:val="287626EA"/>
    <w:rsid w:val="287642EF"/>
    <w:rsid w:val="28794135"/>
    <w:rsid w:val="287A4C3B"/>
    <w:rsid w:val="287B17F5"/>
    <w:rsid w:val="287C7A9F"/>
    <w:rsid w:val="287D3C70"/>
    <w:rsid w:val="287E74F8"/>
    <w:rsid w:val="2880713D"/>
    <w:rsid w:val="288245CB"/>
    <w:rsid w:val="28831E3A"/>
    <w:rsid w:val="288442FC"/>
    <w:rsid w:val="28850044"/>
    <w:rsid w:val="28857AA5"/>
    <w:rsid w:val="2887645F"/>
    <w:rsid w:val="28880728"/>
    <w:rsid w:val="28880970"/>
    <w:rsid w:val="288976BD"/>
    <w:rsid w:val="288B2B3D"/>
    <w:rsid w:val="288B58AC"/>
    <w:rsid w:val="288D18C5"/>
    <w:rsid w:val="288F45F0"/>
    <w:rsid w:val="289042F4"/>
    <w:rsid w:val="28932FA6"/>
    <w:rsid w:val="28952000"/>
    <w:rsid w:val="289556A4"/>
    <w:rsid w:val="28955F2E"/>
    <w:rsid w:val="28967147"/>
    <w:rsid w:val="289833BB"/>
    <w:rsid w:val="28984327"/>
    <w:rsid w:val="289D25E1"/>
    <w:rsid w:val="28A120ED"/>
    <w:rsid w:val="28A14E87"/>
    <w:rsid w:val="28A2134E"/>
    <w:rsid w:val="28A30D23"/>
    <w:rsid w:val="28A45B7B"/>
    <w:rsid w:val="28A6785C"/>
    <w:rsid w:val="28A67A54"/>
    <w:rsid w:val="28A731CD"/>
    <w:rsid w:val="28A75269"/>
    <w:rsid w:val="28A83EB6"/>
    <w:rsid w:val="28A87165"/>
    <w:rsid w:val="28AA70B1"/>
    <w:rsid w:val="28AD4F2F"/>
    <w:rsid w:val="28AE2E76"/>
    <w:rsid w:val="28AF6706"/>
    <w:rsid w:val="28B11C6F"/>
    <w:rsid w:val="28B321A7"/>
    <w:rsid w:val="28B6078C"/>
    <w:rsid w:val="28B6284E"/>
    <w:rsid w:val="28B85ACF"/>
    <w:rsid w:val="28B86359"/>
    <w:rsid w:val="28BD71F6"/>
    <w:rsid w:val="28C1570B"/>
    <w:rsid w:val="28C15AD9"/>
    <w:rsid w:val="28C219ED"/>
    <w:rsid w:val="28C271AF"/>
    <w:rsid w:val="28C45B3C"/>
    <w:rsid w:val="28C524C5"/>
    <w:rsid w:val="28C61016"/>
    <w:rsid w:val="28C648EB"/>
    <w:rsid w:val="28C9182E"/>
    <w:rsid w:val="28D253E9"/>
    <w:rsid w:val="28D42F59"/>
    <w:rsid w:val="28D46B6B"/>
    <w:rsid w:val="28D60B21"/>
    <w:rsid w:val="28D62889"/>
    <w:rsid w:val="28D70427"/>
    <w:rsid w:val="28D718DC"/>
    <w:rsid w:val="28DB1060"/>
    <w:rsid w:val="28DD2A81"/>
    <w:rsid w:val="28DD746D"/>
    <w:rsid w:val="28DE076F"/>
    <w:rsid w:val="28DE7F2F"/>
    <w:rsid w:val="28E15383"/>
    <w:rsid w:val="28E2404D"/>
    <w:rsid w:val="28E37008"/>
    <w:rsid w:val="28E42FFB"/>
    <w:rsid w:val="28E617D4"/>
    <w:rsid w:val="28E670F4"/>
    <w:rsid w:val="28E77133"/>
    <w:rsid w:val="28E822B4"/>
    <w:rsid w:val="28E91F5A"/>
    <w:rsid w:val="28EA71C5"/>
    <w:rsid w:val="28EB293D"/>
    <w:rsid w:val="28EC0768"/>
    <w:rsid w:val="28EF37A6"/>
    <w:rsid w:val="28F2038C"/>
    <w:rsid w:val="28F4132F"/>
    <w:rsid w:val="28F45861"/>
    <w:rsid w:val="28F54869"/>
    <w:rsid w:val="28F672E0"/>
    <w:rsid w:val="28FB599B"/>
    <w:rsid w:val="28FE0391"/>
    <w:rsid w:val="29040A25"/>
    <w:rsid w:val="29052482"/>
    <w:rsid w:val="290672D3"/>
    <w:rsid w:val="29075281"/>
    <w:rsid w:val="290C58C0"/>
    <w:rsid w:val="290D42CD"/>
    <w:rsid w:val="29106601"/>
    <w:rsid w:val="29140660"/>
    <w:rsid w:val="29143125"/>
    <w:rsid w:val="2916785B"/>
    <w:rsid w:val="29172D3A"/>
    <w:rsid w:val="291837C1"/>
    <w:rsid w:val="29192502"/>
    <w:rsid w:val="291A5D2C"/>
    <w:rsid w:val="291B60C3"/>
    <w:rsid w:val="291B7A55"/>
    <w:rsid w:val="291C6E53"/>
    <w:rsid w:val="291D22A3"/>
    <w:rsid w:val="292137FD"/>
    <w:rsid w:val="292323E5"/>
    <w:rsid w:val="2924381D"/>
    <w:rsid w:val="292531A8"/>
    <w:rsid w:val="2925396D"/>
    <w:rsid w:val="2925621D"/>
    <w:rsid w:val="292649BF"/>
    <w:rsid w:val="29266798"/>
    <w:rsid w:val="292846CE"/>
    <w:rsid w:val="29294921"/>
    <w:rsid w:val="2929649E"/>
    <w:rsid w:val="292A4158"/>
    <w:rsid w:val="292B5CB7"/>
    <w:rsid w:val="292C12A5"/>
    <w:rsid w:val="292C21A7"/>
    <w:rsid w:val="292C3CB1"/>
    <w:rsid w:val="292D38F0"/>
    <w:rsid w:val="292D4070"/>
    <w:rsid w:val="292E4BED"/>
    <w:rsid w:val="292E4FA1"/>
    <w:rsid w:val="29320430"/>
    <w:rsid w:val="293221AC"/>
    <w:rsid w:val="29331C0C"/>
    <w:rsid w:val="29342D96"/>
    <w:rsid w:val="29354DC6"/>
    <w:rsid w:val="29366B1C"/>
    <w:rsid w:val="293B7C2F"/>
    <w:rsid w:val="293C54ED"/>
    <w:rsid w:val="293D6D82"/>
    <w:rsid w:val="293E51BF"/>
    <w:rsid w:val="29413E9B"/>
    <w:rsid w:val="29425349"/>
    <w:rsid w:val="29437389"/>
    <w:rsid w:val="294546CE"/>
    <w:rsid w:val="294561B0"/>
    <w:rsid w:val="2945793C"/>
    <w:rsid w:val="294728E6"/>
    <w:rsid w:val="294960CB"/>
    <w:rsid w:val="294A445D"/>
    <w:rsid w:val="294A52E7"/>
    <w:rsid w:val="294F4354"/>
    <w:rsid w:val="294F5DF4"/>
    <w:rsid w:val="295177E4"/>
    <w:rsid w:val="295230C2"/>
    <w:rsid w:val="29564D55"/>
    <w:rsid w:val="29583885"/>
    <w:rsid w:val="29596D67"/>
    <w:rsid w:val="295C6D69"/>
    <w:rsid w:val="295D765C"/>
    <w:rsid w:val="295E205F"/>
    <w:rsid w:val="295E44EF"/>
    <w:rsid w:val="295F25EB"/>
    <w:rsid w:val="295F3BBB"/>
    <w:rsid w:val="29613928"/>
    <w:rsid w:val="29641B3A"/>
    <w:rsid w:val="29662647"/>
    <w:rsid w:val="29665296"/>
    <w:rsid w:val="29682617"/>
    <w:rsid w:val="296A218F"/>
    <w:rsid w:val="296A6463"/>
    <w:rsid w:val="296C3FEA"/>
    <w:rsid w:val="296C445D"/>
    <w:rsid w:val="296C50F2"/>
    <w:rsid w:val="296F672A"/>
    <w:rsid w:val="297079B2"/>
    <w:rsid w:val="297126BA"/>
    <w:rsid w:val="29713F73"/>
    <w:rsid w:val="29726492"/>
    <w:rsid w:val="29731FC9"/>
    <w:rsid w:val="29737BC7"/>
    <w:rsid w:val="29747D08"/>
    <w:rsid w:val="29752E21"/>
    <w:rsid w:val="29773E16"/>
    <w:rsid w:val="297B33C7"/>
    <w:rsid w:val="297B4257"/>
    <w:rsid w:val="297B5ADE"/>
    <w:rsid w:val="297C1137"/>
    <w:rsid w:val="297D08EA"/>
    <w:rsid w:val="297E1DA6"/>
    <w:rsid w:val="2987753B"/>
    <w:rsid w:val="29883816"/>
    <w:rsid w:val="2989509D"/>
    <w:rsid w:val="298A1CEB"/>
    <w:rsid w:val="298A2F50"/>
    <w:rsid w:val="298A6EB3"/>
    <w:rsid w:val="298B0F2A"/>
    <w:rsid w:val="298E769E"/>
    <w:rsid w:val="29920723"/>
    <w:rsid w:val="299609B1"/>
    <w:rsid w:val="299A0DC4"/>
    <w:rsid w:val="299C324B"/>
    <w:rsid w:val="29A00803"/>
    <w:rsid w:val="29A47D92"/>
    <w:rsid w:val="29A72658"/>
    <w:rsid w:val="29A800E0"/>
    <w:rsid w:val="29A8102E"/>
    <w:rsid w:val="29AB51DD"/>
    <w:rsid w:val="29B15CBC"/>
    <w:rsid w:val="29B40A5D"/>
    <w:rsid w:val="29B46029"/>
    <w:rsid w:val="29B55B11"/>
    <w:rsid w:val="29B6224A"/>
    <w:rsid w:val="29B7227C"/>
    <w:rsid w:val="29B8016B"/>
    <w:rsid w:val="29B93841"/>
    <w:rsid w:val="29BA2E21"/>
    <w:rsid w:val="29BC2265"/>
    <w:rsid w:val="29BE3E34"/>
    <w:rsid w:val="29BE7B2A"/>
    <w:rsid w:val="29BF02F3"/>
    <w:rsid w:val="29C027EB"/>
    <w:rsid w:val="29C136F2"/>
    <w:rsid w:val="29C250C9"/>
    <w:rsid w:val="29C57C96"/>
    <w:rsid w:val="29C71FD8"/>
    <w:rsid w:val="29C859AC"/>
    <w:rsid w:val="29C914DE"/>
    <w:rsid w:val="29CC65F9"/>
    <w:rsid w:val="29CD7C16"/>
    <w:rsid w:val="29D05E7D"/>
    <w:rsid w:val="29D232BD"/>
    <w:rsid w:val="29D24F6C"/>
    <w:rsid w:val="29D566DF"/>
    <w:rsid w:val="29D6693F"/>
    <w:rsid w:val="29D72422"/>
    <w:rsid w:val="29DA07FD"/>
    <w:rsid w:val="29DC225D"/>
    <w:rsid w:val="29DD1E9A"/>
    <w:rsid w:val="29DE420E"/>
    <w:rsid w:val="29DE77FA"/>
    <w:rsid w:val="29E2502B"/>
    <w:rsid w:val="29E34548"/>
    <w:rsid w:val="29E60876"/>
    <w:rsid w:val="29E62EC5"/>
    <w:rsid w:val="29E717F7"/>
    <w:rsid w:val="29E86C7F"/>
    <w:rsid w:val="29E872B9"/>
    <w:rsid w:val="29EC6FD3"/>
    <w:rsid w:val="29EE3512"/>
    <w:rsid w:val="29EF7FFD"/>
    <w:rsid w:val="29F2248C"/>
    <w:rsid w:val="29F25C6D"/>
    <w:rsid w:val="29F4437D"/>
    <w:rsid w:val="29F529D1"/>
    <w:rsid w:val="29F560EB"/>
    <w:rsid w:val="29F57EF3"/>
    <w:rsid w:val="29F87E51"/>
    <w:rsid w:val="29FB1409"/>
    <w:rsid w:val="29FB5898"/>
    <w:rsid w:val="29FB62BD"/>
    <w:rsid w:val="29FD0423"/>
    <w:rsid w:val="2A005736"/>
    <w:rsid w:val="2A017CE9"/>
    <w:rsid w:val="2A022C00"/>
    <w:rsid w:val="2A025FEA"/>
    <w:rsid w:val="2A0272F9"/>
    <w:rsid w:val="2A0316A8"/>
    <w:rsid w:val="2A043E48"/>
    <w:rsid w:val="2A0461DC"/>
    <w:rsid w:val="2A05650D"/>
    <w:rsid w:val="2A072414"/>
    <w:rsid w:val="2A074D44"/>
    <w:rsid w:val="2A0A263F"/>
    <w:rsid w:val="2A0A3E98"/>
    <w:rsid w:val="2A0A5A8C"/>
    <w:rsid w:val="2A0C1BE8"/>
    <w:rsid w:val="2A0E1515"/>
    <w:rsid w:val="2A0E4C6D"/>
    <w:rsid w:val="2A0F0C24"/>
    <w:rsid w:val="2A0F5E07"/>
    <w:rsid w:val="2A107EC1"/>
    <w:rsid w:val="2A14329A"/>
    <w:rsid w:val="2A14656D"/>
    <w:rsid w:val="2A1642D4"/>
    <w:rsid w:val="2A173A62"/>
    <w:rsid w:val="2A174B74"/>
    <w:rsid w:val="2A1827BA"/>
    <w:rsid w:val="2A182E99"/>
    <w:rsid w:val="2A1914E1"/>
    <w:rsid w:val="2A19403C"/>
    <w:rsid w:val="2A1A795C"/>
    <w:rsid w:val="2A1C3922"/>
    <w:rsid w:val="2A1E6FE2"/>
    <w:rsid w:val="2A1F2E84"/>
    <w:rsid w:val="2A1F5973"/>
    <w:rsid w:val="2A200F02"/>
    <w:rsid w:val="2A2017E1"/>
    <w:rsid w:val="2A2461DF"/>
    <w:rsid w:val="2A260DD8"/>
    <w:rsid w:val="2A263E70"/>
    <w:rsid w:val="2A2720DE"/>
    <w:rsid w:val="2A2B174C"/>
    <w:rsid w:val="2A2C3F21"/>
    <w:rsid w:val="2A2D2678"/>
    <w:rsid w:val="2A2D3484"/>
    <w:rsid w:val="2A2D4E13"/>
    <w:rsid w:val="2A3110AE"/>
    <w:rsid w:val="2A3230E5"/>
    <w:rsid w:val="2A327658"/>
    <w:rsid w:val="2A33448E"/>
    <w:rsid w:val="2A354B72"/>
    <w:rsid w:val="2A367504"/>
    <w:rsid w:val="2A37275E"/>
    <w:rsid w:val="2A421292"/>
    <w:rsid w:val="2A427D6E"/>
    <w:rsid w:val="2A4315A6"/>
    <w:rsid w:val="2A4470AA"/>
    <w:rsid w:val="2A484689"/>
    <w:rsid w:val="2A4A3A7E"/>
    <w:rsid w:val="2A4B2E39"/>
    <w:rsid w:val="2A4C3639"/>
    <w:rsid w:val="2A4F46A7"/>
    <w:rsid w:val="2A507342"/>
    <w:rsid w:val="2A514B06"/>
    <w:rsid w:val="2A517825"/>
    <w:rsid w:val="2A5233B3"/>
    <w:rsid w:val="2A525D8C"/>
    <w:rsid w:val="2A536A42"/>
    <w:rsid w:val="2A542762"/>
    <w:rsid w:val="2A5978C5"/>
    <w:rsid w:val="2A5A6C19"/>
    <w:rsid w:val="2A5D7461"/>
    <w:rsid w:val="2A5E3D3D"/>
    <w:rsid w:val="2A600C26"/>
    <w:rsid w:val="2A604CC9"/>
    <w:rsid w:val="2A6765B1"/>
    <w:rsid w:val="2A6849E8"/>
    <w:rsid w:val="2A6A3E39"/>
    <w:rsid w:val="2A6C09A0"/>
    <w:rsid w:val="2A6F4D76"/>
    <w:rsid w:val="2A6F59AA"/>
    <w:rsid w:val="2A714780"/>
    <w:rsid w:val="2A722728"/>
    <w:rsid w:val="2A767F08"/>
    <w:rsid w:val="2A7B5BA4"/>
    <w:rsid w:val="2A7E70DA"/>
    <w:rsid w:val="2A7E7BAA"/>
    <w:rsid w:val="2A7F61C2"/>
    <w:rsid w:val="2A81337E"/>
    <w:rsid w:val="2A841890"/>
    <w:rsid w:val="2A865282"/>
    <w:rsid w:val="2A883240"/>
    <w:rsid w:val="2A891E6F"/>
    <w:rsid w:val="2A8963AF"/>
    <w:rsid w:val="2A896C72"/>
    <w:rsid w:val="2A8B56FD"/>
    <w:rsid w:val="2A8C2336"/>
    <w:rsid w:val="2A8F04B1"/>
    <w:rsid w:val="2A910E2A"/>
    <w:rsid w:val="2A91209C"/>
    <w:rsid w:val="2A915EE8"/>
    <w:rsid w:val="2A920A8C"/>
    <w:rsid w:val="2A933515"/>
    <w:rsid w:val="2A9417C6"/>
    <w:rsid w:val="2A97671E"/>
    <w:rsid w:val="2A997787"/>
    <w:rsid w:val="2A9D2FFC"/>
    <w:rsid w:val="2AA37A5D"/>
    <w:rsid w:val="2AA44CDC"/>
    <w:rsid w:val="2AA724AE"/>
    <w:rsid w:val="2AA81052"/>
    <w:rsid w:val="2AA85730"/>
    <w:rsid w:val="2AA93C69"/>
    <w:rsid w:val="2AAB788B"/>
    <w:rsid w:val="2AAC1D82"/>
    <w:rsid w:val="2AB37BA7"/>
    <w:rsid w:val="2AB44F51"/>
    <w:rsid w:val="2AB6190A"/>
    <w:rsid w:val="2AB64C27"/>
    <w:rsid w:val="2AB65B47"/>
    <w:rsid w:val="2AB71653"/>
    <w:rsid w:val="2AB71D7C"/>
    <w:rsid w:val="2AB745D9"/>
    <w:rsid w:val="2AB81132"/>
    <w:rsid w:val="2ABB7FEA"/>
    <w:rsid w:val="2ABC2859"/>
    <w:rsid w:val="2ABD12BD"/>
    <w:rsid w:val="2ABE26DB"/>
    <w:rsid w:val="2AC140CA"/>
    <w:rsid w:val="2AC22CA4"/>
    <w:rsid w:val="2AC42A87"/>
    <w:rsid w:val="2AC457BE"/>
    <w:rsid w:val="2AC472E1"/>
    <w:rsid w:val="2AC61FAF"/>
    <w:rsid w:val="2AC72448"/>
    <w:rsid w:val="2AC960D1"/>
    <w:rsid w:val="2ACD0420"/>
    <w:rsid w:val="2ACD79D1"/>
    <w:rsid w:val="2ACE2FDE"/>
    <w:rsid w:val="2AD1215F"/>
    <w:rsid w:val="2AD12461"/>
    <w:rsid w:val="2AD12BC7"/>
    <w:rsid w:val="2AD1518D"/>
    <w:rsid w:val="2AD23994"/>
    <w:rsid w:val="2AD507B3"/>
    <w:rsid w:val="2AD57F8D"/>
    <w:rsid w:val="2AD659CA"/>
    <w:rsid w:val="2AD66035"/>
    <w:rsid w:val="2AD82923"/>
    <w:rsid w:val="2AD9229F"/>
    <w:rsid w:val="2AD96386"/>
    <w:rsid w:val="2ADB0417"/>
    <w:rsid w:val="2ADD41A2"/>
    <w:rsid w:val="2ADF619D"/>
    <w:rsid w:val="2ADF6978"/>
    <w:rsid w:val="2AE1356F"/>
    <w:rsid w:val="2AE1647A"/>
    <w:rsid w:val="2AE17BC7"/>
    <w:rsid w:val="2AE25789"/>
    <w:rsid w:val="2AE26DA0"/>
    <w:rsid w:val="2AE34C14"/>
    <w:rsid w:val="2AE446CB"/>
    <w:rsid w:val="2AE62673"/>
    <w:rsid w:val="2AE73952"/>
    <w:rsid w:val="2AE740A7"/>
    <w:rsid w:val="2AE86501"/>
    <w:rsid w:val="2AED16A2"/>
    <w:rsid w:val="2AEE3B68"/>
    <w:rsid w:val="2AEF2022"/>
    <w:rsid w:val="2AEF269B"/>
    <w:rsid w:val="2AEF4919"/>
    <w:rsid w:val="2AF03A0F"/>
    <w:rsid w:val="2AF104E8"/>
    <w:rsid w:val="2AF341CC"/>
    <w:rsid w:val="2AF54D66"/>
    <w:rsid w:val="2AF67889"/>
    <w:rsid w:val="2AF92526"/>
    <w:rsid w:val="2AF962F6"/>
    <w:rsid w:val="2AFA44F5"/>
    <w:rsid w:val="2AFA56DC"/>
    <w:rsid w:val="2AFD72E1"/>
    <w:rsid w:val="2B0272AF"/>
    <w:rsid w:val="2B045B17"/>
    <w:rsid w:val="2B0A06BD"/>
    <w:rsid w:val="2B0A5C50"/>
    <w:rsid w:val="2B0B6756"/>
    <w:rsid w:val="2B0C0427"/>
    <w:rsid w:val="2B0D4B3C"/>
    <w:rsid w:val="2B0F1523"/>
    <w:rsid w:val="2B103CE3"/>
    <w:rsid w:val="2B105020"/>
    <w:rsid w:val="2B12480D"/>
    <w:rsid w:val="2B1576C9"/>
    <w:rsid w:val="2B1713A4"/>
    <w:rsid w:val="2B192E16"/>
    <w:rsid w:val="2B19594D"/>
    <w:rsid w:val="2B1A36F3"/>
    <w:rsid w:val="2B1A4FBB"/>
    <w:rsid w:val="2B1B4CB7"/>
    <w:rsid w:val="2B1C34CE"/>
    <w:rsid w:val="2B1E58EA"/>
    <w:rsid w:val="2B26234C"/>
    <w:rsid w:val="2B263AED"/>
    <w:rsid w:val="2B272141"/>
    <w:rsid w:val="2B2757EE"/>
    <w:rsid w:val="2B29162F"/>
    <w:rsid w:val="2B2B286A"/>
    <w:rsid w:val="2B2B352E"/>
    <w:rsid w:val="2B2C161A"/>
    <w:rsid w:val="2B2D4FD9"/>
    <w:rsid w:val="2B2E4C26"/>
    <w:rsid w:val="2B34044A"/>
    <w:rsid w:val="2B364466"/>
    <w:rsid w:val="2B384C21"/>
    <w:rsid w:val="2B3C0FB4"/>
    <w:rsid w:val="2B3C10AA"/>
    <w:rsid w:val="2B3C42A8"/>
    <w:rsid w:val="2B3D0295"/>
    <w:rsid w:val="2B3F1313"/>
    <w:rsid w:val="2B3F2248"/>
    <w:rsid w:val="2B432BF2"/>
    <w:rsid w:val="2B435932"/>
    <w:rsid w:val="2B442A43"/>
    <w:rsid w:val="2B461AE8"/>
    <w:rsid w:val="2B484B21"/>
    <w:rsid w:val="2B4A100C"/>
    <w:rsid w:val="2B4A5357"/>
    <w:rsid w:val="2B4C28C1"/>
    <w:rsid w:val="2B4F12EA"/>
    <w:rsid w:val="2B4F22B6"/>
    <w:rsid w:val="2B501C3C"/>
    <w:rsid w:val="2B502653"/>
    <w:rsid w:val="2B5441F5"/>
    <w:rsid w:val="2B563EE5"/>
    <w:rsid w:val="2B587D33"/>
    <w:rsid w:val="2B593F8E"/>
    <w:rsid w:val="2B5A74BE"/>
    <w:rsid w:val="2B5C5A16"/>
    <w:rsid w:val="2B5E11C2"/>
    <w:rsid w:val="2B5E2DB8"/>
    <w:rsid w:val="2B6247A9"/>
    <w:rsid w:val="2B64486E"/>
    <w:rsid w:val="2B663B0D"/>
    <w:rsid w:val="2B676EDA"/>
    <w:rsid w:val="2B686D06"/>
    <w:rsid w:val="2B693F8B"/>
    <w:rsid w:val="2B6B6EEC"/>
    <w:rsid w:val="2B6C14EC"/>
    <w:rsid w:val="2B6C29AA"/>
    <w:rsid w:val="2B7220AD"/>
    <w:rsid w:val="2B734203"/>
    <w:rsid w:val="2B762C89"/>
    <w:rsid w:val="2B767A52"/>
    <w:rsid w:val="2B790394"/>
    <w:rsid w:val="2B7943A0"/>
    <w:rsid w:val="2B794AA9"/>
    <w:rsid w:val="2B7B70F6"/>
    <w:rsid w:val="2B7B7BB7"/>
    <w:rsid w:val="2B817964"/>
    <w:rsid w:val="2B826A8B"/>
    <w:rsid w:val="2B852B71"/>
    <w:rsid w:val="2B856725"/>
    <w:rsid w:val="2B866E5C"/>
    <w:rsid w:val="2B891469"/>
    <w:rsid w:val="2B897787"/>
    <w:rsid w:val="2B897C5E"/>
    <w:rsid w:val="2B8B31FC"/>
    <w:rsid w:val="2B8D2C8E"/>
    <w:rsid w:val="2B8E0D14"/>
    <w:rsid w:val="2B91008F"/>
    <w:rsid w:val="2B946C02"/>
    <w:rsid w:val="2B971B4F"/>
    <w:rsid w:val="2B974F26"/>
    <w:rsid w:val="2B975434"/>
    <w:rsid w:val="2B9B7CDD"/>
    <w:rsid w:val="2B9C15A1"/>
    <w:rsid w:val="2B9C6B09"/>
    <w:rsid w:val="2B9D211C"/>
    <w:rsid w:val="2BA31F6C"/>
    <w:rsid w:val="2BA349C3"/>
    <w:rsid w:val="2BA46B2F"/>
    <w:rsid w:val="2BAA3077"/>
    <w:rsid w:val="2BAA3D2B"/>
    <w:rsid w:val="2BAF2BBD"/>
    <w:rsid w:val="2BAF3699"/>
    <w:rsid w:val="2BAF779D"/>
    <w:rsid w:val="2BB034F9"/>
    <w:rsid w:val="2BB1019A"/>
    <w:rsid w:val="2BB1529C"/>
    <w:rsid w:val="2BB16ABB"/>
    <w:rsid w:val="2BB2791A"/>
    <w:rsid w:val="2BB74D91"/>
    <w:rsid w:val="2BBC318F"/>
    <w:rsid w:val="2BBD5B9D"/>
    <w:rsid w:val="2BBF11A5"/>
    <w:rsid w:val="2BC07E83"/>
    <w:rsid w:val="2BC55C15"/>
    <w:rsid w:val="2BC925C7"/>
    <w:rsid w:val="2BCA3B0D"/>
    <w:rsid w:val="2BCC2B74"/>
    <w:rsid w:val="2BD12C11"/>
    <w:rsid w:val="2BD436C2"/>
    <w:rsid w:val="2BD770BF"/>
    <w:rsid w:val="2BD97E12"/>
    <w:rsid w:val="2BDB00C6"/>
    <w:rsid w:val="2BDC7C7B"/>
    <w:rsid w:val="2BE10276"/>
    <w:rsid w:val="2BE12D29"/>
    <w:rsid w:val="2BE30533"/>
    <w:rsid w:val="2BE37132"/>
    <w:rsid w:val="2BED6EF3"/>
    <w:rsid w:val="2BEF3484"/>
    <w:rsid w:val="2BEF4394"/>
    <w:rsid w:val="2BF07237"/>
    <w:rsid w:val="2BF200D3"/>
    <w:rsid w:val="2BF2430C"/>
    <w:rsid w:val="2BF37425"/>
    <w:rsid w:val="2BF715AC"/>
    <w:rsid w:val="2BFA5B96"/>
    <w:rsid w:val="2BFB201C"/>
    <w:rsid w:val="2C000D48"/>
    <w:rsid w:val="2C0149F7"/>
    <w:rsid w:val="2C015863"/>
    <w:rsid w:val="2C024688"/>
    <w:rsid w:val="2C025EE4"/>
    <w:rsid w:val="2C053678"/>
    <w:rsid w:val="2C0536C7"/>
    <w:rsid w:val="2C054195"/>
    <w:rsid w:val="2C064137"/>
    <w:rsid w:val="2C080D96"/>
    <w:rsid w:val="2C0E4214"/>
    <w:rsid w:val="2C122A90"/>
    <w:rsid w:val="2C152C98"/>
    <w:rsid w:val="2C174F13"/>
    <w:rsid w:val="2C182B7A"/>
    <w:rsid w:val="2C190290"/>
    <w:rsid w:val="2C1B0A3B"/>
    <w:rsid w:val="2C1D71DB"/>
    <w:rsid w:val="2C235691"/>
    <w:rsid w:val="2C267F7F"/>
    <w:rsid w:val="2C274310"/>
    <w:rsid w:val="2C2B792B"/>
    <w:rsid w:val="2C2D1A78"/>
    <w:rsid w:val="2C2E1B7C"/>
    <w:rsid w:val="2C2F60FB"/>
    <w:rsid w:val="2C3014F2"/>
    <w:rsid w:val="2C301533"/>
    <w:rsid w:val="2C33366F"/>
    <w:rsid w:val="2C335469"/>
    <w:rsid w:val="2C342DFC"/>
    <w:rsid w:val="2C364054"/>
    <w:rsid w:val="2C3678E9"/>
    <w:rsid w:val="2C3849C6"/>
    <w:rsid w:val="2C3864BD"/>
    <w:rsid w:val="2C39152D"/>
    <w:rsid w:val="2C3A388B"/>
    <w:rsid w:val="2C3B37F1"/>
    <w:rsid w:val="2C3D1A29"/>
    <w:rsid w:val="2C3E3A5F"/>
    <w:rsid w:val="2C3E6C74"/>
    <w:rsid w:val="2C4142D6"/>
    <w:rsid w:val="2C4233C8"/>
    <w:rsid w:val="2C43453E"/>
    <w:rsid w:val="2C451097"/>
    <w:rsid w:val="2C477F9B"/>
    <w:rsid w:val="2C492C46"/>
    <w:rsid w:val="2C4A088D"/>
    <w:rsid w:val="2C4A5812"/>
    <w:rsid w:val="2C4B1366"/>
    <w:rsid w:val="2C4D6DFD"/>
    <w:rsid w:val="2C502467"/>
    <w:rsid w:val="2C5064F4"/>
    <w:rsid w:val="2C520D95"/>
    <w:rsid w:val="2C5347A6"/>
    <w:rsid w:val="2C5525B4"/>
    <w:rsid w:val="2C562D98"/>
    <w:rsid w:val="2C57166C"/>
    <w:rsid w:val="2C583D34"/>
    <w:rsid w:val="2C607B89"/>
    <w:rsid w:val="2C635AEE"/>
    <w:rsid w:val="2C666493"/>
    <w:rsid w:val="2C667948"/>
    <w:rsid w:val="2C696B6D"/>
    <w:rsid w:val="2C6A53CE"/>
    <w:rsid w:val="2C6B3F86"/>
    <w:rsid w:val="2C6C48CA"/>
    <w:rsid w:val="2C6D0C5F"/>
    <w:rsid w:val="2C6E2BE2"/>
    <w:rsid w:val="2C6E4EC9"/>
    <w:rsid w:val="2C6F5F0C"/>
    <w:rsid w:val="2C7274D4"/>
    <w:rsid w:val="2C753F6B"/>
    <w:rsid w:val="2C761798"/>
    <w:rsid w:val="2C772C36"/>
    <w:rsid w:val="2C7A113F"/>
    <w:rsid w:val="2C7B5792"/>
    <w:rsid w:val="2C7E3944"/>
    <w:rsid w:val="2C7E4B60"/>
    <w:rsid w:val="2C7E763E"/>
    <w:rsid w:val="2C860603"/>
    <w:rsid w:val="2C865010"/>
    <w:rsid w:val="2C8B02F6"/>
    <w:rsid w:val="2C8B41D4"/>
    <w:rsid w:val="2C914889"/>
    <w:rsid w:val="2C923306"/>
    <w:rsid w:val="2C9332BD"/>
    <w:rsid w:val="2C9704D8"/>
    <w:rsid w:val="2C9760C9"/>
    <w:rsid w:val="2C9971E3"/>
    <w:rsid w:val="2C9C246D"/>
    <w:rsid w:val="2C9D32B5"/>
    <w:rsid w:val="2C9D362F"/>
    <w:rsid w:val="2CA10163"/>
    <w:rsid w:val="2CA121E3"/>
    <w:rsid w:val="2CA2529D"/>
    <w:rsid w:val="2CA42A94"/>
    <w:rsid w:val="2CA72D43"/>
    <w:rsid w:val="2CA75201"/>
    <w:rsid w:val="2CA81E9E"/>
    <w:rsid w:val="2CAA3AD1"/>
    <w:rsid w:val="2CAD003F"/>
    <w:rsid w:val="2CB279CF"/>
    <w:rsid w:val="2CB370DF"/>
    <w:rsid w:val="2CB4749D"/>
    <w:rsid w:val="2CB61AE3"/>
    <w:rsid w:val="2CB72E83"/>
    <w:rsid w:val="2CB75997"/>
    <w:rsid w:val="2CB77F20"/>
    <w:rsid w:val="2CB827F9"/>
    <w:rsid w:val="2CB85E5E"/>
    <w:rsid w:val="2CB97E7F"/>
    <w:rsid w:val="2CBC77A2"/>
    <w:rsid w:val="2CC41C26"/>
    <w:rsid w:val="2CC44B83"/>
    <w:rsid w:val="2CC74788"/>
    <w:rsid w:val="2CC927E9"/>
    <w:rsid w:val="2CCB1574"/>
    <w:rsid w:val="2CCB7CE1"/>
    <w:rsid w:val="2CCC753E"/>
    <w:rsid w:val="2CCE5C75"/>
    <w:rsid w:val="2CD07B8A"/>
    <w:rsid w:val="2CD8522D"/>
    <w:rsid w:val="2CD85D7A"/>
    <w:rsid w:val="2CD8751F"/>
    <w:rsid w:val="2CD909A7"/>
    <w:rsid w:val="2CD96DAB"/>
    <w:rsid w:val="2CDC43AA"/>
    <w:rsid w:val="2CDD7130"/>
    <w:rsid w:val="2CE07D69"/>
    <w:rsid w:val="2CE16646"/>
    <w:rsid w:val="2CE330E7"/>
    <w:rsid w:val="2CEA66A2"/>
    <w:rsid w:val="2CEB19A0"/>
    <w:rsid w:val="2CEB51B6"/>
    <w:rsid w:val="2CF0785B"/>
    <w:rsid w:val="2CF10D74"/>
    <w:rsid w:val="2CF33147"/>
    <w:rsid w:val="2CF33A26"/>
    <w:rsid w:val="2CF954CF"/>
    <w:rsid w:val="2CFA1B8C"/>
    <w:rsid w:val="2CFB204F"/>
    <w:rsid w:val="2CFB363C"/>
    <w:rsid w:val="2D023073"/>
    <w:rsid w:val="2D033BA2"/>
    <w:rsid w:val="2D044D77"/>
    <w:rsid w:val="2D047BCA"/>
    <w:rsid w:val="2D0505F1"/>
    <w:rsid w:val="2D05322B"/>
    <w:rsid w:val="2D060D96"/>
    <w:rsid w:val="2D085449"/>
    <w:rsid w:val="2D0855E7"/>
    <w:rsid w:val="2D086E66"/>
    <w:rsid w:val="2D087B6F"/>
    <w:rsid w:val="2D0B5D96"/>
    <w:rsid w:val="2D0C0951"/>
    <w:rsid w:val="2D0D4AA6"/>
    <w:rsid w:val="2D0E7B42"/>
    <w:rsid w:val="2D1110E3"/>
    <w:rsid w:val="2D132005"/>
    <w:rsid w:val="2D146E48"/>
    <w:rsid w:val="2D147647"/>
    <w:rsid w:val="2D1D6142"/>
    <w:rsid w:val="2D1E0048"/>
    <w:rsid w:val="2D1F7D56"/>
    <w:rsid w:val="2D212120"/>
    <w:rsid w:val="2D222EA3"/>
    <w:rsid w:val="2D255433"/>
    <w:rsid w:val="2D256FFF"/>
    <w:rsid w:val="2D2648E3"/>
    <w:rsid w:val="2D267660"/>
    <w:rsid w:val="2D276E48"/>
    <w:rsid w:val="2D2A56B0"/>
    <w:rsid w:val="2D2B0B59"/>
    <w:rsid w:val="2D2C2B3C"/>
    <w:rsid w:val="2D2D0647"/>
    <w:rsid w:val="2D2D5D09"/>
    <w:rsid w:val="2D2D7A95"/>
    <w:rsid w:val="2D305CB5"/>
    <w:rsid w:val="2D311F22"/>
    <w:rsid w:val="2D33280E"/>
    <w:rsid w:val="2D3360ED"/>
    <w:rsid w:val="2D3C062E"/>
    <w:rsid w:val="2D3C1129"/>
    <w:rsid w:val="2D3F01E2"/>
    <w:rsid w:val="2D411205"/>
    <w:rsid w:val="2D417821"/>
    <w:rsid w:val="2D426E7C"/>
    <w:rsid w:val="2D464341"/>
    <w:rsid w:val="2D492640"/>
    <w:rsid w:val="2D4B357F"/>
    <w:rsid w:val="2D514110"/>
    <w:rsid w:val="2D5224B7"/>
    <w:rsid w:val="2D5452CB"/>
    <w:rsid w:val="2D556B52"/>
    <w:rsid w:val="2D57032D"/>
    <w:rsid w:val="2D574A39"/>
    <w:rsid w:val="2D5852F9"/>
    <w:rsid w:val="2D5A1C2B"/>
    <w:rsid w:val="2D5B6DBB"/>
    <w:rsid w:val="2D5C626D"/>
    <w:rsid w:val="2D5F2D8D"/>
    <w:rsid w:val="2D606ED2"/>
    <w:rsid w:val="2D616202"/>
    <w:rsid w:val="2D617F35"/>
    <w:rsid w:val="2D650E43"/>
    <w:rsid w:val="2D661E0D"/>
    <w:rsid w:val="2D662669"/>
    <w:rsid w:val="2D695E2A"/>
    <w:rsid w:val="2D6A4A94"/>
    <w:rsid w:val="2D6D06D9"/>
    <w:rsid w:val="2D6E1FF2"/>
    <w:rsid w:val="2D7124C1"/>
    <w:rsid w:val="2D735AA2"/>
    <w:rsid w:val="2D76597A"/>
    <w:rsid w:val="2D7932C3"/>
    <w:rsid w:val="2D7A76F3"/>
    <w:rsid w:val="2D7B5A71"/>
    <w:rsid w:val="2D7E41FF"/>
    <w:rsid w:val="2D7F4D1D"/>
    <w:rsid w:val="2D801836"/>
    <w:rsid w:val="2D802255"/>
    <w:rsid w:val="2D803FC4"/>
    <w:rsid w:val="2D83034C"/>
    <w:rsid w:val="2D831BE2"/>
    <w:rsid w:val="2D8442BB"/>
    <w:rsid w:val="2D880661"/>
    <w:rsid w:val="2D8918A8"/>
    <w:rsid w:val="2D8A6548"/>
    <w:rsid w:val="2D8C6FA8"/>
    <w:rsid w:val="2D921129"/>
    <w:rsid w:val="2D922F74"/>
    <w:rsid w:val="2D927C6D"/>
    <w:rsid w:val="2D960D18"/>
    <w:rsid w:val="2D9860AE"/>
    <w:rsid w:val="2D9930C1"/>
    <w:rsid w:val="2D993411"/>
    <w:rsid w:val="2D9A12A6"/>
    <w:rsid w:val="2D9A6D32"/>
    <w:rsid w:val="2D9B0373"/>
    <w:rsid w:val="2D9B5512"/>
    <w:rsid w:val="2D9F7C49"/>
    <w:rsid w:val="2DA13122"/>
    <w:rsid w:val="2DA5755E"/>
    <w:rsid w:val="2DAA342D"/>
    <w:rsid w:val="2DAE7EBC"/>
    <w:rsid w:val="2DB0530F"/>
    <w:rsid w:val="2DB155E7"/>
    <w:rsid w:val="2DB225F7"/>
    <w:rsid w:val="2DB30026"/>
    <w:rsid w:val="2DB47204"/>
    <w:rsid w:val="2DB619F5"/>
    <w:rsid w:val="2DB701ED"/>
    <w:rsid w:val="2DB916D6"/>
    <w:rsid w:val="2DBB49EF"/>
    <w:rsid w:val="2DBE6725"/>
    <w:rsid w:val="2DBF0458"/>
    <w:rsid w:val="2DC04E54"/>
    <w:rsid w:val="2DC47C48"/>
    <w:rsid w:val="2DC52ACB"/>
    <w:rsid w:val="2DC9429C"/>
    <w:rsid w:val="2DC95987"/>
    <w:rsid w:val="2DCC4C23"/>
    <w:rsid w:val="2DCF533A"/>
    <w:rsid w:val="2DD006A4"/>
    <w:rsid w:val="2DD03F94"/>
    <w:rsid w:val="2DD24F55"/>
    <w:rsid w:val="2DD2787E"/>
    <w:rsid w:val="2DD74B7A"/>
    <w:rsid w:val="2DD83A78"/>
    <w:rsid w:val="2DDA0412"/>
    <w:rsid w:val="2DDA34C8"/>
    <w:rsid w:val="2DDA5D5F"/>
    <w:rsid w:val="2DDF189D"/>
    <w:rsid w:val="2DDF4AE2"/>
    <w:rsid w:val="2DE27B8B"/>
    <w:rsid w:val="2DE34F6D"/>
    <w:rsid w:val="2DE7054D"/>
    <w:rsid w:val="2DE77E93"/>
    <w:rsid w:val="2DE803DA"/>
    <w:rsid w:val="2DE84B84"/>
    <w:rsid w:val="2DE86259"/>
    <w:rsid w:val="2DE8695E"/>
    <w:rsid w:val="2DEB31F7"/>
    <w:rsid w:val="2DEB4F04"/>
    <w:rsid w:val="2DEC0A95"/>
    <w:rsid w:val="2DEC310E"/>
    <w:rsid w:val="2DEC54DC"/>
    <w:rsid w:val="2DEE42A7"/>
    <w:rsid w:val="2DF078F5"/>
    <w:rsid w:val="2DF344B9"/>
    <w:rsid w:val="2DF53227"/>
    <w:rsid w:val="2DF5349F"/>
    <w:rsid w:val="2DF5782A"/>
    <w:rsid w:val="2DFA20F0"/>
    <w:rsid w:val="2DFC2506"/>
    <w:rsid w:val="2DFC2924"/>
    <w:rsid w:val="2DFD0568"/>
    <w:rsid w:val="2DFE280B"/>
    <w:rsid w:val="2DFF21DB"/>
    <w:rsid w:val="2E00303C"/>
    <w:rsid w:val="2E0056A3"/>
    <w:rsid w:val="2E07255A"/>
    <w:rsid w:val="2E072962"/>
    <w:rsid w:val="2E0B2CD5"/>
    <w:rsid w:val="2E0D2331"/>
    <w:rsid w:val="2E1028F5"/>
    <w:rsid w:val="2E110110"/>
    <w:rsid w:val="2E113D0B"/>
    <w:rsid w:val="2E116277"/>
    <w:rsid w:val="2E134125"/>
    <w:rsid w:val="2E17209F"/>
    <w:rsid w:val="2E17722B"/>
    <w:rsid w:val="2E184FDB"/>
    <w:rsid w:val="2E187144"/>
    <w:rsid w:val="2E19110E"/>
    <w:rsid w:val="2E1C483B"/>
    <w:rsid w:val="2E1E4C60"/>
    <w:rsid w:val="2E2161B2"/>
    <w:rsid w:val="2E2251E2"/>
    <w:rsid w:val="2E253CDB"/>
    <w:rsid w:val="2E274DE7"/>
    <w:rsid w:val="2E2829F5"/>
    <w:rsid w:val="2E285C86"/>
    <w:rsid w:val="2E2F7C83"/>
    <w:rsid w:val="2E3004E5"/>
    <w:rsid w:val="2E3146F7"/>
    <w:rsid w:val="2E331D38"/>
    <w:rsid w:val="2E340ACD"/>
    <w:rsid w:val="2E347FE0"/>
    <w:rsid w:val="2E355770"/>
    <w:rsid w:val="2E362B67"/>
    <w:rsid w:val="2E3742EE"/>
    <w:rsid w:val="2E375CFF"/>
    <w:rsid w:val="2E380A08"/>
    <w:rsid w:val="2E385F04"/>
    <w:rsid w:val="2E3900EF"/>
    <w:rsid w:val="2E3A6D7E"/>
    <w:rsid w:val="2E3F1E09"/>
    <w:rsid w:val="2E3F26AD"/>
    <w:rsid w:val="2E3F6060"/>
    <w:rsid w:val="2E412775"/>
    <w:rsid w:val="2E42672C"/>
    <w:rsid w:val="2E465CC5"/>
    <w:rsid w:val="2E4A69E2"/>
    <w:rsid w:val="2E4E3ECF"/>
    <w:rsid w:val="2E4F351D"/>
    <w:rsid w:val="2E4F69C8"/>
    <w:rsid w:val="2E502C91"/>
    <w:rsid w:val="2E526104"/>
    <w:rsid w:val="2E545A9B"/>
    <w:rsid w:val="2E565569"/>
    <w:rsid w:val="2E5679CA"/>
    <w:rsid w:val="2E576851"/>
    <w:rsid w:val="2E5A7D22"/>
    <w:rsid w:val="2E5B0B2B"/>
    <w:rsid w:val="2E5D0FFD"/>
    <w:rsid w:val="2E6019D4"/>
    <w:rsid w:val="2E614AA3"/>
    <w:rsid w:val="2E6224FB"/>
    <w:rsid w:val="2E662E25"/>
    <w:rsid w:val="2E6918AA"/>
    <w:rsid w:val="2E694CBA"/>
    <w:rsid w:val="2E6B5BE4"/>
    <w:rsid w:val="2E7121A6"/>
    <w:rsid w:val="2E74035F"/>
    <w:rsid w:val="2E746DA9"/>
    <w:rsid w:val="2E754683"/>
    <w:rsid w:val="2E7634D6"/>
    <w:rsid w:val="2E7976F3"/>
    <w:rsid w:val="2E816C77"/>
    <w:rsid w:val="2E835C6E"/>
    <w:rsid w:val="2E874E0E"/>
    <w:rsid w:val="2E87730E"/>
    <w:rsid w:val="2E8778DF"/>
    <w:rsid w:val="2E8B0552"/>
    <w:rsid w:val="2E8D3E93"/>
    <w:rsid w:val="2E915E1B"/>
    <w:rsid w:val="2E922E5E"/>
    <w:rsid w:val="2E9248E3"/>
    <w:rsid w:val="2E943139"/>
    <w:rsid w:val="2E974DA3"/>
    <w:rsid w:val="2E9940A7"/>
    <w:rsid w:val="2E9B1F8E"/>
    <w:rsid w:val="2E9F2D89"/>
    <w:rsid w:val="2EA15ADB"/>
    <w:rsid w:val="2EA2569D"/>
    <w:rsid w:val="2EA512AC"/>
    <w:rsid w:val="2EA54E68"/>
    <w:rsid w:val="2EAA1E43"/>
    <w:rsid w:val="2EAA390D"/>
    <w:rsid w:val="2EAB5CB0"/>
    <w:rsid w:val="2EAE1869"/>
    <w:rsid w:val="2EB10F64"/>
    <w:rsid w:val="2EB145F5"/>
    <w:rsid w:val="2EB14A07"/>
    <w:rsid w:val="2EB26DF2"/>
    <w:rsid w:val="2EB62CCA"/>
    <w:rsid w:val="2EB81082"/>
    <w:rsid w:val="2EB82702"/>
    <w:rsid w:val="2EB85234"/>
    <w:rsid w:val="2EB8735C"/>
    <w:rsid w:val="2EB92007"/>
    <w:rsid w:val="2EB97339"/>
    <w:rsid w:val="2EBA31BD"/>
    <w:rsid w:val="2EBA796C"/>
    <w:rsid w:val="2EBB1647"/>
    <w:rsid w:val="2EBC7E79"/>
    <w:rsid w:val="2EC05291"/>
    <w:rsid w:val="2EC22019"/>
    <w:rsid w:val="2EC512B6"/>
    <w:rsid w:val="2EC6158D"/>
    <w:rsid w:val="2EC61950"/>
    <w:rsid w:val="2EC655C1"/>
    <w:rsid w:val="2EC74C80"/>
    <w:rsid w:val="2EC926B3"/>
    <w:rsid w:val="2ECA5551"/>
    <w:rsid w:val="2ECB256C"/>
    <w:rsid w:val="2ECD1043"/>
    <w:rsid w:val="2ECE08D1"/>
    <w:rsid w:val="2ED67301"/>
    <w:rsid w:val="2ED836C2"/>
    <w:rsid w:val="2ED87438"/>
    <w:rsid w:val="2ED94BA9"/>
    <w:rsid w:val="2EDC3E5B"/>
    <w:rsid w:val="2EDC54EA"/>
    <w:rsid w:val="2EE11E09"/>
    <w:rsid w:val="2EE17333"/>
    <w:rsid w:val="2EE33B8F"/>
    <w:rsid w:val="2EE34733"/>
    <w:rsid w:val="2EE349BD"/>
    <w:rsid w:val="2EE6068A"/>
    <w:rsid w:val="2EE63603"/>
    <w:rsid w:val="2EE71C60"/>
    <w:rsid w:val="2EE76B23"/>
    <w:rsid w:val="2EE90581"/>
    <w:rsid w:val="2EEB2684"/>
    <w:rsid w:val="2EEC53A6"/>
    <w:rsid w:val="2EEE19DE"/>
    <w:rsid w:val="2EEF4BB5"/>
    <w:rsid w:val="2EEF5B08"/>
    <w:rsid w:val="2EF05CCE"/>
    <w:rsid w:val="2EF157B6"/>
    <w:rsid w:val="2EF3048D"/>
    <w:rsid w:val="2EF3789F"/>
    <w:rsid w:val="2EF40A56"/>
    <w:rsid w:val="2EF5522B"/>
    <w:rsid w:val="2EF766D0"/>
    <w:rsid w:val="2EF82D7A"/>
    <w:rsid w:val="2EF91146"/>
    <w:rsid w:val="2EF93F98"/>
    <w:rsid w:val="2EFE4F7A"/>
    <w:rsid w:val="2F01366F"/>
    <w:rsid w:val="2F022CAF"/>
    <w:rsid w:val="2F03101C"/>
    <w:rsid w:val="2F0311A3"/>
    <w:rsid w:val="2F036334"/>
    <w:rsid w:val="2F06750C"/>
    <w:rsid w:val="2F0679E7"/>
    <w:rsid w:val="2F076397"/>
    <w:rsid w:val="2F0914FA"/>
    <w:rsid w:val="2F0D2108"/>
    <w:rsid w:val="2F0D3399"/>
    <w:rsid w:val="2F0E68B7"/>
    <w:rsid w:val="2F1153DD"/>
    <w:rsid w:val="2F120E8F"/>
    <w:rsid w:val="2F123D7C"/>
    <w:rsid w:val="2F127111"/>
    <w:rsid w:val="2F1275C0"/>
    <w:rsid w:val="2F144D04"/>
    <w:rsid w:val="2F173125"/>
    <w:rsid w:val="2F176367"/>
    <w:rsid w:val="2F180753"/>
    <w:rsid w:val="2F1D27C1"/>
    <w:rsid w:val="2F1F3A7B"/>
    <w:rsid w:val="2F2007A2"/>
    <w:rsid w:val="2F210F7C"/>
    <w:rsid w:val="2F216A8B"/>
    <w:rsid w:val="2F23631E"/>
    <w:rsid w:val="2F264791"/>
    <w:rsid w:val="2F2705E2"/>
    <w:rsid w:val="2F281077"/>
    <w:rsid w:val="2F283B36"/>
    <w:rsid w:val="2F287319"/>
    <w:rsid w:val="2F290F57"/>
    <w:rsid w:val="2F2A6240"/>
    <w:rsid w:val="2F2B4039"/>
    <w:rsid w:val="2F2B4176"/>
    <w:rsid w:val="2F2F2B27"/>
    <w:rsid w:val="2F36058C"/>
    <w:rsid w:val="2F3608A1"/>
    <w:rsid w:val="2F361779"/>
    <w:rsid w:val="2F361A21"/>
    <w:rsid w:val="2F3842DD"/>
    <w:rsid w:val="2F3C1DCA"/>
    <w:rsid w:val="2F3C33DB"/>
    <w:rsid w:val="2F3D2162"/>
    <w:rsid w:val="2F43125B"/>
    <w:rsid w:val="2F4738D7"/>
    <w:rsid w:val="2F474421"/>
    <w:rsid w:val="2F477F30"/>
    <w:rsid w:val="2F4A2045"/>
    <w:rsid w:val="2F4C36EF"/>
    <w:rsid w:val="2F4C68FF"/>
    <w:rsid w:val="2F4E4A9A"/>
    <w:rsid w:val="2F50767C"/>
    <w:rsid w:val="2F5102C1"/>
    <w:rsid w:val="2F525ADC"/>
    <w:rsid w:val="2F534CBB"/>
    <w:rsid w:val="2F542E5B"/>
    <w:rsid w:val="2F553A4E"/>
    <w:rsid w:val="2F560847"/>
    <w:rsid w:val="2F570647"/>
    <w:rsid w:val="2F58664C"/>
    <w:rsid w:val="2F5A2243"/>
    <w:rsid w:val="2F5C6F3C"/>
    <w:rsid w:val="2F5D3F39"/>
    <w:rsid w:val="2F5E0F71"/>
    <w:rsid w:val="2F6471F5"/>
    <w:rsid w:val="2F6608C5"/>
    <w:rsid w:val="2F69622B"/>
    <w:rsid w:val="2F6B3E33"/>
    <w:rsid w:val="2F712F1F"/>
    <w:rsid w:val="2F713E9E"/>
    <w:rsid w:val="2F720E57"/>
    <w:rsid w:val="2F721D25"/>
    <w:rsid w:val="2F72386A"/>
    <w:rsid w:val="2F726900"/>
    <w:rsid w:val="2F73222F"/>
    <w:rsid w:val="2F736780"/>
    <w:rsid w:val="2F7424D2"/>
    <w:rsid w:val="2F74351A"/>
    <w:rsid w:val="2F746FA6"/>
    <w:rsid w:val="2F76054C"/>
    <w:rsid w:val="2F773781"/>
    <w:rsid w:val="2F7A6A27"/>
    <w:rsid w:val="2F7B2F7A"/>
    <w:rsid w:val="2F7C7F2C"/>
    <w:rsid w:val="2F7D11B3"/>
    <w:rsid w:val="2F7E4A95"/>
    <w:rsid w:val="2F810065"/>
    <w:rsid w:val="2F811D2B"/>
    <w:rsid w:val="2F821D2F"/>
    <w:rsid w:val="2F8326A2"/>
    <w:rsid w:val="2F861A2F"/>
    <w:rsid w:val="2F864832"/>
    <w:rsid w:val="2F875AE1"/>
    <w:rsid w:val="2F893CEA"/>
    <w:rsid w:val="2F8B0A45"/>
    <w:rsid w:val="2F8B66DA"/>
    <w:rsid w:val="2F8E502F"/>
    <w:rsid w:val="2F8F22A9"/>
    <w:rsid w:val="2F8F4834"/>
    <w:rsid w:val="2F9419D1"/>
    <w:rsid w:val="2F945340"/>
    <w:rsid w:val="2F9624B8"/>
    <w:rsid w:val="2F9717BE"/>
    <w:rsid w:val="2F97459A"/>
    <w:rsid w:val="2F97573C"/>
    <w:rsid w:val="2F996144"/>
    <w:rsid w:val="2F996389"/>
    <w:rsid w:val="2F9C6993"/>
    <w:rsid w:val="2F9D6CA1"/>
    <w:rsid w:val="2F9E7A50"/>
    <w:rsid w:val="2F9F6E9A"/>
    <w:rsid w:val="2FA22505"/>
    <w:rsid w:val="2FA95678"/>
    <w:rsid w:val="2FAA5209"/>
    <w:rsid w:val="2FAE15CF"/>
    <w:rsid w:val="2FAE745D"/>
    <w:rsid w:val="2FB0010B"/>
    <w:rsid w:val="2FB16105"/>
    <w:rsid w:val="2FB41DE7"/>
    <w:rsid w:val="2FB42C76"/>
    <w:rsid w:val="2FB70633"/>
    <w:rsid w:val="2FB9061E"/>
    <w:rsid w:val="2FBA1DB2"/>
    <w:rsid w:val="2FBA1FB9"/>
    <w:rsid w:val="2FBA30EF"/>
    <w:rsid w:val="2FBA38EC"/>
    <w:rsid w:val="2FBE777E"/>
    <w:rsid w:val="2FBF5296"/>
    <w:rsid w:val="2FC10756"/>
    <w:rsid w:val="2FC2766D"/>
    <w:rsid w:val="2FC33D8B"/>
    <w:rsid w:val="2FC526C6"/>
    <w:rsid w:val="2FC57A88"/>
    <w:rsid w:val="2FC67A86"/>
    <w:rsid w:val="2FC77EAB"/>
    <w:rsid w:val="2FC97AB2"/>
    <w:rsid w:val="2FCA6856"/>
    <w:rsid w:val="2FCA7F8F"/>
    <w:rsid w:val="2FCD5E4D"/>
    <w:rsid w:val="2FCE7A37"/>
    <w:rsid w:val="2FD03B33"/>
    <w:rsid w:val="2FD26A3F"/>
    <w:rsid w:val="2FD3074E"/>
    <w:rsid w:val="2FD47731"/>
    <w:rsid w:val="2FD65361"/>
    <w:rsid w:val="2FD80D61"/>
    <w:rsid w:val="2FD83D00"/>
    <w:rsid w:val="2FD9399B"/>
    <w:rsid w:val="2FDE5642"/>
    <w:rsid w:val="2FE30E8C"/>
    <w:rsid w:val="2FE34EEA"/>
    <w:rsid w:val="2FE66C75"/>
    <w:rsid w:val="2FE83192"/>
    <w:rsid w:val="2FE93979"/>
    <w:rsid w:val="2FEA3DE1"/>
    <w:rsid w:val="2FEA7A48"/>
    <w:rsid w:val="2FEE2C91"/>
    <w:rsid w:val="2FF30C17"/>
    <w:rsid w:val="2FF44DA3"/>
    <w:rsid w:val="2FF5156C"/>
    <w:rsid w:val="2FF63F7E"/>
    <w:rsid w:val="2FF70467"/>
    <w:rsid w:val="2FF72C4E"/>
    <w:rsid w:val="2FF7544F"/>
    <w:rsid w:val="2FF87EA4"/>
    <w:rsid w:val="2FF91A93"/>
    <w:rsid w:val="2FFB3FFF"/>
    <w:rsid w:val="2FFC11FB"/>
    <w:rsid w:val="2FFC31B1"/>
    <w:rsid w:val="2FFF2015"/>
    <w:rsid w:val="3000446E"/>
    <w:rsid w:val="30012D9F"/>
    <w:rsid w:val="300546AD"/>
    <w:rsid w:val="30055053"/>
    <w:rsid w:val="30075A41"/>
    <w:rsid w:val="30076BB4"/>
    <w:rsid w:val="30084707"/>
    <w:rsid w:val="30087E80"/>
    <w:rsid w:val="300A2B90"/>
    <w:rsid w:val="300D21B3"/>
    <w:rsid w:val="300F71B7"/>
    <w:rsid w:val="301140A4"/>
    <w:rsid w:val="30144330"/>
    <w:rsid w:val="301472E1"/>
    <w:rsid w:val="30153104"/>
    <w:rsid w:val="301601EE"/>
    <w:rsid w:val="301710D7"/>
    <w:rsid w:val="30187783"/>
    <w:rsid w:val="301B5011"/>
    <w:rsid w:val="301D3A8C"/>
    <w:rsid w:val="301D44C2"/>
    <w:rsid w:val="301F7562"/>
    <w:rsid w:val="30226DDD"/>
    <w:rsid w:val="30244A8D"/>
    <w:rsid w:val="30261171"/>
    <w:rsid w:val="30262A49"/>
    <w:rsid w:val="302714F8"/>
    <w:rsid w:val="302A2095"/>
    <w:rsid w:val="302B488B"/>
    <w:rsid w:val="3030048F"/>
    <w:rsid w:val="303169FA"/>
    <w:rsid w:val="30323A20"/>
    <w:rsid w:val="30337FDD"/>
    <w:rsid w:val="30353206"/>
    <w:rsid w:val="30361153"/>
    <w:rsid w:val="30380C6C"/>
    <w:rsid w:val="303B6556"/>
    <w:rsid w:val="303C0DA3"/>
    <w:rsid w:val="303C6656"/>
    <w:rsid w:val="303D239B"/>
    <w:rsid w:val="303F0CE2"/>
    <w:rsid w:val="304165ED"/>
    <w:rsid w:val="304550C5"/>
    <w:rsid w:val="3045724F"/>
    <w:rsid w:val="30465464"/>
    <w:rsid w:val="30482898"/>
    <w:rsid w:val="30484F40"/>
    <w:rsid w:val="3048605D"/>
    <w:rsid w:val="304D5E41"/>
    <w:rsid w:val="304E34F1"/>
    <w:rsid w:val="305021E2"/>
    <w:rsid w:val="30502C14"/>
    <w:rsid w:val="30522147"/>
    <w:rsid w:val="30524928"/>
    <w:rsid w:val="30543455"/>
    <w:rsid w:val="305643B6"/>
    <w:rsid w:val="30580075"/>
    <w:rsid w:val="305C46A9"/>
    <w:rsid w:val="305D2C77"/>
    <w:rsid w:val="305D7119"/>
    <w:rsid w:val="305E11F9"/>
    <w:rsid w:val="30603E6A"/>
    <w:rsid w:val="3065746D"/>
    <w:rsid w:val="30657AAE"/>
    <w:rsid w:val="30670078"/>
    <w:rsid w:val="306D7F22"/>
    <w:rsid w:val="3073226D"/>
    <w:rsid w:val="307562E8"/>
    <w:rsid w:val="30756A72"/>
    <w:rsid w:val="30761B10"/>
    <w:rsid w:val="30780189"/>
    <w:rsid w:val="30783028"/>
    <w:rsid w:val="30786C73"/>
    <w:rsid w:val="3079300D"/>
    <w:rsid w:val="307C4F87"/>
    <w:rsid w:val="307D1F06"/>
    <w:rsid w:val="307D6351"/>
    <w:rsid w:val="307E6657"/>
    <w:rsid w:val="30811CD3"/>
    <w:rsid w:val="30814EB1"/>
    <w:rsid w:val="30827112"/>
    <w:rsid w:val="308325E3"/>
    <w:rsid w:val="308553B3"/>
    <w:rsid w:val="30861455"/>
    <w:rsid w:val="30863D39"/>
    <w:rsid w:val="30877A23"/>
    <w:rsid w:val="30877E48"/>
    <w:rsid w:val="3088196D"/>
    <w:rsid w:val="308A4B1E"/>
    <w:rsid w:val="308B6293"/>
    <w:rsid w:val="308C223C"/>
    <w:rsid w:val="308F455A"/>
    <w:rsid w:val="30902D2E"/>
    <w:rsid w:val="30903D18"/>
    <w:rsid w:val="30911D4D"/>
    <w:rsid w:val="30917C74"/>
    <w:rsid w:val="30943E59"/>
    <w:rsid w:val="30960BBB"/>
    <w:rsid w:val="309677B8"/>
    <w:rsid w:val="30975D8A"/>
    <w:rsid w:val="30997518"/>
    <w:rsid w:val="309C5055"/>
    <w:rsid w:val="309E2E20"/>
    <w:rsid w:val="309F105F"/>
    <w:rsid w:val="309F1A25"/>
    <w:rsid w:val="30A213DB"/>
    <w:rsid w:val="30A3039C"/>
    <w:rsid w:val="30A7109F"/>
    <w:rsid w:val="30A8184F"/>
    <w:rsid w:val="30A864DD"/>
    <w:rsid w:val="30A871AA"/>
    <w:rsid w:val="30AB6286"/>
    <w:rsid w:val="30AC6F3F"/>
    <w:rsid w:val="30AE03E3"/>
    <w:rsid w:val="30AE1A0C"/>
    <w:rsid w:val="30AE4DA5"/>
    <w:rsid w:val="30B0293A"/>
    <w:rsid w:val="30B11365"/>
    <w:rsid w:val="30B35E53"/>
    <w:rsid w:val="30B734EC"/>
    <w:rsid w:val="30B76E8B"/>
    <w:rsid w:val="30B8055A"/>
    <w:rsid w:val="30BC4BFD"/>
    <w:rsid w:val="30BC5310"/>
    <w:rsid w:val="30BF3736"/>
    <w:rsid w:val="30C0300E"/>
    <w:rsid w:val="30C04EBC"/>
    <w:rsid w:val="30C132CB"/>
    <w:rsid w:val="30C70579"/>
    <w:rsid w:val="30CB061E"/>
    <w:rsid w:val="30CD24F8"/>
    <w:rsid w:val="30CF0C8D"/>
    <w:rsid w:val="30CF0DDA"/>
    <w:rsid w:val="30D02F57"/>
    <w:rsid w:val="30D04EC3"/>
    <w:rsid w:val="30D05B3A"/>
    <w:rsid w:val="30D0663C"/>
    <w:rsid w:val="30D2629D"/>
    <w:rsid w:val="30D648C4"/>
    <w:rsid w:val="30D723D1"/>
    <w:rsid w:val="30D86426"/>
    <w:rsid w:val="30DA1580"/>
    <w:rsid w:val="30DC0B9E"/>
    <w:rsid w:val="30DD5EE5"/>
    <w:rsid w:val="30DE3446"/>
    <w:rsid w:val="30DF0456"/>
    <w:rsid w:val="30E00F39"/>
    <w:rsid w:val="30E07D27"/>
    <w:rsid w:val="30E10CC1"/>
    <w:rsid w:val="30E17DEE"/>
    <w:rsid w:val="30E25649"/>
    <w:rsid w:val="30E43A9F"/>
    <w:rsid w:val="30F02917"/>
    <w:rsid w:val="30F13910"/>
    <w:rsid w:val="30F376A7"/>
    <w:rsid w:val="30F41169"/>
    <w:rsid w:val="30F50501"/>
    <w:rsid w:val="30F51198"/>
    <w:rsid w:val="30F55F6A"/>
    <w:rsid w:val="30F70433"/>
    <w:rsid w:val="30F87E03"/>
    <w:rsid w:val="30FA5E53"/>
    <w:rsid w:val="31006DAB"/>
    <w:rsid w:val="31006F01"/>
    <w:rsid w:val="31025AE6"/>
    <w:rsid w:val="31045DCA"/>
    <w:rsid w:val="31064CC7"/>
    <w:rsid w:val="31091C67"/>
    <w:rsid w:val="310E1583"/>
    <w:rsid w:val="310E3CB9"/>
    <w:rsid w:val="31141126"/>
    <w:rsid w:val="31153286"/>
    <w:rsid w:val="31155C0F"/>
    <w:rsid w:val="31170799"/>
    <w:rsid w:val="31195DD6"/>
    <w:rsid w:val="311B159C"/>
    <w:rsid w:val="311B2D5E"/>
    <w:rsid w:val="311C3EDC"/>
    <w:rsid w:val="311D3D6D"/>
    <w:rsid w:val="311D461B"/>
    <w:rsid w:val="311F3ADC"/>
    <w:rsid w:val="31221EE3"/>
    <w:rsid w:val="312B2F02"/>
    <w:rsid w:val="312B6849"/>
    <w:rsid w:val="312B7965"/>
    <w:rsid w:val="312D5392"/>
    <w:rsid w:val="313128BB"/>
    <w:rsid w:val="31314739"/>
    <w:rsid w:val="31320676"/>
    <w:rsid w:val="31342B95"/>
    <w:rsid w:val="31353B0D"/>
    <w:rsid w:val="313541B9"/>
    <w:rsid w:val="3139299B"/>
    <w:rsid w:val="313D0EDF"/>
    <w:rsid w:val="313E7AD6"/>
    <w:rsid w:val="313F0BE3"/>
    <w:rsid w:val="313F2F02"/>
    <w:rsid w:val="31415B7E"/>
    <w:rsid w:val="31434458"/>
    <w:rsid w:val="314844B7"/>
    <w:rsid w:val="314B50BA"/>
    <w:rsid w:val="314E5F5F"/>
    <w:rsid w:val="314F5C8B"/>
    <w:rsid w:val="31503119"/>
    <w:rsid w:val="31517EC5"/>
    <w:rsid w:val="315262BC"/>
    <w:rsid w:val="31531095"/>
    <w:rsid w:val="315314C7"/>
    <w:rsid w:val="31532B20"/>
    <w:rsid w:val="3155452D"/>
    <w:rsid w:val="31564E93"/>
    <w:rsid w:val="31572081"/>
    <w:rsid w:val="3157240C"/>
    <w:rsid w:val="31594D14"/>
    <w:rsid w:val="315B7608"/>
    <w:rsid w:val="315C18DE"/>
    <w:rsid w:val="315F26C0"/>
    <w:rsid w:val="316106CE"/>
    <w:rsid w:val="31633E0C"/>
    <w:rsid w:val="31637477"/>
    <w:rsid w:val="31645BDF"/>
    <w:rsid w:val="31664E3E"/>
    <w:rsid w:val="31675646"/>
    <w:rsid w:val="316A2537"/>
    <w:rsid w:val="316E46B1"/>
    <w:rsid w:val="31707ED5"/>
    <w:rsid w:val="31742CE6"/>
    <w:rsid w:val="317544BD"/>
    <w:rsid w:val="31780A5F"/>
    <w:rsid w:val="31793D27"/>
    <w:rsid w:val="317C2778"/>
    <w:rsid w:val="317E331D"/>
    <w:rsid w:val="317E6115"/>
    <w:rsid w:val="318134B6"/>
    <w:rsid w:val="31817F60"/>
    <w:rsid w:val="318422C2"/>
    <w:rsid w:val="31846A2A"/>
    <w:rsid w:val="31880613"/>
    <w:rsid w:val="318B3680"/>
    <w:rsid w:val="318B6768"/>
    <w:rsid w:val="318F7D00"/>
    <w:rsid w:val="31911985"/>
    <w:rsid w:val="31916694"/>
    <w:rsid w:val="3192045B"/>
    <w:rsid w:val="31937749"/>
    <w:rsid w:val="31940CFE"/>
    <w:rsid w:val="31957041"/>
    <w:rsid w:val="31980A87"/>
    <w:rsid w:val="3198392E"/>
    <w:rsid w:val="319A1CE9"/>
    <w:rsid w:val="319B22F8"/>
    <w:rsid w:val="319C6407"/>
    <w:rsid w:val="319D5892"/>
    <w:rsid w:val="319D720A"/>
    <w:rsid w:val="319E1D17"/>
    <w:rsid w:val="319E7D3D"/>
    <w:rsid w:val="319F511E"/>
    <w:rsid w:val="319F7F2F"/>
    <w:rsid w:val="31A04D04"/>
    <w:rsid w:val="31A14D33"/>
    <w:rsid w:val="31A20CDC"/>
    <w:rsid w:val="31A405F1"/>
    <w:rsid w:val="31A4693F"/>
    <w:rsid w:val="31A55015"/>
    <w:rsid w:val="31A935AE"/>
    <w:rsid w:val="31AE16A9"/>
    <w:rsid w:val="31B11B47"/>
    <w:rsid w:val="31B34F5B"/>
    <w:rsid w:val="31B67612"/>
    <w:rsid w:val="31B70712"/>
    <w:rsid w:val="31B73B11"/>
    <w:rsid w:val="31B854E4"/>
    <w:rsid w:val="31B93D2B"/>
    <w:rsid w:val="31BD273A"/>
    <w:rsid w:val="31BE6AC4"/>
    <w:rsid w:val="31BF3B78"/>
    <w:rsid w:val="31C04E04"/>
    <w:rsid w:val="31C12D3F"/>
    <w:rsid w:val="31C17CD4"/>
    <w:rsid w:val="31C3208C"/>
    <w:rsid w:val="31C40E69"/>
    <w:rsid w:val="31CA4B48"/>
    <w:rsid w:val="31CA6347"/>
    <w:rsid w:val="31CD2B36"/>
    <w:rsid w:val="31CD2EEC"/>
    <w:rsid w:val="31CD4796"/>
    <w:rsid w:val="31CF4B9F"/>
    <w:rsid w:val="31D052FB"/>
    <w:rsid w:val="31D3092F"/>
    <w:rsid w:val="31D54487"/>
    <w:rsid w:val="31D56D0A"/>
    <w:rsid w:val="31DC3509"/>
    <w:rsid w:val="31DC6335"/>
    <w:rsid w:val="31DE07A1"/>
    <w:rsid w:val="31DE1185"/>
    <w:rsid w:val="31E160EB"/>
    <w:rsid w:val="31E454E7"/>
    <w:rsid w:val="31E50BBA"/>
    <w:rsid w:val="31E60018"/>
    <w:rsid w:val="31E7487A"/>
    <w:rsid w:val="31E927F3"/>
    <w:rsid w:val="31E93B9A"/>
    <w:rsid w:val="31EB5825"/>
    <w:rsid w:val="31EB7D3E"/>
    <w:rsid w:val="31ED4CE4"/>
    <w:rsid w:val="31EE7092"/>
    <w:rsid w:val="31EF1C59"/>
    <w:rsid w:val="31F02B7D"/>
    <w:rsid w:val="31F04BDA"/>
    <w:rsid w:val="31F33FAB"/>
    <w:rsid w:val="31F3786A"/>
    <w:rsid w:val="31F540E5"/>
    <w:rsid w:val="31F55889"/>
    <w:rsid w:val="31F91942"/>
    <w:rsid w:val="31F97F69"/>
    <w:rsid w:val="31FB44C7"/>
    <w:rsid w:val="31FD72DC"/>
    <w:rsid w:val="31FE081E"/>
    <w:rsid w:val="31FF2CEF"/>
    <w:rsid w:val="31FF35B3"/>
    <w:rsid w:val="3203068A"/>
    <w:rsid w:val="3204765A"/>
    <w:rsid w:val="32077E60"/>
    <w:rsid w:val="320869A1"/>
    <w:rsid w:val="320909DE"/>
    <w:rsid w:val="320D0AC8"/>
    <w:rsid w:val="320D11B5"/>
    <w:rsid w:val="320F3EDF"/>
    <w:rsid w:val="321236F9"/>
    <w:rsid w:val="32126FAF"/>
    <w:rsid w:val="32153486"/>
    <w:rsid w:val="32176E85"/>
    <w:rsid w:val="32187098"/>
    <w:rsid w:val="32197748"/>
    <w:rsid w:val="321B1819"/>
    <w:rsid w:val="321D462D"/>
    <w:rsid w:val="321E4731"/>
    <w:rsid w:val="321F0B0A"/>
    <w:rsid w:val="322076DF"/>
    <w:rsid w:val="32227F78"/>
    <w:rsid w:val="32245049"/>
    <w:rsid w:val="32290012"/>
    <w:rsid w:val="322A6AB4"/>
    <w:rsid w:val="322E03E5"/>
    <w:rsid w:val="322E7907"/>
    <w:rsid w:val="322F30CA"/>
    <w:rsid w:val="3230710F"/>
    <w:rsid w:val="323149A5"/>
    <w:rsid w:val="32316339"/>
    <w:rsid w:val="323176B5"/>
    <w:rsid w:val="32321651"/>
    <w:rsid w:val="32374102"/>
    <w:rsid w:val="323B428F"/>
    <w:rsid w:val="323D0E05"/>
    <w:rsid w:val="324127E8"/>
    <w:rsid w:val="32435C96"/>
    <w:rsid w:val="32450478"/>
    <w:rsid w:val="324565BB"/>
    <w:rsid w:val="32461524"/>
    <w:rsid w:val="324970ED"/>
    <w:rsid w:val="324A61EA"/>
    <w:rsid w:val="324B774F"/>
    <w:rsid w:val="324C3C6D"/>
    <w:rsid w:val="324D549F"/>
    <w:rsid w:val="324E1AB5"/>
    <w:rsid w:val="32507378"/>
    <w:rsid w:val="32513046"/>
    <w:rsid w:val="32543440"/>
    <w:rsid w:val="32547664"/>
    <w:rsid w:val="32556505"/>
    <w:rsid w:val="32571F7F"/>
    <w:rsid w:val="32577647"/>
    <w:rsid w:val="325852DE"/>
    <w:rsid w:val="325C2552"/>
    <w:rsid w:val="325D3E67"/>
    <w:rsid w:val="325D478B"/>
    <w:rsid w:val="32612309"/>
    <w:rsid w:val="32656D28"/>
    <w:rsid w:val="32667A78"/>
    <w:rsid w:val="32676DEA"/>
    <w:rsid w:val="32690188"/>
    <w:rsid w:val="32693A89"/>
    <w:rsid w:val="326C39C2"/>
    <w:rsid w:val="326E2A9E"/>
    <w:rsid w:val="3270317F"/>
    <w:rsid w:val="327173DA"/>
    <w:rsid w:val="32744960"/>
    <w:rsid w:val="32752CD9"/>
    <w:rsid w:val="327659A8"/>
    <w:rsid w:val="32772069"/>
    <w:rsid w:val="32785ED8"/>
    <w:rsid w:val="327C0A59"/>
    <w:rsid w:val="327D3119"/>
    <w:rsid w:val="327F331D"/>
    <w:rsid w:val="32822CA4"/>
    <w:rsid w:val="32837CAF"/>
    <w:rsid w:val="32851627"/>
    <w:rsid w:val="32866FB3"/>
    <w:rsid w:val="328815E4"/>
    <w:rsid w:val="328826D0"/>
    <w:rsid w:val="32894778"/>
    <w:rsid w:val="328B478F"/>
    <w:rsid w:val="328B5476"/>
    <w:rsid w:val="3290587B"/>
    <w:rsid w:val="329132AC"/>
    <w:rsid w:val="3291717D"/>
    <w:rsid w:val="32927ECA"/>
    <w:rsid w:val="32994D35"/>
    <w:rsid w:val="329D1445"/>
    <w:rsid w:val="32A16F8A"/>
    <w:rsid w:val="32A20201"/>
    <w:rsid w:val="32A55E19"/>
    <w:rsid w:val="32A866F7"/>
    <w:rsid w:val="32AB5798"/>
    <w:rsid w:val="32AD3637"/>
    <w:rsid w:val="32AE0043"/>
    <w:rsid w:val="32AE4E4F"/>
    <w:rsid w:val="32AF024A"/>
    <w:rsid w:val="32B0304C"/>
    <w:rsid w:val="32B10A8D"/>
    <w:rsid w:val="32B24773"/>
    <w:rsid w:val="32B273C4"/>
    <w:rsid w:val="32B402EA"/>
    <w:rsid w:val="32B611F1"/>
    <w:rsid w:val="32B77812"/>
    <w:rsid w:val="32B9072F"/>
    <w:rsid w:val="32B94CA6"/>
    <w:rsid w:val="32BB687B"/>
    <w:rsid w:val="32BD17F8"/>
    <w:rsid w:val="32BD57DE"/>
    <w:rsid w:val="32C12840"/>
    <w:rsid w:val="32C43316"/>
    <w:rsid w:val="32C55E1A"/>
    <w:rsid w:val="32C603F4"/>
    <w:rsid w:val="32CA45D5"/>
    <w:rsid w:val="32CA5F77"/>
    <w:rsid w:val="32CB6CAD"/>
    <w:rsid w:val="32CC5978"/>
    <w:rsid w:val="32CF6AA5"/>
    <w:rsid w:val="32D43663"/>
    <w:rsid w:val="32D44464"/>
    <w:rsid w:val="32D52F4B"/>
    <w:rsid w:val="32D6788D"/>
    <w:rsid w:val="32D816FE"/>
    <w:rsid w:val="32D8536C"/>
    <w:rsid w:val="32D86061"/>
    <w:rsid w:val="32D913EB"/>
    <w:rsid w:val="32D96F6A"/>
    <w:rsid w:val="32DB4A04"/>
    <w:rsid w:val="32DD2160"/>
    <w:rsid w:val="32DE1267"/>
    <w:rsid w:val="32DE3F40"/>
    <w:rsid w:val="32E21D14"/>
    <w:rsid w:val="32E47C73"/>
    <w:rsid w:val="32E73182"/>
    <w:rsid w:val="32E95F04"/>
    <w:rsid w:val="32EA73B1"/>
    <w:rsid w:val="32ED3B0A"/>
    <w:rsid w:val="32F05E8E"/>
    <w:rsid w:val="32F07797"/>
    <w:rsid w:val="32F21C62"/>
    <w:rsid w:val="32F27CD6"/>
    <w:rsid w:val="32F46EC0"/>
    <w:rsid w:val="32F6074C"/>
    <w:rsid w:val="32F903EE"/>
    <w:rsid w:val="32F919BC"/>
    <w:rsid w:val="32FA4604"/>
    <w:rsid w:val="32FC278F"/>
    <w:rsid w:val="32FD577F"/>
    <w:rsid w:val="330304D8"/>
    <w:rsid w:val="33034156"/>
    <w:rsid w:val="330576AC"/>
    <w:rsid w:val="33082E93"/>
    <w:rsid w:val="330B7379"/>
    <w:rsid w:val="330F7F70"/>
    <w:rsid w:val="33111EE1"/>
    <w:rsid w:val="331312EF"/>
    <w:rsid w:val="33135FF5"/>
    <w:rsid w:val="33136C06"/>
    <w:rsid w:val="33140081"/>
    <w:rsid w:val="33143804"/>
    <w:rsid w:val="33171B55"/>
    <w:rsid w:val="3317767B"/>
    <w:rsid w:val="33184174"/>
    <w:rsid w:val="33186F74"/>
    <w:rsid w:val="33187832"/>
    <w:rsid w:val="331E3295"/>
    <w:rsid w:val="331F7FCD"/>
    <w:rsid w:val="33250DD3"/>
    <w:rsid w:val="3327430D"/>
    <w:rsid w:val="332759CB"/>
    <w:rsid w:val="33276498"/>
    <w:rsid w:val="332C2989"/>
    <w:rsid w:val="332E60DA"/>
    <w:rsid w:val="332E6BFA"/>
    <w:rsid w:val="332F6F63"/>
    <w:rsid w:val="333024C1"/>
    <w:rsid w:val="33302777"/>
    <w:rsid w:val="33304648"/>
    <w:rsid w:val="33326708"/>
    <w:rsid w:val="333539F3"/>
    <w:rsid w:val="33381C59"/>
    <w:rsid w:val="333A0C07"/>
    <w:rsid w:val="333C012F"/>
    <w:rsid w:val="333F593C"/>
    <w:rsid w:val="33404751"/>
    <w:rsid w:val="33407933"/>
    <w:rsid w:val="33421468"/>
    <w:rsid w:val="33423312"/>
    <w:rsid w:val="33424DFA"/>
    <w:rsid w:val="334309AC"/>
    <w:rsid w:val="334802F9"/>
    <w:rsid w:val="33484893"/>
    <w:rsid w:val="334A2793"/>
    <w:rsid w:val="334B71A7"/>
    <w:rsid w:val="33504552"/>
    <w:rsid w:val="33534E0A"/>
    <w:rsid w:val="33543AEC"/>
    <w:rsid w:val="33547131"/>
    <w:rsid w:val="335737D3"/>
    <w:rsid w:val="335771FC"/>
    <w:rsid w:val="33585A06"/>
    <w:rsid w:val="335B23A7"/>
    <w:rsid w:val="335C7341"/>
    <w:rsid w:val="335F39A6"/>
    <w:rsid w:val="33621266"/>
    <w:rsid w:val="33630B5E"/>
    <w:rsid w:val="3364315B"/>
    <w:rsid w:val="3364467E"/>
    <w:rsid w:val="3365758F"/>
    <w:rsid w:val="336A4C48"/>
    <w:rsid w:val="336F1632"/>
    <w:rsid w:val="336F3EF0"/>
    <w:rsid w:val="336F5DA0"/>
    <w:rsid w:val="33720C40"/>
    <w:rsid w:val="33732D29"/>
    <w:rsid w:val="337439FF"/>
    <w:rsid w:val="33747A6D"/>
    <w:rsid w:val="33775AC4"/>
    <w:rsid w:val="337A7D02"/>
    <w:rsid w:val="337D008A"/>
    <w:rsid w:val="338253B0"/>
    <w:rsid w:val="33853B7D"/>
    <w:rsid w:val="33857265"/>
    <w:rsid w:val="33865FD9"/>
    <w:rsid w:val="338F376F"/>
    <w:rsid w:val="33902440"/>
    <w:rsid w:val="33966F70"/>
    <w:rsid w:val="339850E7"/>
    <w:rsid w:val="33987E6E"/>
    <w:rsid w:val="339E4C00"/>
    <w:rsid w:val="339F652D"/>
    <w:rsid w:val="339F7E80"/>
    <w:rsid w:val="33A06E95"/>
    <w:rsid w:val="33A35E5D"/>
    <w:rsid w:val="33A4707F"/>
    <w:rsid w:val="33A6085B"/>
    <w:rsid w:val="33A719B4"/>
    <w:rsid w:val="33A75F98"/>
    <w:rsid w:val="33A858BB"/>
    <w:rsid w:val="33A9199A"/>
    <w:rsid w:val="33AA76D3"/>
    <w:rsid w:val="33AC0409"/>
    <w:rsid w:val="33AC33F7"/>
    <w:rsid w:val="33AC5341"/>
    <w:rsid w:val="33AD58D3"/>
    <w:rsid w:val="33AE4E23"/>
    <w:rsid w:val="33B34C03"/>
    <w:rsid w:val="33B7684C"/>
    <w:rsid w:val="33B83E09"/>
    <w:rsid w:val="33BE0209"/>
    <w:rsid w:val="33C01144"/>
    <w:rsid w:val="33C02812"/>
    <w:rsid w:val="33C44652"/>
    <w:rsid w:val="33C46B09"/>
    <w:rsid w:val="33C82546"/>
    <w:rsid w:val="33C84158"/>
    <w:rsid w:val="33C857D8"/>
    <w:rsid w:val="33C92328"/>
    <w:rsid w:val="33CD1E14"/>
    <w:rsid w:val="33CE349A"/>
    <w:rsid w:val="33D35628"/>
    <w:rsid w:val="33D35AA1"/>
    <w:rsid w:val="33D446CF"/>
    <w:rsid w:val="33D46FC6"/>
    <w:rsid w:val="33D56748"/>
    <w:rsid w:val="33D7174A"/>
    <w:rsid w:val="33D77BED"/>
    <w:rsid w:val="33D82BCD"/>
    <w:rsid w:val="33DB2E3A"/>
    <w:rsid w:val="33DC388E"/>
    <w:rsid w:val="33DC7C2F"/>
    <w:rsid w:val="33E542D8"/>
    <w:rsid w:val="33E57ED9"/>
    <w:rsid w:val="33E6193D"/>
    <w:rsid w:val="33E83691"/>
    <w:rsid w:val="33E855B1"/>
    <w:rsid w:val="33E85E69"/>
    <w:rsid w:val="33E879B7"/>
    <w:rsid w:val="33E96C48"/>
    <w:rsid w:val="33E979FC"/>
    <w:rsid w:val="33ED1329"/>
    <w:rsid w:val="33EF383A"/>
    <w:rsid w:val="33EF4F76"/>
    <w:rsid w:val="33F11977"/>
    <w:rsid w:val="33F51D8B"/>
    <w:rsid w:val="33F61DA9"/>
    <w:rsid w:val="33FB0242"/>
    <w:rsid w:val="33FD16A3"/>
    <w:rsid w:val="33FE6ECE"/>
    <w:rsid w:val="3400427E"/>
    <w:rsid w:val="340168DD"/>
    <w:rsid w:val="340216E9"/>
    <w:rsid w:val="34022B74"/>
    <w:rsid w:val="340258F0"/>
    <w:rsid w:val="34025AC2"/>
    <w:rsid w:val="340655C5"/>
    <w:rsid w:val="34073EDB"/>
    <w:rsid w:val="34075845"/>
    <w:rsid w:val="340814FB"/>
    <w:rsid w:val="340B4A7F"/>
    <w:rsid w:val="340C2300"/>
    <w:rsid w:val="340D033D"/>
    <w:rsid w:val="340D3DF2"/>
    <w:rsid w:val="340D52E1"/>
    <w:rsid w:val="341B242B"/>
    <w:rsid w:val="341C272D"/>
    <w:rsid w:val="341C63E1"/>
    <w:rsid w:val="341E17A8"/>
    <w:rsid w:val="34201745"/>
    <w:rsid w:val="34213211"/>
    <w:rsid w:val="34216947"/>
    <w:rsid w:val="34227CA8"/>
    <w:rsid w:val="342969FA"/>
    <w:rsid w:val="3431221A"/>
    <w:rsid w:val="34320CB0"/>
    <w:rsid w:val="343521A4"/>
    <w:rsid w:val="343620D7"/>
    <w:rsid w:val="34397736"/>
    <w:rsid w:val="343A4C74"/>
    <w:rsid w:val="343A5B6A"/>
    <w:rsid w:val="343C4391"/>
    <w:rsid w:val="343C440A"/>
    <w:rsid w:val="343D4232"/>
    <w:rsid w:val="343D59A0"/>
    <w:rsid w:val="343E1676"/>
    <w:rsid w:val="343F2CDC"/>
    <w:rsid w:val="34412197"/>
    <w:rsid w:val="34423263"/>
    <w:rsid w:val="3443258D"/>
    <w:rsid w:val="34467CCB"/>
    <w:rsid w:val="344A2C2B"/>
    <w:rsid w:val="344A7717"/>
    <w:rsid w:val="344E5FF7"/>
    <w:rsid w:val="34500A43"/>
    <w:rsid w:val="3456276E"/>
    <w:rsid w:val="34564A16"/>
    <w:rsid w:val="345702EA"/>
    <w:rsid w:val="34581CB9"/>
    <w:rsid w:val="34586A4E"/>
    <w:rsid w:val="345B669E"/>
    <w:rsid w:val="345F665E"/>
    <w:rsid w:val="3463212B"/>
    <w:rsid w:val="346427CD"/>
    <w:rsid w:val="34663C7D"/>
    <w:rsid w:val="346B67F6"/>
    <w:rsid w:val="346C2AFB"/>
    <w:rsid w:val="346C6BB7"/>
    <w:rsid w:val="346F2E8A"/>
    <w:rsid w:val="346F5290"/>
    <w:rsid w:val="346F7EC2"/>
    <w:rsid w:val="347459B6"/>
    <w:rsid w:val="34754CB9"/>
    <w:rsid w:val="34761299"/>
    <w:rsid w:val="34766935"/>
    <w:rsid w:val="34780FD0"/>
    <w:rsid w:val="347905F5"/>
    <w:rsid w:val="347B6C81"/>
    <w:rsid w:val="347C3162"/>
    <w:rsid w:val="347F59F1"/>
    <w:rsid w:val="34810764"/>
    <w:rsid w:val="34817CE8"/>
    <w:rsid w:val="34821302"/>
    <w:rsid w:val="34826984"/>
    <w:rsid w:val="348400FA"/>
    <w:rsid w:val="348C675F"/>
    <w:rsid w:val="348E5F87"/>
    <w:rsid w:val="3490257D"/>
    <w:rsid w:val="349105E3"/>
    <w:rsid w:val="349179B0"/>
    <w:rsid w:val="3493398D"/>
    <w:rsid w:val="34934D1E"/>
    <w:rsid w:val="3494239B"/>
    <w:rsid w:val="34965064"/>
    <w:rsid w:val="349722F0"/>
    <w:rsid w:val="34990C15"/>
    <w:rsid w:val="349C2560"/>
    <w:rsid w:val="349C73D6"/>
    <w:rsid w:val="349D2DE8"/>
    <w:rsid w:val="349E7D0A"/>
    <w:rsid w:val="349F0DD6"/>
    <w:rsid w:val="34A1212C"/>
    <w:rsid w:val="34A30A1D"/>
    <w:rsid w:val="34A418B6"/>
    <w:rsid w:val="34A73038"/>
    <w:rsid w:val="34A90229"/>
    <w:rsid w:val="34AA3E7F"/>
    <w:rsid w:val="34AE333F"/>
    <w:rsid w:val="34AF574B"/>
    <w:rsid w:val="34B32C51"/>
    <w:rsid w:val="34B35CDB"/>
    <w:rsid w:val="34B51C1B"/>
    <w:rsid w:val="34B539A3"/>
    <w:rsid w:val="34BA21F8"/>
    <w:rsid w:val="34BB0E92"/>
    <w:rsid w:val="34BF4448"/>
    <w:rsid w:val="34C028EC"/>
    <w:rsid w:val="34C14C35"/>
    <w:rsid w:val="34C160F7"/>
    <w:rsid w:val="34C53829"/>
    <w:rsid w:val="34C54CF0"/>
    <w:rsid w:val="34C76831"/>
    <w:rsid w:val="34C859EA"/>
    <w:rsid w:val="34C95DA0"/>
    <w:rsid w:val="34CA4D87"/>
    <w:rsid w:val="34CB48BC"/>
    <w:rsid w:val="34CD291C"/>
    <w:rsid w:val="34CE3471"/>
    <w:rsid w:val="34CF1E86"/>
    <w:rsid w:val="34CF528F"/>
    <w:rsid w:val="34CF5690"/>
    <w:rsid w:val="34CF5A87"/>
    <w:rsid w:val="34D151FD"/>
    <w:rsid w:val="34D22E5E"/>
    <w:rsid w:val="34D63DD6"/>
    <w:rsid w:val="34D6785A"/>
    <w:rsid w:val="34D92833"/>
    <w:rsid w:val="34D93068"/>
    <w:rsid w:val="34DA7CF1"/>
    <w:rsid w:val="34DB4B30"/>
    <w:rsid w:val="34DC42E1"/>
    <w:rsid w:val="34DC7E03"/>
    <w:rsid w:val="34DD5370"/>
    <w:rsid w:val="34DD7746"/>
    <w:rsid w:val="34E124DC"/>
    <w:rsid w:val="34E60982"/>
    <w:rsid w:val="34EB2D8A"/>
    <w:rsid w:val="34EE06EA"/>
    <w:rsid w:val="34EE24BB"/>
    <w:rsid w:val="34EE3EBC"/>
    <w:rsid w:val="34F01861"/>
    <w:rsid w:val="34F21EBB"/>
    <w:rsid w:val="34F54B69"/>
    <w:rsid w:val="34F611A5"/>
    <w:rsid w:val="34F65EDD"/>
    <w:rsid w:val="34F85EEF"/>
    <w:rsid w:val="34F9712F"/>
    <w:rsid w:val="34FB1935"/>
    <w:rsid w:val="34FC1A46"/>
    <w:rsid w:val="34FC1D5F"/>
    <w:rsid w:val="34FC4DED"/>
    <w:rsid w:val="34FD14AD"/>
    <w:rsid w:val="34FD4253"/>
    <w:rsid w:val="34FE0703"/>
    <w:rsid w:val="34FF387F"/>
    <w:rsid w:val="35016D39"/>
    <w:rsid w:val="350530D2"/>
    <w:rsid w:val="35054833"/>
    <w:rsid w:val="350647F3"/>
    <w:rsid w:val="35083463"/>
    <w:rsid w:val="350A7B87"/>
    <w:rsid w:val="350E2F62"/>
    <w:rsid w:val="35112160"/>
    <w:rsid w:val="35163B0E"/>
    <w:rsid w:val="351642BB"/>
    <w:rsid w:val="35176F53"/>
    <w:rsid w:val="351B3F83"/>
    <w:rsid w:val="351C2517"/>
    <w:rsid w:val="351C65D5"/>
    <w:rsid w:val="351D5F7F"/>
    <w:rsid w:val="351F59D6"/>
    <w:rsid w:val="351F7295"/>
    <w:rsid w:val="35206459"/>
    <w:rsid w:val="35221E86"/>
    <w:rsid w:val="352473A3"/>
    <w:rsid w:val="35255BB9"/>
    <w:rsid w:val="352A6293"/>
    <w:rsid w:val="352F5E9E"/>
    <w:rsid w:val="353415F6"/>
    <w:rsid w:val="353460D2"/>
    <w:rsid w:val="35395925"/>
    <w:rsid w:val="353D3C3F"/>
    <w:rsid w:val="353E35A8"/>
    <w:rsid w:val="35402A14"/>
    <w:rsid w:val="35421398"/>
    <w:rsid w:val="3542537B"/>
    <w:rsid w:val="35441A85"/>
    <w:rsid w:val="35473617"/>
    <w:rsid w:val="354B1B89"/>
    <w:rsid w:val="35531BC6"/>
    <w:rsid w:val="3555447C"/>
    <w:rsid w:val="35562506"/>
    <w:rsid w:val="35574AC7"/>
    <w:rsid w:val="355A20E3"/>
    <w:rsid w:val="355B7E1B"/>
    <w:rsid w:val="355D1840"/>
    <w:rsid w:val="355D3B99"/>
    <w:rsid w:val="355E4A24"/>
    <w:rsid w:val="355F061F"/>
    <w:rsid w:val="356028F0"/>
    <w:rsid w:val="3561268E"/>
    <w:rsid w:val="356477A3"/>
    <w:rsid w:val="35651C36"/>
    <w:rsid w:val="35662146"/>
    <w:rsid w:val="35681CBA"/>
    <w:rsid w:val="35684437"/>
    <w:rsid w:val="356C1BA3"/>
    <w:rsid w:val="356E0266"/>
    <w:rsid w:val="35736544"/>
    <w:rsid w:val="35742CCF"/>
    <w:rsid w:val="3575513F"/>
    <w:rsid w:val="35770BDE"/>
    <w:rsid w:val="35774927"/>
    <w:rsid w:val="35777F6A"/>
    <w:rsid w:val="35795F61"/>
    <w:rsid w:val="357A60BE"/>
    <w:rsid w:val="357E4CCE"/>
    <w:rsid w:val="358132B5"/>
    <w:rsid w:val="35813439"/>
    <w:rsid w:val="358A79EA"/>
    <w:rsid w:val="358D4B9C"/>
    <w:rsid w:val="35900440"/>
    <w:rsid w:val="35916949"/>
    <w:rsid w:val="35925B1F"/>
    <w:rsid w:val="3593636A"/>
    <w:rsid w:val="359C2B30"/>
    <w:rsid w:val="359C68C3"/>
    <w:rsid w:val="359E18C6"/>
    <w:rsid w:val="359F2A79"/>
    <w:rsid w:val="35A50592"/>
    <w:rsid w:val="35A51EBF"/>
    <w:rsid w:val="35A51F22"/>
    <w:rsid w:val="35A57CB6"/>
    <w:rsid w:val="35A91D8D"/>
    <w:rsid w:val="35A952DD"/>
    <w:rsid w:val="35A97A3F"/>
    <w:rsid w:val="35AB72F0"/>
    <w:rsid w:val="35AC3D00"/>
    <w:rsid w:val="35AE58FE"/>
    <w:rsid w:val="35AF315B"/>
    <w:rsid w:val="35AF64A3"/>
    <w:rsid w:val="35B0545B"/>
    <w:rsid w:val="35B274D2"/>
    <w:rsid w:val="35B33ABD"/>
    <w:rsid w:val="35B439CF"/>
    <w:rsid w:val="35B80BA3"/>
    <w:rsid w:val="35BB7797"/>
    <w:rsid w:val="35BC6D1C"/>
    <w:rsid w:val="35BD266B"/>
    <w:rsid w:val="35BD4DD5"/>
    <w:rsid w:val="35BE3411"/>
    <w:rsid w:val="35C067A1"/>
    <w:rsid w:val="35C341F0"/>
    <w:rsid w:val="35C349DA"/>
    <w:rsid w:val="35C603D4"/>
    <w:rsid w:val="35C6434D"/>
    <w:rsid w:val="35C80785"/>
    <w:rsid w:val="35C847B2"/>
    <w:rsid w:val="35C84808"/>
    <w:rsid w:val="35CA2DE8"/>
    <w:rsid w:val="35CA39D4"/>
    <w:rsid w:val="35CD1066"/>
    <w:rsid w:val="35CD6473"/>
    <w:rsid w:val="35D251CD"/>
    <w:rsid w:val="35D267C5"/>
    <w:rsid w:val="35D51269"/>
    <w:rsid w:val="35D95B4E"/>
    <w:rsid w:val="35D9645A"/>
    <w:rsid w:val="35DB443C"/>
    <w:rsid w:val="35DC1EDA"/>
    <w:rsid w:val="35DD10C9"/>
    <w:rsid w:val="35DF17FC"/>
    <w:rsid w:val="35E06641"/>
    <w:rsid w:val="35E5770A"/>
    <w:rsid w:val="35E70A26"/>
    <w:rsid w:val="35E779E4"/>
    <w:rsid w:val="35E87063"/>
    <w:rsid w:val="35ED6328"/>
    <w:rsid w:val="35F21981"/>
    <w:rsid w:val="35F22C86"/>
    <w:rsid w:val="35F75208"/>
    <w:rsid w:val="35F82FC1"/>
    <w:rsid w:val="35FA5B74"/>
    <w:rsid w:val="35FD066F"/>
    <w:rsid w:val="360023CE"/>
    <w:rsid w:val="360216C5"/>
    <w:rsid w:val="36021D1C"/>
    <w:rsid w:val="3603151E"/>
    <w:rsid w:val="36032288"/>
    <w:rsid w:val="36053ABF"/>
    <w:rsid w:val="36063708"/>
    <w:rsid w:val="360854DF"/>
    <w:rsid w:val="360927C2"/>
    <w:rsid w:val="360B40C0"/>
    <w:rsid w:val="36113628"/>
    <w:rsid w:val="361154EA"/>
    <w:rsid w:val="361230EE"/>
    <w:rsid w:val="36131E02"/>
    <w:rsid w:val="36136438"/>
    <w:rsid w:val="36144FEB"/>
    <w:rsid w:val="36150474"/>
    <w:rsid w:val="36152962"/>
    <w:rsid w:val="361540D3"/>
    <w:rsid w:val="361551A6"/>
    <w:rsid w:val="36192A13"/>
    <w:rsid w:val="36194067"/>
    <w:rsid w:val="361D1BD5"/>
    <w:rsid w:val="361D3B23"/>
    <w:rsid w:val="361E572D"/>
    <w:rsid w:val="361E6952"/>
    <w:rsid w:val="361F63D8"/>
    <w:rsid w:val="36230F75"/>
    <w:rsid w:val="3625296D"/>
    <w:rsid w:val="36270CAE"/>
    <w:rsid w:val="362B7235"/>
    <w:rsid w:val="362D29E5"/>
    <w:rsid w:val="362F16A0"/>
    <w:rsid w:val="362F69AB"/>
    <w:rsid w:val="36330D7F"/>
    <w:rsid w:val="36371E25"/>
    <w:rsid w:val="363D552D"/>
    <w:rsid w:val="364006CC"/>
    <w:rsid w:val="364025C5"/>
    <w:rsid w:val="36403ECA"/>
    <w:rsid w:val="36421672"/>
    <w:rsid w:val="364528B5"/>
    <w:rsid w:val="364535F0"/>
    <w:rsid w:val="364563C7"/>
    <w:rsid w:val="36456EC5"/>
    <w:rsid w:val="36495FE5"/>
    <w:rsid w:val="364A5144"/>
    <w:rsid w:val="364C7204"/>
    <w:rsid w:val="364E1B6A"/>
    <w:rsid w:val="36516BBE"/>
    <w:rsid w:val="365304E6"/>
    <w:rsid w:val="36546152"/>
    <w:rsid w:val="365461C8"/>
    <w:rsid w:val="36571591"/>
    <w:rsid w:val="36576E0D"/>
    <w:rsid w:val="365B31B3"/>
    <w:rsid w:val="365B6138"/>
    <w:rsid w:val="365D4B60"/>
    <w:rsid w:val="365D5FF4"/>
    <w:rsid w:val="36617F08"/>
    <w:rsid w:val="3662325B"/>
    <w:rsid w:val="366945E0"/>
    <w:rsid w:val="366A5C6C"/>
    <w:rsid w:val="366C5E44"/>
    <w:rsid w:val="366C6310"/>
    <w:rsid w:val="366E2BD3"/>
    <w:rsid w:val="366F0165"/>
    <w:rsid w:val="36757A4D"/>
    <w:rsid w:val="367857DD"/>
    <w:rsid w:val="367B0CF0"/>
    <w:rsid w:val="367F3CF1"/>
    <w:rsid w:val="36810601"/>
    <w:rsid w:val="36825F7B"/>
    <w:rsid w:val="36830C58"/>
    <w:rsid w:val="36836D54"/>
    <w:rsid w:val="36852596"/>
    <w:rsid w:val="36870915"/>
    <w:rsid w:val="36890609"/>
    <w:rsid w:val="368B7B36"/>
    <w:rsid w:val="368E3D5D"/>
    <w:rsid w:val="368F151A"/>
    <w:rsid w:val="368F1A6A"/>
    <w:rsid w:val="36901A1A"/>
    <w:rsid w:val="369165BA"/>
    <w:rsid w:val="36940D54"/>
    <w:rsid w:val="36946E1D"/>
    <w:rsid w:val="369564CE"/>
    <w:rsid w:val="36981DA5"/>
    <w:rsid w:val="36995373"/>
    <w:rsid w:val="369C0B76"/>
    <w:rsid w:val="369D2BDB"/>
    <w:rsid w:val="369D3949"/>
    <w:rsid w:val="36A051A6"/>
    <w:rsid w:val="36A36081"/>
    <w:rsid w:val="36A836FE"/>
    <w:rsid w:val="36AC3A1B"/>
    <w:rsid w:val="36AE26D4"/>
    <w:rsid w:val="36B260BD"/>
    <w:rsid w:val="36B2787F"/>
    <w:rsid w:val="36B35D0B"/>
    <w:rsid w:val="36B4366B"/>
    <w:rsid w:val="36B94E3E"/>
    <w:rsid w:val="36BA4725"/>
    <w:rsid w:val="36BC4DD4"/>
    <w:rsid w:val="36BD339A"/>
    <w:rsid w:val="36BD4229"/>
    <w:rsid w:val="36BE2AED"/>
    <w:rsid w:val="36C17A5B"/>
    <w:rsid w:val="36C22563"/>
    <w:rsid w:val="36C42F18"/>
    <w:rsid w:val="36C43B4E"/>
    <w:rsid w:val="36C43E04"/>
    <w:rsid w:val="36C4464F"/>
    <w:rsid w:val="36C5207C"/>
    <w:rsid w:val="36C61B89"/>
    <w:rsid w:val="36C63335"/>
    <w:rsid w:val="36CC526D"/>
    <w:rsid w:val="36CD3A47"/>
    <w:rsid w:val="36CE4764"/>
    <w:rsid w:val="36D42106"/>
    <w:rsid w:val="36D553F5"/>
    <w:rsid w:val="36D6111F"/>
    <w:rsid w:val="36D67CEA"/>
    <w:rsid w:val="36D73EA0"/>
    <w:rsid w:val="36DB2305"/>
    <w:rsid w:val="36DD316E"/>
    <w:rsid w:val="36DD4403"/>
    <w:rsid w:val="36DE4FDD"/>
    <w:rsid w:val="36E145B1"/>
    <w:rsid w:val="36E15DB8"/>
    <w:rsid w:val="36E23FD3"/>
    <w:rsid w:val="36E24EFF"/>
    <w:rsid w:val="36E30A67"/>
    <w:rsid w:val="36E43CF8"/>
    <w:rsid w:val="36E5390B"/>
    <w:rsid w:val="36E84223"/>
    <w:rsid w:val="36E9047D"/>
    <w:rsid w:val="36E973BE"/>
    <w:rsid w:val="36EB273E"/>
    <w:rsid w:val="36EB36DB"/>
    <w:rsid w:val="36EC39FA"/>
    <w:rsid w:val="36EC6225"/>
    <w:rsid w:val="36EF0551"/>
    <w:rsid w:val="36EF2ECE"/>
    <w:rsid w:val="36F373DD"/>
    <w:rsid w:val="36F74C68"/>
    <w:rsid w:val="36FB3BC2"/>
    <w:rsid w:val="36FC0A63"/>
    <w:rsid w:val="36FD67E4"/>
    <w:rsid w:val="36FE55EB"/>
    <w:rsid w:val="36FF1AC4"/>
    <w:rsid w:val="36FF3453"/>
    <w:rsid w:val="37010077"/>
    <w:rsid w:val="37013097"/>
    <w:rsid w:val="37034000"/>
    <w:rsid w:val="370540AA"/>
    <w:rsid w:val="37066D40"/>
    <w:rsid w:val="370702B7"/>
    <w:rsid w:val="370731FF"/>
    <w:rsid w:val="37081E3E"/>
    <w:rsid w:val="370E2B04"/>
    <w:rsid w:val="370F76B8"/>
    <w:rsid w:val="37110BD8"/>
    <w:rsid w:val="37124A21"/>
    <w:rsid w:val="3718103D"/>
    <w:rsid w:val="371E24B6"/>
    <w:rsid w:val="371E3675"/>
    <w:rsid w:val="371E649C"/>
    <w:rsid w:val="371F0160"/>
    <w:rsid w:val="371F0A91"/>
    <w:rsid w:val="371F1DFF"/>
    <w:rsid w:val="37202200"/>
    <w:rsid w:val="372102E2"/>
    <w:rsid w:val="3722202B"/>
    <w:rsid w:val="372236FF"/>
    <w:rsid w:val="37231669"/>
    <w:rsid w:val="37256408"/>
    <w:rsid w:val="37262D99"/>
    <w:rsid w:val="372A1A65"/>
    <w:rsid w:val="372C12A7"/>
    <w:rsid w:val="372C57D6"/>
    <w:rsid w:val="372D06E8"/>
    <w:rsid w:val="372D404E"/>
    <w:rsid w:val="372E132C"/>
    <w:rsid w:val="372E19F6"/>
    <w:rsid w:val="37303179"/>
    <w:rsid w:val="37303CB7"/>
    <w:rsid w:val="37313A5C"/>
    <w:rsid w:val="37316E1D"/>
    <w:rsid w:val="37320D9F"/>
    <w:rsid w:val="37383EC7"/>
    <w:rsid w:val="37394930"/>
    <w:rsid w:val="373A521F"/>
    <w:rsid w:val="373A552C"/>
    <w:rsid w:val="373A6750"/>
    <w:rsid w:val="373A6E02"/>
    <w:rsid w:val="373F1C9A"/>
    <w:rsid w:val="37431901"/>
    <w:rsid w:val="374361C7"/>
    <w:rsid w:val="37451331"/>
    <w:rsid w:val="37467A65"/>
    <w:rsid w:val="374864CF"/>
    <w:rsid w:val="37494C09"/>
    <w:rsid w:val="374A158B"/>
    <w:rsid w:val="374C56CA"/>
    <w:rsid w:val="374D0643"/>
    <w:rsid w:val="374D3111"/>
    <w:rsid w:val="374F26E9"/>
    <w:rsid w:val="374F77DC"/>
    <w:rsid w:val="3750016D"/>
    <w:rsid w:val="37520CB3"/>
    <w:rsid w:val="375362FF"/>
    <w:rsid w:val="3753639C"/>
    <w:rsid w:val="37551B5C"/>
    <w:rsid w:val="375B2675"/>
    <w:rsid w:val="375D644C"/>
    <w:rsid w:val="37600383"/>
    <w:rsid w:val="376124E0"/>
    <w:rsid w:val="37621CC5"/>
    <w:rsid w:val="3766042E"/>
    <w:rsid w:val="37675BE6"/>
    <w:rsid w:val="376B7E6F"/>
    <w:rsid w:val="376E26A7"/>
    <w:rsid w:val="377427B3"/>
    <w:rsid w:val="37762AD7"/>
    <w:rsid w:val="37784DDB"/>
    <w:rsid w:val="37786470"/>
    <w:rsid w:val="377F56F7"/>
    <w:rsid w:val="37805F5E"/>
    <w:rsid w:val="378178C6"/>
    <w:rsid w:val="37846141"/>
    <w:rsid w:val="37855228"/>
    <w:rsid w:val="378552EB"/>
    <w:rsid w:val="37861954"/>
    <w:rsid w:val="37876ED3"/>
    <w:rsid w:val="37896794"/>
    <w:rsid w:val="378B08A0"/>
    <w:rsid w:val="378B4B0D"/>
    <w:rsid w:val="378C68A4"/>
    <w:rsid w:val="378C6F08"/>
    <w:rsid w:val="378D5FD4"/>
    <w:rsid w:val="378E519A"/>
    <w:rsid w:val="378F20CC"/>
    <w:rsid w:val="378F6366"/>
    <w:rsid w:val="37914BF1"/>
    <w:rsid w:val="37916106"/>
    <w:rsid w:val="379349FB"/>
    <w:rsid w:val="37945963"/>
    <w:rsid w:val="37952F6C"/>
    <w:rsid w:val="37953948"/>
    <w:rsid w:val="379930D7"/>
    <w:rsid w:val="379A5B2D"/>
    <w:rsid w:val="379B048A"/>
    <w:rsid w:val="379B4DC8"/>
    <w:rsid w:val="379E7B87"/>
    <w:rsid w:val="37A33D0F"/>
    <w:rsid w:val="37A510EF"/>
    <w:rsid w:val="37A56CE0"/>
    <w:rsid w:val="37A62E89"/>
    <w:rsid w:val="37AA5AE9"/>
    <w:rsid w:val="37AA7C81"/>
    <w:rsid w:val="37AC220A"/>
    <w:rsid w:val="37B257C3"/>
    <w:rsid w:val="37B62497"/>
    <w:rsid w:val="37B70EA6"/>
    <w:rsid w:val="37BA0A28"/>
    <w:rsid w:val="37BA4EC2"/>
    <w:rsid w:val="37BA7EFF"/>
    <w:rsid w:val="37BC70E2"/>
    <w:rsid w:val="37BE1B9D"/>
    <w:rsid w:val="37BE5E07"/>
    <w:rsid w:val="37BF6E9A"/>
    <w:rsid w:val="37BF6EE5"/>
    <w:rsid w:val="37C0167B"/>
    <w:rsid w:val="37C2246D"/>
    <w:rsid w:val="37C2405C"/>
    <w:rsid w:val="37C27D90"/>
    <w:rsid w:val="37C403E2"/>
    <w:rsid w:val="37C72482"/>
    <w:rsid w:val="37C74B96"/>
    <w:rsid w:val="37C806EE"/>
    <w:rsid w:val="37CA40A6"/>
    <w:rsid w:val="37CB70B0"/>
    <w:rsid w:val="37CC3BA8"/>
    <w:rsid w:val="37CE54B5"/>
    <w:rsid w:val="37CF7AF3"/>
    <w:rsid w:val="37D261BA"/>
    <w:rsid w:val="37D27425"/>
    <w:rsid w:val="37D400FD"/>
    <w:rsid w:val="37D55617"/>
    <w:rsid w:val="37D57B10"/>
    <w:rsid w:val="37D96B06"/>
    <w:rsid w:val="37DC1E2F"/>
    <w:rsid w:val="37DC7A21"/>
    <w:rsid w:val="37DE3F82"/>
    <w:rsid w:val="37E037BD"/>
    <w:rsid w:val="37E1203F"/>
    <w:rsid w:val="37E21A5E"/>
    <w:rsid w:val="37E24605"/>
    <w:rsid w:val="37E46ED6"/>
    <w:rsid w:val="37E719A3"/>
    <w:rsid w:val="37E7350F"/>
    <w:rsid w:val="37E86E53"/>
    <w:rsid w:val="37EA562C"/>
    <w:rsid w:val="37EC4B21"/>
    <w:rsid w:val="37EE2BA0"/>
    <w:rsid w:val="37F02A0F"/>
    <w:rsid w:val="37F25E48"/>
    <w:rsid w:val="37F30E98"/>
    <w:rsid w:val="37F52CDF"/>
    <w:rsid w:val="37F718FA"/>
    <w:rsid w:val="37F75C8E"/>
    <w:rsid w:val="37FA31B4"/>
    <w:rsid w:val="37FB7949"/>
    <w:rsid w:val="37FD005E"/>
    <w:rsid w:val="37FE4DEC"/>
    <w:rsid w:val="37FF3E90"/>
    <w:rsid w:val="3800552D"/>
    <w:rsid w:val="380928C2"/>
    <w:rsid w:val="38093DED"/>
    <w:rsid w:val="380A43D8"/>
    <w:rsid w:val="380E6E34"/>
    <w:rsid w:val="381155DB"/>
    <w:rsid w:val="38115A2C"/>
    <w:rsid w:val="38133062"/>
    <w:rsid w:val="381353F5"/>
    <w:rsid w:val="3816019E"/>
    <w:rsid w:val="38167ACF"/>
    <w:rsid w:val="3817073A"/>
    <w:rsid w:val="38176384"/>
    <w:rsid w:val="381846B7"/>
    <w:rsid w:val="38190205"/>
    <w:rsid w:val="381F396B"/>
    <w:rsid w:val="381F49B5"/>
    <w:rsid w:val="3821799F"/>
    <w:rsid w:val="3823726C"/>
    <w:rsid w:val="38242580"/>
    <w:rsid w:val="3829263A"/>
    <w:rsid w:val="382967C5"/>
    <w:rsid w:val="382B380F"/>
    <w:rsid w:val="382C5389"/>
    <w:rsid w:val="3830246D"/>
    <w:rsid w:val="38307C90"/>
    <w:rsid w:val="38312155"/>
    <w:rsid w:val="38381E28"/>
    <w:rsid w:val="3838283B"/>
    <w:rsid w:val="38384D24"/>
    <w:rsid w:val="383866C4"/>
    <w:rsid w:val="38386CAF"/>
    <w:rsid w:val="38387E1C"/>
    <w:rsid w:val="383B77A4"/>
    <w:rsid w:val="383B7A8B"/>
    <w:rsid w:val="383D7DF1"/>
    <w:rsid w:val="38407789"/>
    <w:rsid w:val="38421672"/>
    <w:rsid w:val="38484669"/>
    <w:rsid w:val="384A65C7"/>
    <w:rsid w:val="384C77BA"/>
    <w:rsid w:val="384D54B2"/>
    <w:rsid w:val="384E15CD"/>
    <w:rsid w:val="384F2A8B"/>
    <w:rsid w:val="384F651B"/>
    <w:rsid w:val="385013C3"/>
    <w:rsid w:val="38527FF9"/>
    <w:rsid w:val="385469EB"/>
    <w:rsid w:val="38550882"/>
    <w:rsid w:val="3857628B"/>
    <w:rsid w:val="385770F1"/>
    <w:rsid w:val="38587AB7"/>
    <w:rsid w:val="385B1537"/>
    <w:rsid w:val="385C4204"/>
    <w:rsid w:val="385C7EDC"/>
    <w:rsid w:val="38683677"/>
    <w:rsid w:val="386B6093"/>
    <w:rsid w:val="38774948"/>
    <w:rsid w:val="3877637B"/>
    <w:rsid w:val="387938EE"/>
    <w:rsid w:val="38797A09"/>
    <w:rsid w:val="387E2087"/>
    <w:rsid w:val="387E33CA"/>
    <w:rsid w:val="387F3B3F"/>
    <w:rsid w:val="38823AD1"/>
    <w:rsid w:val="38844F90"/>
    <w:rsid w:val="38856F35"/>
    <w:rsid w:val="38886804"/>
    <w:rsid w:val="388A0FCB"/>
    <w:rsid w:val="388B57AE"/>
    <w:rsid w:val="388B5BCB"/>
    <w:rsid w:val="388C1CB9"/>
    <w:rsid w:val="388C6B34"/>
    <w:rsid w:val="388D67D0"/>
    <w:rsid w:val="388E0783"/>
    <w:rsid w:val="388E70EA"/>
    <w:rsid w:val="38913D0F"/>
    <w:rsid w:val="38921994"/>
    <w:rsid w:val="38923607"/>
    <w:rsid w:val="3894316B"/>
    <w:rsid w:val="38967542"/>
    <w:rsid w:val="38971A61"/>
    <w:rsid w:val="38977C75"/>
    <w:rsid w:val="389834F7"/>
    <w:rsid w:val="38997383"/>
    <w:rsid w:val="389D64B5"/>
    <w:rsid w:val="389E5581"/>
    <w:rsid w:val="38A15BC3"/>
    <w:rsid w:val="38A52361"/>
    <w:rsid w:val="38A9378B"/>
    <w:rsid w:val="38AB0768"/>
    <w:rsid w:val="38AB50D7"/>
    <w:rsid w:val="38B04FE1"/>
    <w:rsid w:val="38B072E5"/>
    <w:rsid w:val="38B40ABB"/>
    <w:rsid w:val="38B86576"/>
    <w:rsid w:val="38B92F9E"/>
    <w:rsid w:val="38B969DC"/>
    <w:rsid w:val="38C13AB6"/>
    <w:rsid w:val="38C2735E"/>
    <w:rsid w:val="38C5606C"/>
    <w:rsid w:val="38C65368"/>
    <w:rsid w:val="38C7462C"/>
    <w:rsid w:val="38C769E2"/>
    <w:rsid w:val="38C96D58"/>
    <w:rsid w:val="38C97847"/>
    <w:rsid w:val="38CA0773"/>
    <w:rsid w:val="38CE1B9E"/>
    <w:rsid w:val="38D632BA"/>
    <w:rsid w:val="38D67DA2"/>
    <w:rsid w:val="38D76039"/>
    <w:rsid w:val="38DA25B0"/>
    <w:rsid w:val="38DB45FA"/>
    <w:rsid w:val="38DC2C6C"/>
    <w:rsid w:val="38DE4E6A"/>
    <w:rsid w:val="38DF4058"/>
    <w:rsid w:val="38E17168"/>
    <w:rsid w:val="38E27E3F"/>
    <w:rsid w:val="38E90790"/>
    <w:rsid w:val="38E92596"/>
    <w:rsid w:val="38ED572B"/>
    <w:rsid w:val="38F1599C"/>
    <w:rsid w:val="38F27220"/>
    <w:rsid w:val="38F36C33"/>
    <w:rsid w:val="38F42073"/>
    <w:rsid w:val="38F5518B"/>
    <w:rsid w:val="38F6235A"/>
    <w:rsid w:val="38F76F64"/>
    <w:rsid w:val="38FA5419"/>
    <w:rsid w:val="38FC1F8F"/>
    <w:rsid w:val="38FC3C2B"/>
    <w:rsid w:val="38FD7F4E"/>
    <w:rsid w:val="38FF5C5F"/>
    <w:rsid w:val="39024A5C"/>
    <w:rsid w:val="390466AF"/>
    <w:rsid w:val="39057D6B"/>
    <w:rsid w:val="390608E6"/>
    <w:rsid w:val="39060B08"/>
    <w:rsid w:val="390726EC"/>
    <w:rsid w:val="3908140B"/>
    <w:rsid w:val="3908397D"/>
    <w:rsid w:val="39087737"/>
    <w:rsid w:val="390A11B4"/>
    <w:rsid w:val="390A6312"/>
    <w:rsid w:val="390D1940"/>
    <w:rsid w:val="390F197F"/>
    <w:rsid w:val="391041A8"/>
    <w:rsid w:val="3914043F"/>
    <w:rsid w:val="391445C3"/>
    <w:rsid w:val="3916599F"/>
    <w:rsid w:val="39190EC8"/>
    <w:rsid w:val="39191399"/>
    <w:rsid w:val="39195A8F"/>
    <w:rsid w:val="391C7A77"/>
    <w:rsid w:val="391D1E82"/>
    <w:rsid w:val="39223EB4"/>
    <w:rsid w:val="39230DDE"/>
    <w:rsid w:val="39246949"/>
    <w:rsid w:val="392B5C78"/>
    <w:rsid w:val="3931427D"/>
    <w:rsid w:val="39320900"/>
    <w:rsid w:val="39325ECD"/>
    <w:rsid w:val="39340FC3"/>
    <w:rsid w:val="39364E1F"/>
    <w:rsid w:val="39380B6C"/>
    <w:rsid w:val="39393DFD"/>
    <w:rsid w:val="393B20FD"/>
    <w:rsid w:val="393E0F8B"/>
    <w:rsid w:val="393E58B8"/>
    <w:rsid w:val="393E63D9"/>
    <w:rsid w:val="393F0C95"/>
    <w:rsid w:val="39407C8F"/>
    <w:rsid w:val="39436849"/>
    <w:rsid w:val="39437A80"/>
    <w:rsid w:val="3946777C"/>
    <w:rsid w:val="394726D3"/>
    <w:rsid w:val="394C7F80"/>
    <w:rsid w:val="39523D8B"/>
    <w:rsid w:val="39567889"/>
    <w:rsid w:val="395704CE"/>
    <w:rsid w:val="39575989"/>
    <w:rsid w:val="39593CBE"/>
    <w:rsid w:val="39594818"/>
    <w:rsid w:val="39597878"/>
    <w:rsid w:val="395A626B"/>
    <w:rsid w:val="395D69C4"/>
    <w:rsid w:val="395D6D7A"/>
    <w:rsid w:val="395D7FF9"/>
    <w:rsid w:val="395F09C9"/>
    <w:rsid w:val="395F6ACA"/>
    <w:rsid w:val="3960671B"/>
    <w:rsid w:val="39610693"/>
    <w:rsid w:val="3963311C"/>
    <w:rsid w:val="396563DD"/>
    <w:rsid w:val="39677FDF"/>
    <w:rsid w:val="396A49B4"/>
    <w:rsid w:val="396C06AD"/>
    <w:rsid w:val="396D1648"/>
    <w:rsid w:val="396D5407"/>
    <w:rsid w:val="39707B14"/>
    <w:rsid w:val="3972037F"/>
    <w:rsid w:val="39744CF3"/>
    <w:rsid w:val="39753FCC"/>
    <w:rsid w:val="39781524"/>
    <w:rsid w:val="39782E8B"/>
    <w:rsid w:val="397858F7"/>
    <w:rsid w:val="397A3A74"/>
    <w:rsid w:val="397B35A4"/>
    <w:rsid w:val="397C4186"/>
    <w:rsid w:val="397D4242"/>
    <w:rsid w:val="397E3594"/>
    <w:rsid w:val="39827BE9"/>
    <w:rsid w:val="39837C43"/>
    <w:rsid w:val="398626B6"/>
    <w:rsid w:val="3987667E"/>
    <w:rsid w:val="398A6574"/>
    <w:rsid w:val="398B3E1A"/>
    <w:rsid w:val="398E66CD"/>
    <w:rsid w:val="39902C4E"/>
    <w:rsid w:val="39904F5B"/>
    <w:rsid w:val="39926336"/>
    <w:rsid w:val="39934627"/>
    <w:rsid w:val="39944689"/>
    <w:rsid w:val="39952791"/>
    <w:rsid w:val="39957D5A"/>
    <w:rsid w:val="399678B7"/>
    <w:rsid w:val="39967CA2"/>
    <w:rsid w:val="39973ED6"/>
    <w:rsid w:val="39992302"/>
    <w:rsid w:val="399D36DB"/>
    <w:rsid w:val="399D5A4F"/>
    <w:rsid w:val="399E1929"/>
    <w:rsid w:val="399E371D"/>
    <w:rsid w:val="399E6CDB"/>
    <w:rsid w:val="39A165E1"/>
    <w:rsid w:val="39A40941"/>
    <w:rsid w:val="39A574D4"/>
    <w:rsid w:val="39A63F7E"/>
    <w:rsid w:val="39A83BAC"/>
    <w:rsid w:val="39A87985"/>
    <w:rsid w:val="39AA1E92"/>
    <w:rsid w:val="39B07C34"/>
    <w:rsid w:val="39B11672"/>
    <w:rsid w:val="39B15165"/>
    <w:rsid w:val="39B5205D"/>
    <w:rsid w:val="39B57C67"/>
    <w:rsid w:val="39B925A0"/>
    <w:rsid w:val="39BB7F7D"/>
    <w:rsid w:val="39BC531C"/>
    <w:rsid w:val="39BE7DBC"/>
    <w:rsid w:val="39C14393"/>
    <w:rsid w:val="39C729F2"/>
    <w:rsid w:val="39C97D3B"/>
    <w:rsid w:val="39CD0F5B"/>
    <w:rsid w:val="39CD72AB"/>
    <w:rsid w:val="39CE3DDC"/>
    <w:rsid w:val="39CE67DA"/>
    <w:rsid w:val="39D13508"/>
    <w:rsid w:val="39D25217"/>
    <w:rsid w:val="39D52937"/>
    <w:rsid w:val="39D70AB6"/>
    <w:rsid w:val="39D85BA7"/>
    <w:rsid w:val="39DE5E6E"/>
    <w:rsid w:val="39DF3C17"/>
    <w:rsid w:val="39E7168A"/>
    <w:rsid w:val="39E92B89"/>
    <w:rsid w:val="39E94679"/>
    <w:rsid w:val="39EC6948"/>
    <w:rsid w:val="39EF75C4"/>
    <w:rsid w:val="39F33CB8"/>
    <w:rsid w:val="39F35843"/>
    <w:rsid w:val="39F5254E"/>
    <w:rsid w:val="39F761A2"/>
    <w:rsid w:val="39F9732F"/>
    <w:rsid w:val="39FA3BC0"/>
    <w:rsid w:val="39FE575F"/>
    <w:rsid w:val="3A012AB5"/>
    <w:rsid w:val="3A033B0A"/>
    <w:rsid w:val="3A042F6B"/>
    <w:rsid w:val="3A04420D"/>
    <w:rsid w:val="3A052AD8"/>
    <w:rsid w:val="3A085CBB"/>
    <w:rsid w:val="3A090C4C"/>
    <w:rsid w:val="3A0B32FD"/>
    <w:rsid w:val="3A0C1CCD"/>
    <w:rsid w:val="3A0F792B"/>
    <w:rsid w:val="3A140C90"/>
    <w:rsid w:val="3A145CBC"/>
    <w:rsid w:val="3A1912BB"/>
    <w:rsid w:val="3A196EA3"/>
    <w:rsid w:val="3A1D723F"/>
    <w:rsid w:val="3A2017C8"/>
    <w:rsid w:val="3A202D55"/>
    <w:rsid w:val="3A2546AE"/>
    <w:rsid w:val="3A264F3C"/>
    <w:rsid w:val="3A2825EE"/>
    <w:rsid w:val="3A282FAF"/>
    <w:rsid w:val="3A2843FE"/>
    <w:rsid w:val="3A290161"/>
    <w:rsid w:val="3A294EAF"/>
    <w:rsid w:val="3A2F3771"/>
    <w:rsid w:val="3A2F3A17"/>
    <w:rsid w:val="3A30435F"/>
    <w:rsid w:val="3A30708B"/>
    <w:rsid w:val="3A310778"/>
    <w:rsid w:val="3A3156CD"/>
    <w:rsid w:val="3A31650A"/>
    <w:rsid w:val="3A32340D"/>
    <w:rsid w:val="3A323781"/>
    <w:rsid w:val="3A337AEF"/>
    <w:rsid w:val="3A337B31"/>
    <w:rsid w:val="3A3428D5"/>
    <w:rsid w:val="3A37576F"/>
    <w:rsid w:val="3A380CA3"/>
    <w:rsid w:val="3A394074"/>
    <w:rsid w:val="3A3A09CC"/>
    <w:rsid w:val="3A3A229A"/>
    <w:rsid w:val="3A3A428A"/>
    <w:rsid w:val="3A3B5D2F"/>
    <w:rsid w:val="3A3C5EB7"/>
    <w:rsid w:val="3A4245EE"/>
    <w:rsid w:val="3A453949"/>
    <w:rsid w:val="3A453AF0"/>
    <w:rsid w:val="3A4A20D4"/>
    <w:rsid w:val="3A4B1E97"/>
    <w:rsid w:val="3A4B2752"/>
    <w:rsid w:val="3A4C6C5D"/>
    <w:rsid w:val="3A4F3A1A"/>
    <w:rsid w:val="3A514D78"/>
    <w:rsid w:val="3A53670F"/>
    <w:rsid w:val="3A5661F5"/>
    <w:rsid w:val="3A580B6E"/>
    <w:rsid w:val="3A5A2675"/>
    <w:rsid w:val="3A5A6D4F"/>
    <w:rsid w:val="3A5B45C2"/>
    <w:rsid w:val="3A5C1757"/>
    <w:rsid w:val="3A601159"/>
    <w:rsid w:val="3A601B89"/>
    <w:rsid w:val="3A607FDA"/>
    <w:rsid w:val="3A616A32"/>
    <w:rsid w:val="3A641B25"/>
    <w:rsid w:val="3A6666FB"/>
    <w:rsid w:val="3A674718"/>
    <w:rsid w:val="3A69019E"/>
    <w:rsid w:val="3A6A71B9"/>
    <w:rsid w:val="3A6C3BDF"/>
    <w:rsid w:val="3A6C7800"/>
    <w:rsid w:val="3A6F14C3"/>
    <w:rsid w:val="3A6F6E84"/>
    <w:rsid w:val="3A7134F5"/>
    <w:rsid w:val="3A714A61"/>
    <w:rsid w:val="3A726042"/>
    <w:rsid w:val="3A73493A"/>
    <w:rsid w:val="3A74336C"/>
    <w:rsid w:val="3A747657"/>
    <w:rsid w:val="3A757A71"/>
    <w:rsid w:val="3A7A0A55"/>
    <w:rsid w:val="3A7E2939"/>
    <w:rsid w:val="3A7E4E3F"/>
    <w:rsid w:val="3A816A81"/>
    <w:rsid w:val="3A832B3B"/>
    <w:rsid w:val="3A8578D9"/>
    <w:rsid w:val="3A8666EB"/>
    <w:rsid w:val="3A8953DE"/>
    <w:rsid w:val="3A930084"/>
    <w:rsid w:val="3A951F6E"/>
    <w:rsid w:val="3A960C65"/>
    <w:rsid w:val="3A9648ED"/>
    <w:rsid w:val="3A970140"/>
    <w:rsid w:val="3A99099F"/>
    <w:rsid w:val="3A9964EB"/>
    <w:rsid w:val="3A9C42AC"/>
    <w:rsid w:val="3A9D3C20"/>
    <w:rsid w:val="3A9E1FA3"/>
    <w:rsid w:val="3AA345C5"/>
    <w:rsid w:val="3AA80993"/>
    <w:rsid w:val="3AA919C4"/>
    <w:rsid w:val="3AAA2AB0"/>
    <w:rsid w:val="3AB02148"/>
    <w:rsid w:val="3AB179F9"/>
    <w:rsid w:val="3AB20441"/>
    <w:rsid w:val="3AB41DE7"/>
    <w:rsid w:val="3AB42F03"/>
    <w:rsid w:val="3AB52910"/>
    <w:rsid w:val="3AB62F0B"/>
    <w:rsid w:val="3AB833B3"/>
    <w:rsid w:val="3ABA6C30"/>
    <w:rsid w:val="3ABB36CB"/>
    <w:rsid w:val="3ABB61FF"/>
    <w:rsid w:val="3ABC47D8"/>
    <w:rsid w:val="3ABD4F99"/>
    <w:rsid w:val="3ABD7E73"/>
    <w:rsid w:val="3AC1554C"/>
    <w:rsid w:val="3AC778D9"/>
    <w:rsid w:val="3AC80E8A"/>
    <w:rsid w:val="3ACD1703"/>
    <w:rsid w:val="3AD0475B"/>
    <w:rsid w:val="3AD60230"/>
    <w:rsid w:val="3AD710DE"/>
    <w:rsid w:val="3AD809DE"/>
    <w:rsid w:val="3ADA306D"/>
    <w:rsid w:val="3ADB48FF"/>
    <w:rsid w:val="3ADB4E45"/>
    <w:rsid w:val="3AE24F22"/>
    <w:rsid w:val="3AE25F33"/>
    <w:rsid w:val="3AE26CDF"/>
    <w:rsid w:val="3AE4739A"/>
    <w:rsid w:val="3AE6206B"/>
    <w:rsid w:val="3AE96A5B"/>
    <w:rsid w:val="3AEB6497"/>
    <w:rsid w:val="3AEC195F"/>
    <w:rsid w:val="3AEC7C5B"/>
    <w:rsid w:val="3AF2120C"/>
    <w:rsid w:val="3AF217F1"/>
    <w:rsid w:val="3AF23123"/>
    <w:rsid w:val="3AF27883"/>
    <w:rsid w:val="3AF54906"/>
    <w:rsid w:val="3AFA3BAE"/>
    <w:rsid w:val="3AFD0C34"/>
    <w:rsid w:val="3AFE21A1"/>
    <w:rsid w:val="3B02134D"/>
    <w:rsid w:val="3B02540B"/>
    <w:rsid w:val="3B052082"/>
    <w:rsid w:val="3B057A4E"/>
    <w:rsid w:val="3B075607"/>
    <w:rsid w:val="3B082591"/>
    <w:rsid w:val="3B08719C"/>
    <w:rsid w:val="3B0B1C61"/>
    <w:rsid w:val="3B0B4398"/>
    <w:rsid w:val="3B105C78"/>
    <w:rsid w:val="3B107B9C"/>
    <w:rsid w:val="3B156451"/>
    <w:rsid w:val="3B197E54"/>
    <w:rsid w:val="3B1A2F80"/>
    <w:rsid w:val="3B1D24FA"/>
    <w:rsid w:val="3B1D5D1C"/>
    <w:rsid w:val="3B1D7A8E"/>
    <w:rsid w:val="3B211B89"/>
    <w:rsid w:val="3B2204F5"/>
    <w:rsid w:val="3B2460A1"/>
    <w:rsid w:val="3B267AC3"/>
    <w:rsid w:val="3B33528C"/>
    <w:rsid w:val="3B3569CB"/>
    <w:rsid w:val="3B3618EA"/>
    <w:rsid w:val="3B387CFE"/>
    <w:rsid w:val="3B3E1224"/>
    <w:rsid w:val="3B3E3F1C"/>
    <w:rsid w:val="3B3E4FB3"/>
    <w:rsid w:val="3B3E71A4"/>
    <w:rsid w:val="3B3F02F8"/>
    <w:rsid w:val="3B403AD0"/>
    <w:rsid w:val="3B425075"/>
    <w:rsid w:val="3B455D88"/>
    <w:rsid w:val="3B462972"/>
    <w:rsid w:val="3B467F96"/>
    <w:rsid w:val="3B482662"/>
    <w:rsid w:val="3B496E20"/>
    <w:rsid w:val="3B4C0C89"/>
    <w:rsid w:val="3B4E68D1"/>
    <w:rsid w:val="3B517FAC"/>
    <w:rsid w:val="3B563477"/>
    <w:rsid w:val="3B56775B"/>
    <w:rsid w:val="3B581922"/>
    <w:rsid w:val="3B586E02"/>
    <w:rsid w:val="3B5B5B8B"/>
    <w:rsid w:val="3B5C7677"/>
    <w:rsid w:val="3B5F2042"/>
    <w:rsid w:val="3B5F270A"/>
    <w:rsid w:val="3B6069DC"/>
    <w:rsid w:val="3B6213B8"/>
    <w:rsid w:val="3B647A7E"/>
    <w:rsid w:val="3B660692"/>
    <w:rsid w:val="3B680E1D"/>
    <w:rsid w:val="3B6A1928"/>
    <w:rsid w:val="3B6A7AF7"/>
    <w:rsid w:val="3B6C24FA"/>
    <w:rsid w:val="3B6C5ACE"/>
    <w:rsid w:val="3B6D3A05"/>
    <w:rsid w:val="3B6D5CD7"/>
    <w:rsid w:val="3B711567"/>
    <w:rsid w:val="3B71791F"/>
    <w:rsid w:val="3B7353B2"/>
    <w:rsid w:val="3B7475C0"/>
    <w:rsid w:val="3B7550EF"/>
    <w:rsid w:val="3B774DBC"/>
    <w:rsid w:val="3B784194"/>
    <w:rsid w:val="3B786985"/>
    <w:rsid w:val="3B79662F"/>
    <w:rsid w:val="3B7A0C77"/>
    <w:rsid w:val="3B7C45C6"/>
    <w:rsid w:val="3B801FFF"/>
    <w:rsid w:val="3B826E7F"/>
    <w:rsid w:val="3B861502"/>
    <w:rsid w:val="3B874DE6"/>
    <w:rsid w:val="3B892448"/>
    <w:rsid w:val="3B8D17B1"/>
    <w:rsid w:val="3B912FFD"/>
    <w:rsid w:val="3B913D23"/>
    <w:rsid w:val="3B92721A"/>
    <w:rsid w:val="3B931E50"/>
    <w:rsid w:val="3B9378E6"/>
    <w:rsid w:val="3B9455D3"/>
    <w:rsid w:val="3B9737EC"/>
    <w:rsid w:val="3B9C3779"/>
    <w:rsid w:val="3B9E106E"/>
    <w:rsid w:val="3BA2479A"/>
    <w:rsid w:val="3BA63881"/>
    <w:rsid w:val="3BAE2A89"/>
    <w:rsid w:val="3BB03AFA"/>
    <w:rsid w:val="3BB2162F"/>
    <w:rsid w:val="3BB222C3"/>
    <w:rsid w:val="3BB22699"/>
    <w:rsid w:val="3BB47457"/>
    <w:rsid w:val="3BB63AE6"/>
    <w:rsid w:val="3BBA64E2"/>
    <w:rsid w:val="3BBB5D14"/>
    <w:rsid w:val="3BBC4F42"/>
    <w:rsid w:val="3BBD0EEE"/>
    <w:rsid w:val="3BBF0226"/>
    <w:rsid w:val="3BC12052"/>
    <w:rsid w:val="3BC37702"/>
    <w:rsid w:val="3BC51BD7"/>
    <w:rsid w:val="3BC6043A"/>
    <w:rsid w:val="3BC82813"/>
    <w:rsid w:val="3BC91197"/>
    <w:rsid w:val="3BCA3008"/>
    <w:rsid w:val="3BCA501D"/>
    <w:rsid w:val="3BCC5A6B"/>
    <w:rsid w:val="3BCD0A4B"/>
    <w:rsid w:val="3BD813D1"/>
    <w:rsid w:val="3BDA7539"/>
    <w:rsid w:val="3BDB49E1"/>
    <w:rsid w:val="3BDB6BE0"/>
    <w:rsid w:val="3BDC0BA3"/>
    <w:rsid w:val="3BDC3BFD"/>
    <w:rsid w:val="3BDD5047"/>
    <w:rsid w:val="3BDE52B9"/>
    <w:rsid w:val="3BDE691D"/>
    <w:rsid w:val="3BE03BF5"/>
    <w:rsid w:val="3BE048AD"/>
    <w:rsid w:val="3BE31978"/>
    <w:rsid w:val="3BE322C4"/>
    <w:rsid w:val="3BE4259F"/>
    <w:rsid w:val="3BE46D23"/>
    <w:rsid w:val="3BE57181"/>
    <w:rsid w:val="3BE67255"/>
    <w:rsid w:val="3BE74DE5"/>
    <w:rsid w:val="3BE874CC"/>
    <w:rsid w:val="3BEB0206"/>
    <w:rsid w:val="3BEB5FBD"/>
    <w:rsid w:val="3BEC55F4"/>
    <w:rsid w:val="3BED0020"/>
    <w:rsid w:val="3BED4079"/>
    <w:rsid w:val="3BF02170"/>
    <w:rsid w:val="3BF25501"/>
    <w:rsid w:val="3BF31F6A"/>
    <w:rsid w:val="3BF365FB"/>
    <w:rsid w:val="3BF6208D"/>
    <w:rsid w:val="3BF66F2D"/>
    <w:rsid w:val="3BF70374"/>
    <w:rsid w:val="3BF925E6"/>
    <w:rsid w:val="3BF950AB"/>
    <w:rsid w:val="3BFB5F1A"/>
    <w:rsid w:val="3BFF29D4"/>
    <w:rsid w:val="3C005794"/>
    <w:rsid w:val="3C0057A6"/>
    <w:rsid w:val="3C0329F3"/>
    <w:rsid w:val="3C0615AB"/>
    <w:rsid w:val="3C0823A2"/>
    <w:rsid w:val="3C0A2DD9"/>
    <w:rsid w:val="3C0C651B"/>
    <w:rsid w:val="3C0C79F3"/>
    <w:rsid w:val="3C0D036D"/>
    <w:rsid w:val="3C0E3C69"/>
    <w:rsid w:val="3C103F5E"/>
    <w:rsid w:val="3C11356F"/>
    <w:rsid w:val="3C114BE5"/>
    <w:rsid w:val="3C164EE6"/>
    <w:rsid w:val="3C186799"/>
    <w:rsid w:val="3C1C543F"/>
    <w:rsid w:val="3C1D36FC"/>
    <w:rsid w:val="3C214AC6"/>
    <w:rsid w:val="3C254703"/>
    <w:rsid w:val="3C262AA7"/>
    <w:rsid w:val="3C280767"/>
    <w:rsid w:val="3C295B93"/>
    <w:rsid w:val="3C2A537A"/>
    <w:rsid w:val="3C2B57CC"/>
    <w:rsid w:val="3C2C0AB2"/>
    <w:rsid w:val="3C2E0244"/>
    <w:rsid w:val="3C2E1EC9"/>
    <w:rsid w:val="3C2F136A"/>
    <w:rsid w:val="3C2F38DB"/>
    <w:rsid w:val="3C302A5B"/>
    <w:rsid w:val="3C343B7A"/>
    <w:rsid w:val="3C344918"/>
    <w:rsid w:val="3C372DAB"/>
    <w:rsid w:val="3C3958F1"/>
    <w:rsid w:val="3C3A2F32"/>
    <w:rsid w:val="3C3E7E4B"/>
    <w:rsid w:val="3C406025"/>
    <w:rsid w:val="3C416599"/>
    <w:rsid w:val="3C42499D"/>
    <w:rsid w:val="3C42579E"/>
    <w:rsid w:val="3C456210"/>
    <w:rsid w:val="3C466E29"/>
    <w:rsid w:val="3C497EF1"/>
    <w:rsid w:val="3C4A0C76"/>
    <w:rsid w:val="3C4A28D1"/>
    <w:rsid w:val="3C4B60BC"/>
    <w:rsid w:val="3C4E70AE"/>
    <w:rsid w:val="3C510F15"/>
    <w:rsid w:val="3C53669C"/>
    <w:rsid w:val="3C553F87"/>
    <w:rsid w:val="3C5560A3"/>
    <w:rsid w:val="3C56262D"/>
    <w:rsid w:val="3C5657ED"/>
    <w:rsid w:val="3C570674"/>
    <w:rsid w:val="3C582462"/>
    <w:rsid w:val="3C5F2FCC"/>
    <w:rsid w:val="3C607357"/>
    <w:rsid w:val="3C637944"/>
    <w:rsid w:val="3C642E3B"/>
    <w:rsid w:val="3C6549EA"/>
    <w:rsid w:val="3C674374"/>
    <w:rsid w:val="3C67495B"/>
    <w:rsid w:val="3C68513A"/>
    <w:rsid w:val="3C6B4F7A"/>
    <w:rsid w:val="3C6C333F"/>
    <w:rsid w:val="3C6C358B"/>
    <w:rsid w:val="3C6D6232"/>
    <w:rsid w:val="3C6D6789"/>
    <w:rsid w:val="3C6E43B5"/>
    <w:rsid w:val="3C7269D9"/>
    <w:rsid w:val="3C73742A"/>
    <w:rsid w:val="3C750C94"/>
    <w:rsid w:val="3C783833"/>
    <w:rsid w:val="3C783FCC"/>
    <w:rsid w:val="3C7A0BB9"/>
    <w:rsid w:val="3C7E1F3D"/>
    <w:rsid w:val="3C7E3E97"/>
    <w:rsid w:val="3C7F2A47"/>
    <w:rsid w:val="3C7F5306"/>
    <w:rsid w:val="3C802015"/>
    <w:rsid w:val="3C8043F9"/>
    <w:rsid w:val="3C804985"/>
    <w:rsid w:val="3C815027"/>
    <w:rsid w:val="3C8208E0"/>
    <w:rsid w:val="3C8443DA"/>
    <w:rsid w:val="3C85098F"/>
    <w:rsid w:val="3C875526"/>
    <w:rsid w:val="3C8814F7"/>
    <w:rsid w:val="3C895CB5"/>
    <w:rsid w:val="3C8A1568"/>
    <w:rsid w:val="3C8B2B83"/>
    <w:rsid w:val="3C8C7FF5"/>
    <w:rsid w:val="3C8F174D"/>
    <w:rsid w:val="3C8F5296"/>
    <w:rsid w:val="3C943EEE"/>
    <w:rsid w:val="3C9C2A7C"/>
    <w:rsid w:val="3C9E22D5"/>
    <w:rsid w:val="3C9E3348"/>
    <w:rsid w:val="3C9E33C2"/>
    <w:rsid w:val="3CA0619C"/>
    <w:rsid w:val="3CA113C6"/>
    <w:rsid w:val="3CA1219D"/>
    <w:rsid w:val="3CA32B26"/>
    <w:rsid w:val="3CA357AA"/>
    <w:rsid w:val="3CA450F6"/>
    <w:rsid w:val="3CA635BC"/>
    <w:rsid w:val="3CA959A2"/>
    <w:rsid w:val="3CAA01C1"/>
    <w:rsid w:val="3CAB2D9B"/>
    <w:rsid w:val="3CAD1279"/>
    <w:rsid w:val="3CAD1402"/>
    <w:rsid w:val="3CAD76B2"/>
    <w:rsid w:val="3CAE4FFC"/>
    <w:rsid w:val="3CAE5C14"/>
    <w:rsid w:val="3CAE5F36"/>
    <w:rsid w:val="3CB05C4E"/>
    <w:rsid w:val="3CB0694D"/>
    <w:rsid w:val="3CB06E81"/>
    <w:rsid w:val="3CB45672"/>
    <w:rsid w:val="3CB83AD2"/>
    <w:rsid w:val="3CB92014"/>
    <w:rsid w:val="3CC05F73"/>
    <w:rsid w:val="3CC27310"/>
    <w:rsid w:val="3CC44C7C"/>
    <w:rsid w:val="3CC92F61"/>
    <w:rsid w:val="3CC9639A"/>
    <w:rsid w:val="3CCA5FF4"/>
    <w:rsid w:val="3CD128C6"/>
    <w:rsid w:val="3CD453B7"/>
    <w:rsid w:val="3CD4673F"/>
    <w:rsid w:val="3CD54B33"/>
    <w:rsid w:val="3CD75AE0"/>
    <w:rsid w:val="3CDB03D2"/>
    <w:rsid w:val="3CDB7CC9"/>
    <w:rsid w:val="3CDC5440"/>
    <w:rsid w:val="3CDD14CF"/>
    <w:rsid w:val="3CE04EB6"/>
    <w:rsid w:val="3CE250BF"/>
    <w:rsid w:val="3CE458E3"/>
    <w:rsid w:val="3CEA2A24"/>
    <w:rsid w:val="3CEA357F"/>
    <w:rsid w:val="3CEA7F09"/>
    <w:rsid w:val="3CEB3F25"/>
    <w:rsid w:val="3CEC20C5"/>
    <w:rsid w:val="3CEC52E5"/>
    <w:rsid w:val="3CEE2AEF"/>
    <w:rsid w:val="3CF03155"/>
    <w:rsid w:val="3CF2518E"/>
    <w:rsid w:val="3CF36298"/>
    <w:rsid w:val="3CF413A3"/>
    <w:rsid w:val="3CF84B1C"/>
    <w:rsid w:val="3CF87948"/>
    <w:rsid w:val="3CF913F3"/>
    <w:rsid w:val="3CFB7986"/>
    <w:rsid w:val="3CFD76F0"/>
    <w:rsid w:val="3D00774D"/>
    <w:rsid w:val="3D02784D"/>
    <w:rsid w:val="3D040258"/>
    <w:rsid w:val="3D055E0B"/>
    <w:rsid w:val="3D074898"/>
    <w:rsid w:val="3D0E16C2"/>
    <w:rsid w:val="3D0E4D44"/>
    <w:rsid w:val="3D1121FD"/>
    <w:rsid w:val="3D112C63"/>
    <w:rsid w:val="3D1573AF"/>
    <w:rsid w:val="3D16391E"/>
    <w:rsid w:val="3D166BA2"/>
    <w:rsid w:val="3D17776E"/>
    <w:rsid w:val="3D1D57A2"/>
    <w:rsid w:val="3D1F5871"/>
    <w:rsid w:val="3D2165A2"/>
    <w:rsid w:val="3D2601E4"/>
    <w:rsid w:val="3D273FA1"/>
    <w:rsid w:val="3D283442"/>
    <w:rsid w:val="3D284529"/>
    <w:rsid w:val="3D2B01CB"/>
    <w:rsid w:val="3D2D1265"/>
    <w:rsid w:val="3D2E08F5"/>
    <w:rsid w:val="3D2F28CE"/>
    <w:rsid w:val="3D36277A"/>
    <w:rsid w:val="3D370704"/>
    <w:rsid w:val="3D395E4C"/>
    <w:rsid w:val="3D3C798B"/>
    <w:rsid w:val="3D3F10F6"/>
    <w:rsid w:val="3D3F6E9A"/>
    <w:rsid w:val="3D42600A"/>
    <w:rsid w:val="3D42606A"/>
    <w:rsid w:val="3D433990"/>
    <w:rsid w:val="3D4577B9"/>
    <w:rsid w:val="3D4D325D"/>
    <w:rsid w:val="3D4E038B"/>
    <w:rsid w:val="3D4E15C8"/>
    <w:rsid w:val="3D4F3B3F"/>
    <w:rsid w:val="3D521D9F"/>
    <w:rsid w:val="3D565B4E"/>
    <w:rsid w:val="3D5717A1"/>
    <w:rsid w:val="3D5731BB"/>
    <w:rsid w:val="3D5B1679"/>
    <w:rsid w:val="3D5B7811"/>
    <w:rsid w:val="3D5E7420"/>
    <w:rsid w:val="3D606455"/>
    <w:rsid w:val="3D621F2C"/>
    <w:rsid w:val="3D6422BD"/>
    <w:rsid w:val="3D650579"/>
    <w:rsid w:val="3D6671E1"/>
    <w:rsid w:val="3D667AD7"/>
    <w:rsid w:val="3D695792"/>
    <w:rsid w:val="3D6A592F"/>
    <w:rsid w:val="3D6C6ED3"/>
    <w:rsid w:val="3D6D1F2D"/>
    <w:rsid w:val="3D6E0F1B"/>
    <w:rsid w:val="3D710C52"/>
    <w:rsid w:val="3D7129C1"/>
    <w:rsid w:val="3D714456"/>
    <w:rsid w:val="3D7227BC"/>
    <w:rsid w:val="3D72435F"/>
    <w:rsid w:val="3D726CAC"/>
    <w:rsid w:val="3D731214"/>
    <w:rsid w:val="3D7324FB"/>
    <w:rsid w:val="3D7359CB"/>
    <w:rsid w:val="3D74363C"/>
    <w:rsid w:val="3D7527CA"/>
    <w:rsid w:val="3D766B8D"/>
    <w:rsid w:val="3D7A2169"/>
    <w:rsid w:val="3D7C032F"/>
    <w:rsid w:val="3D7E7CE9"/>
    <w:rsid w:val="3D81156F"/>
    <w:rsid w:val="3D830326"/>
    <w:rsid w:val="3D855D65"/>
    <w:rsid w:val="3D880B30"/>
    <w:rsid w:val="3D880B80"/>
    <w:rsid w:val="3D8B13FF"/>
    <w:rsid w:val="3D8D17EE"/>
    <w:rsid w:val="3D8D7822"/>
    <w:rsid w:val="3D903795"/>
    <w:rsid w:val="3D971126"/>
    <w:rsid w:val="3D971824"/>
    <w:rsid w:val="3D9A6119"/>
    <w:rsid w:val="3DA16431"/>
    <w:rsid w:val="3DA27926"/>
    <w:rsid w:val="3DA61C1E"/>
    <w:rsid w:val="3DA64B77"/>
    <w:rsid w:val="3DA80F4B"/>
    <w:rsid w:val="3DA954C6"/>
    <w:rsid w:val="3DAA285C"/>
    <w:rsid w:val="3DAF7A2D"/>
    <w:rsid w:val="3DB22B66"/>
    <w:rsid w:val="3DB310C5"/>
    <w:rsid w:val="3DB350D1"/>
    <w:rsid w:val="3DB60E10"/>
    <w:rsid w:val="3DB92889"/>
    <w:rsid w:val="3DBC6156"/>
    <w:rsid w:val="3DBD4030"/>
    <w:rsid w:val="3DBF20D1"/>
    <w:rsid w:val="3DC01275"/>
    <w:rsid w:val="3DC03069"/>
    <w:rsid w:val="3DC13948"/>
    <w:rsid w:val="3DC16568"/>
    <w:rsid w:val="3DC24EEE"/>
    <w:rsid w:val="3DC9330E"/>
    <w:rsid w:val="3DCA71D4"/>
    <w:rsid w:val="3DCC04FA"/>
    <w:rsid w:val="3DCC2C4F"/>
    <w:rsid w:val="3DD11AE2"/>
    <w:rsid w:val="3DD32EE0"/>
    <w:rsid w:val="3DD349BF"/>
    <w:rsid w:val="3DD3774E"/>
    <w:rsid w:val="3DD55DAC"/>
    <w:rsid w:val="3DD74E3E"/>
    <w:rsid w:val="3DDB0BC7"/>
    <w:rsid w:val="3DDB5C72"/>
    <w:rsid w:val="3DDC60B0"/>
    <w:rsid w:val="3DDF51BC"/>
    <w:rsid w:val="3DDF589A"/>
    <w:rsid w:val="3DE0229C"/>
    <w:rsid w:val="3DE169EE"/>
    <w:rsid w:val="3DE45899"/>
    <w:rsid w:val="3DE812FD"/>
    <w:rsid w:val="3DEB5881"/>
    <w:rsid w:val="3DED4EB9"/>
    <w:rsid w:val="3DEE283D"/>
    <w:rsid w:val="3DEE2FAD"/>
    <w:rsid w:val="3DEE471C"/>
    <w:rsid w:val="3DEE47EA"/>
    <w:rsid w:val="3DEF3D31"/>
    <w:rsid w:val="3DF05D82"/>
    <w:rsid w:val="3DF20F89"/>
    <w:rsid w:val="3DF37EA4"/>
    <w:rsid w:val="3DF4293F"/>
    <w:rsid w:val="3DF452F4"/>
    <w:rsid w:val="3DF45A24"/>
    <w:rsid w:val="3DF559C6"/>
    <w:rsid w:val="3DF64A52"/>
    <w:rsid w:val="3DFC11CC"/>
    <w:rsid w:val="3DFC64DB"/>
    <w:rsid w:val="3E02794E"/>
    <w:rsid w:val="3E037F2C"/>
    <w:rsid w:val="3E0436D6"/>
    <w:rsid w:val="3E0625A4"/>
    <w:rsid w:val="3E0C171E"/>
    <w:rsid w:val="3E0C65F6"/>
    <w:rsid w:val="3E0D4571"/>
    <w:rsid w:val="3E1223FD"/>
    <w:rsid w:val="3E16002A"/>
    <w:rsid w:val="3E162553"/>
    <w:rsid w:val="3E163C8B"/>
    <w:rsid w:val="3E174F61"/>
    <w:rsid w:val="3E174FB4"/>
    <w:rsid w:val="3E191A0A"/>
    <w:rsid w:val="3E1924F3"/>
    <w:rsid w:val="3E1932FD"/>
    <w:rsid w:val="3E1A1B18"/>
    <w:rsid w:val="3E1B32A3"/>
    <w:rsid w:val="3E1B5F2B"/>
    <w:rsid w:val="3E1E4181"/>
    <w:rsid w:val="3E1F6887"/>
    <w:rsid w:val="3E203514"/>
    <w:rsid w:val="3E21047E"/>
    <w:rsid w:val="3E25321E"/>
    <w:rsid w:val="3E263EDD"/>
    <w:rsid w:val="3E282831"/>
    <w:rsid w:val="3E2A509C"/>
    <w:rsid w:val="3E2F74E8"/>
    <w:rsid w:val="3E335100"/>
    <w:rsid w:val="3E3464BD"/>
    <w:rsid w:val="3E37324C"/>
    <w:rsid w:val="3E376705"/>
    <w:rsid w:val="3E3841D5"/>
    <w:rsid w:val="3E3A0872"/>
    <w:rsid w:val="3E3A4E37"/>
    <w:rsid w:val="3E3D1ABB"/>
    <w:rsid w:val="3E3E4120"/>
    <w:rsid w:val="3E3F01FF"/>
    <w:rsid w:val="3E41541E"/>
    <w:rsid w:val="3E422F8C"/>
    <w:rsid w:val="3E423361"/>
    <w:rsid w:val="3E443952"/>
    <w:rsid w:val="3E470D55"/>
    <w:rsid w:val="3E494DC5"/>
    <w:rsid w:val="3E4A4C8F"/>
    <w:rsid w:val="3E4E3650"/>
    <w:rsid w:val="3E4E3D9B"/>
    <w:rsid w:val="3E4F0C7F"/>
    <w:rsid w:val="3E5359D8"/>
    <w:rsid w:val="3E5616EF"/>
    <w:rsid w:val="3E5725DD"/>
    <w:rsid w:val="3E5A7C49"/>
    <w:rsid w:val="3E5B7466"/>
    <w:rsid w:val="3E606975"/>
    <w:rsid w:val="3E615514"/>
    <w:rsid w:val="3E6567D7"/>
    <w:rsid w:val="3E66318C"/>
    <w:rsid w:val="3E686348"/>
    <w:rsid w:val="3E6B30CC"/>
    <w:rsid w:val="3E6D6739"/>
    <w:rsid w:val="3E6D7A84"/>
    <w:rsid w:val="3E6E73CB"/>
    <w:rsid w:val="3E723204"/>
    <w:rsid w:val="3E7334A7"/>
    <w:rsid w:val="3E73416E"/>
    <w:rsid w:val="3E744F7B"/>
    <w:rsid w:val="3E76016E"/>
    <w:rsid w:val="3E774713"/>
    <w:rsid w:val="3E7824DE"/>
    <w:rsid w:val="3E782A8B"/>
    <w:rsid w:val="3E7A1D26"/>
    <w:rsid w:val="3E7C3094"/>
    <w:rsid w:val="3E824513"/>
    <w:rsid w:val="3E830768"/>
    <w:rsid w:val="3E841EB7"/>
    <w:rsid w:val="3E897964"/>
    <w:rsid w:val="3E8B0DD9"/>
    <w:rsid w:val="3E8B16CB"/>
    <w:rsid w:val="3E8C1714"/>
    <w:rsid w:val="3E910124"/>
    <w:rsid w:val="3E91721A"/>
    <w:rsid w:val="3E9508D5"/>
    <w:rsid w:val="3E984D57"/>
    <w:rsid w:val="3E991F5C"/>
    <w:rsid w:val="3E9A2F0D"/>
    <w:rsid w:val="3E9B12F6"/>
    <w:rsid w:val="3E9C017F"/>
    <w:rsid w:val="3E9D4EE0"/>
    <w:rsid w:val="3E9F7CA4"/>
    <w:rsid w:val="3EA030A1"/>
    <w:rsid w:val="3EA32006"/>
    <w:rsid w:val="3EA33627"/>
    <w:rsid w:val="3EA35BBD"/>
    <w:rsid w:val="3EA41EE6"/>
    <w:rsid w:val="3EA639B3"/>
    <w:rsid w:val="3EA9044D"/>
    <w:rsid w:val="3EAA3D4B"/>
    <w:rsid w:val="3EAA640D"/>
    <w:rsid w:val="3EAC2D28"/>
    <w:rsid w:val="3EB12D9A"/>
    <w:rsid w:val="3EB5075B"/>
    <w:rsid w:val="3EB51A35"/>
    <w:rsid w:val="3EB5481C"/>
    <w:rsid w:val="3EB65FB2"/>
    <w:rsid w:val="3EB8029F"/>
    <w:rsid w:val="3EB915F4"/>
    <w:rsid w:val="3EBC0AF5"/>
    <w:rsid w:val="3EBD69D5"/>
    <w:rsid w:val="3EBD6BD5"/>
    <w:rsid w:val="3EBF0DC8"/>
    <w:rsid w:val="3EC12760"/>
    <w:rsid w:val="3EC2001A"/>
    <w:rsid w:val="3EC4715F"/>
    <w:rsid w:val="3EC8641F"/>
    <w:rsid w:val="3ECC7D24"/>
    <w:rsid w:val="3ECF4711"/>
    <w:rsid w:val="3ED35743"/>
    <w:rsid w:val="3ED53BDF"/>
    <w:rsid w:val="3ED53FB0"/>
    <w:rsid w:val="3ED57B57"/>
    <w:rsid w:val="3ED679A5"/>
    <w:rsid w:val="3ED72AB6"/>
    <w:rsid w:val="3ED93FA7"/>
    <w:rsid w:val="3EDA09C4"/>
    <w:rsid w:val="3EDC6987"/>
    <w:rsid w:val="3EDC7EFF"/>
    <w:rsid w:val="3EE2408A"/>
    <w:rsid w:val="3EE27F62"/>
    <w:rsid w:val="3EE31144"/>
    <w:rsid w:val="3EE3630D"/>
    <w:rsid w:val="3EE37AC1"/>
    <w:rsid w:val="3EEB4E7B"/>
    <w:rsid w:val="3EED3FEF"/>
    <w:rsid w:val="3EF03484"/>
    <w:rsid w:val="3EF11328"/>
    <w:rsid w:val="3EF35393"/>
    <w:rsid w:val="3EF415CC"/>
    <w:rsid w:val="3EF47C99"/>
    <w:rsid w:val="3EF62723"/>
    <w:rsid w:val="3EFB0602"/>
    <w:rsid w:val="3EFB4615"/>
    <w:rsid w:val="3F000016"/>
    <w:rsid w:val="3F006276"/>
    <w:rsid w:val="3F016CAC"/>
    <w:rsid w:val="3F037FEF"/>
    <w:rsid w:val="3F052391"/>
    <w:rsid w:val="3F0A665D"/>
    <w:rsid w:val="3F0B7D57"/>
    <w:rsid w:val="3F0C5A1E"/>
    <w:rsid w:val="3F110EA4"/>
    <w:rsid w:val="3F1300DC"/>
    <w:rsid w:val="3F130230"/>
    <w:rsid w:val="3F1446B3"/>
    <w:rsid w:val="3F16682E"/>
    <w:rsid w:val="3F185D0F"/>
    <w:rsid w:val="3F1A4E08"/>
    <w:rsid w:val="3F1B41AF"/>
    <w:rsid w:val="3F1B7823"/>
    <w:rsid w:val="3F1F58BF"/>
    <w:rsid w:val="3F200590"/>
    <w:rsid w:val="3F201AC0"/>
    <w:rsid w:val="3F21195B"/>
    <w:rsid w:val="3F2174DE"/>
    <w:rsid w:val="3F223390"/>
    <w:rsid w:val="3F2351EE"/>
    <w:rsid w:val="3F256BD7"/>
    <w:rsid w:val="3F270AE4"/>
    <w:rsid w:val="3F283137"/>
    <w:rsid w:val="3F296726"/>
    <w:rsid w:val="3F2D1F82"/>
    <w:rsid w:val="3F2E7E62"/>
    <w:rsid w:val="3F325C9D"/>
    <w:rsid w:val="3F362F85"/>
    <w:rsid w:val="3F375D82"/>
    <w:rsid w:val="3F377A96"/>
    <w:rsid w:val="3F385590"/>
    <w:rsid w:val="3F385ACF"/>
    <w:rsid w:val="3F3908B2"/>
    <w:rsid w:val="3F391E25"/>
    <w:rsid w:val="3F3A58A3"/>
    <w:rsid w:val="3F3F5332"/>
    <w:rsid w:val="3F404A90"/>
    <w:rsid w:val="3F421675"/>
    <w:rsid w:val="3F431C4A"/>
    <w:rsid w:val="3F433C28"/>
    <w:rsid w:val="3F4655AF"/>
    <w:rsid w:val="3F4769E5"/>
    <w:rsid w:val="3F4948DC"/>
    <w:rsid w:val="3F4D2C9D"/>
    <w:rsid w:val="3F4F64D8"/>
    <w:rsid w:val="3F50655A"/>
    <w:rsid w:val="3F512C37"/>
    <w:rsid w:val="3F53715C"/>
    <w:rsid w:val="3F5404F5"/>
    <w:rsid w:val="3F572A95"/>
    <w:rsid w:val="3F5747F4"/>
    <w:rsid w:val="3F59136F"/>
    <w:rsid w:val="3F5A7C90"/>
    <w:rsid w:val="3F5B0D3E"/>
    <w:rsid w:val="3F5E4823"/>
    <w:rsid w:val="3F61062E"/>
    <w:rsid w:val="3F6272F4"/>
    <w:rsid w:val="3F646E42"/>
    <w:rsid w:val="3F672E17"/>
    <w:rsid w:val="3F6B14DA"/>
    <w:rsid w:val="3F6C392C"/>
    <w:rsid w:val="3F702E93"/>
    <w:rsid w:val="3F70400B"/>
    <w:rsid w:val="3F732157"/>
    <w:rsid w:val="3F73695B"/>
    <w:rsid w:val="3F745D71"/>
    <w:rsid w:val="3F7501C2"/>
    <w:rsid w:val="3F7529AF"/>
    <w:rsid w:val="3F7A3BEB"/>
    <w:rsid w:val="3F7A7C95"/>
    <w:rsid w:val="3F7B2107"/>
    <w:rsid w:val="3F7E691D"/>
    <w:rsid w:val="3F846EDF"/>
    <w:rsid w:val="3F872735"/>
    <w:rsid w:val="3F885BCF"/>
    <w:rsid w:val="3F8A374C"/>
    <w:rsid w:val="3F8D16A3"/>
    <w:rsid w:val="3F8E6C40"/>
    <w:rsid w:val="3F90406D"/>
    <w:rsid w:val="3F9072EE"/>
    <w:rsid w:val="3F912108"/>
    <w:rsid w:val="3F9147AC"/>
    <w:rsid w:val="3F917EB0"/>
    <w:rsid w:val="3F922CDA"/>
    <w:rsid w:val="3F944649"/>
    <w:rsid w:val="3F9455CE"/>
    <w:rsid w:val="3F950C5B"/>
    <w:rsid w:val="3F9616C0"/>
    <w:rsid w:val="3F9636B2"/>
    <w:rsid w:val="3F98373A"/>
    <w:rsid w:val="3F9A1A23"/>
    <w:rsid w:val="3F9A37C9"/>
    <w:rsid w:val="3F9B66E0"/>
    <w:rsid w:val="3F9E7098"/>
    <w:rsid w:val="3F9F572B"/>
    <w:rsid w:val="3FA005B4"/>
    <w:rsid w:val="3FA06FB0"/>
    <w:rsid w:val="3FA14D84"/>
    <w:rsid w:val="3FA60035"/>
    <w:rsid w:val="3FA648F1"/>
    <w:rsid w:val="3FA82977"/>
    <w:rsid w:val="3FA9157C"/>
    <w:rsid w:val="3FAA26F4"/>
    <w:rsid w:val="3FAC1A9C"/>
    <w:rsid w:val="3FAC3EFE"/>
    <w:rsid w:val="3FAD53A4"/>
    <w:rsid w:val="3FAD7D91"/>
    <w:rsid w:val="3FB40DBD"/>
    <w:rsid w:val="3FB544A8"/>
    <w:rsid w:val="3FB632B2"/>
    <w:rsid w:val="3FB8258E"/>
    <w:rsid w:val="3FB9733A"/>
    <w:rsid w:val="3FBA0053"/>
    <w:rsid w:val="3FBB21F8"/>
    <w:rsid w:val="3FBB26CD"/>
    <w:rsid w:val="3FBC1427"/>
    <w:rsid w:val="3FBC7FC0"/>
    <w:rsid w:val="3FBD046D"/>
    <w:rsid w:val="3FBD2C84"/>
    <w:rsid w:val="3FBD571A"/>
    <w:rsid w:val="3FBE2306"/>
    <w:rsid w:val="3FC53DF6"/>
    <w:rsid w:val="3FC558A6"/>
    <w:rsid w:val="3FC60B9A"/>
    <w:rsid w:val="3FC83A3F"/>
    <w:rsid w:val="3FCA4040"/>
    <w:rsid w:val="3FCA4A86"/>
    <w:rsid w:val="3FD22157"/>
    <w:rsid w:val="3FD61984"/>
    <w:rsid w:val="3FD91402"/>
    <w:rsid w:val="3FDA56D7"/>
    <w:rsid w:val="3FDD0690"/>
    <w:rsid w:val="3FDF2416"/>
    <w:rsid w:val="3FE44371"/>
    <w:rsid w:val="3FE62B70"/>
    <w:rsid w:val="3FE91440"/>
    <w:rsid w:val="3FEA6B04"/>
    <w:rsid w:val="3FED24FC"/>
    <w:rsid w:val="3FEF3F05"/>
    <w:rsid w:val="3FF03632"/>
    <w:rsid w:val="3FF308D8"/>
    <w:rsid w:val="3FF34B4E"/>
    <w:rsid w:val="3FF97DAA"/>
    <w:rsid w:val="3FFC7E65"/>
    <w:rsid w:val="400144CB"/>
    <w:rsid w:val="4001737F"/>
    <w:rsid w:val="40020389"/>
    <w:rsid w:val="400309C8"/>
    <w:rsid w:val="40037703"/>
    <w:rsid w:val="400575BF"/>
    <w:rsid w:val="400738C1"/>
    <w:rsid w:val="4008042E"/>
    <w:rsid w:val="4008161C"/>
    <w:rsid w:val="4008699B"/>
    <w:rsid w:val="40093E57"/>
    <w:rsid w:val="400B1719"/>
    <w:rsid w:val="400B3C64"/>
    <w:rsid w:val="400C3982"/>
    <w:rsid w:val="400D04CE"/>
    <w:rsid w:val="400F5EFF"/>
    <w:rsid w:val="400F67A2"/>
    <w:rsid w:val="400F7616"/>
    <w:rsid w:val="40104316"/>
    <w:rsid w:val="40105417"/>
    <w:rsid w:val="4011465F"/>
    <w:rsid w:val="401916EF"/>
    <w:rsid w:val="401B519C"/>
    <w:rsid w:val="401D51C9"/>
    <w:rsid w:val="401E1AB4"/>
    <w:rsid w:val="401E49FC"/>
    <w:rsid w:val="401F4A10"/>
    <w:rsid w:val="40202429"/>
    <w:rsid w:val="40224EDA"/>
    <w:rsid w:val="40226CD4"/>
    <w:rsid w:val="40242186"/>
    <w:rsid w:val="40243936"/>
    <w:rsid w:val="40244443"/>
    <w:rsid w:val="40260A69"/>
    <w:rsid w:val="40264D97"/>
    <w:rsid w:val="4029654E"/>
    <w:rsid w:val="402A51F9"/>
    <w:rsid w:val="402C370C"/>
    <w:rsid w:val="402C4F8B"/>
    <w:rsid w:val="402D5471"/>
    <w:rsid w:val="403166E3"/>
    <w:rsid w:val="4032602C"/>
    <w:rsid w:val="40341C8B"/>
    <w:rsid w:val="40367487"/>
    <w:rsid w:val="4036782C"/>
    <w:rsid w:val="40373073"/>
    <w:rsid w:val="403A0666"/>
    <w:rsid w:val="403A1DBE"/>
    <w:rsid w:val="403A3DE4"/>
    <w:rsid w:val="403B0920"/>
    <w:rsid w:val="403B7F31"/>
    <w:rsid w:val="403C49FF"/>
    <w:rsid w:val="403D613A"/>
    <w:rsid w:val="404132F7"/>
    <w:rsid w:val="4041351B"/>
    <w:rsid w:val="404233A0"/>
    <w:rsid w:val="404313FE"/>
    <w:rsid w:val="4044120B"/>
    <w:rsid w:val="40450DB2"/>
    <w:rsid w:val="40451B96"/>
    <w:rsid w:val="4045299A"/>
    <w:rsid w:val="40492B71"/>
    <w:rsid w:val="404947B4"/>
    <w:rsid w:val="404C3AE7"/>
    <w:rsid w:val="404C443F"/>
    <w:rsid w:val="404E108E"/>
    <w:rsid w:val="4050374E"/>
    <w:rsid w:val="40512CF7"/>
    <w:rsid w:val="40562031"/>
    <w:rsid w:val="405A4BF7"/>
    <w:rsid w:val="405A796B"/>
    <w:rsid w:val="405B0E83"/>
    <w:rsid w:val="406001B3"/>
    <w:rsid w:val="406153E5"/>
    <w:rsid w:val="40623C70"/>
    <w:rsid w:val="40653681"/>
    <w:rsid w:val="40690695"/>
    <w:rsid w:val="40692CB1"/>
    <w:rsid w:val="407159DB"/>
    <w:rsid w:val="4075378D"/>
    <w:rsid w:val="40774265"/>
    <w:rsid w:val="40796870"/>
    <w:rsid w:val="407B1D7B"/>
    <w:rsid w:val="407C7EF7"/>
    <w:rsid w:val="407D7065"/>
    <w:rsid w:val="40802521"/>
    <w:rsid w:val="4081322D"/>
    <w:rsid w:val="4081392B"/>
    <w:rsid w:val="408215BD"/>
    <w:rsid w:val="408415E1"/>
    <w:rsid w:val="40841680"/>
    <w:rsid w:val="40841A68"/>
    <w:rsid w:val="40854424"/>
    <w:rsid w:val="40867652"/>
    <w:rsid w:val="40871E6A"/>
    <w:rsid w:val="40891FEE"/>
    <w:rsid w:val="408A3175"/>
    <w:rsid w:val="408C4406"/>
    <w:rsid w:val="408F0E73"/>
    <w:rsid w:val="40900DAB"/>
    <w:rsid w:val="409353F0"/>
    <w:rsid w:val="4094222E"/>
    <w:rsid w:val="40947E9B"/>
    <w:rsid w:val="40956767"/>
    <w:rsid w:val="40962FD3"/>
    <w:rsid w:val="409730B7"/>
    <w:rsid w:val="409A0718"/>
    <w:rsid w:val="409A0A27"/>
    <w:rsid w:val="409E1109"/>
    <w:rsid w:val="409E6B92"/>
    <w:rsid w:val="409F27FE"/>
    <w:rsid w:val="40A178B3"/>
    <w:rsid w:val="40A201DD"/>
    <w:rsid w:val="40A351A3"/>
    <w:rsid w:val="40A35474"/>
    <w:rsid w:val="40A6238B"/>
    <w:rsid w:val="40A62518"/>
    <w:rsid w:val="40A67F83"/>
    <w:rsid w:val="40B14A65"/>
    <w:rsid w:val="40B21A2E"/>
    <w:rsid w:val="40B35CF2"/>
    <w:rsid w:val="40B7100B"/>
    <w:rsid w:val="40BB6F50"/>
    <w:rsid w:val="40BC44EA"/>
    <w:rsid w:val="40BD0532"/>
    <w:rsid w:val="40BE17EC"/>
    <w:rsid w:val="40C14FE2"/>
    <w:rsid w:val="40C80DC7"/>
    <w:rsid w:val="40C840C5"/>
    <w:rsid w:val="40C84DF3"/>
    <w:rsid w:val="40C87213"/>
    <w:rsid w:val="40C911D9"/>
    <w:rsid w:val="40C91229"/>
    <w:rsid w:val="40C9307D"/>
    <w:rsid w:val="40C9612E"/>
    <w:rsid w:val="40CA2AC2"/>
    <w:rsid w:val="40CB0971"/>
    <w:rsid w:val="40CB39DA"/>
    <w:rsid w:val="40CE5B03"/>
    <w:rsid w:val="40D005DB"/>
    <w:rsid w:val="40D030FF"/>
    <w:rsid w:val="40D03A80"/>
    <w:rsid w:val="40D52825"/>
    <w:rsid w:val="40D80AAE"/>
    <w:rsid w:val="40DA4BE4"/>
    <w:rsid w:val="40DB0D7F"/>
    <w:rsid w:val="40DD2502"/>
    <w:rsid w:val="40DE260B"/>
    <w:rsid w:val="40E00AB8"/>
    <w:rsid w:val="40E33964"/>
    <w:rsid w:val="40E43188"/>
    <w:rsid w:val="40E536D8"/>
    <w:rsid w:val="40E67DAD"/>
    <w:rsid w:val="40E754A2"/>
    <w:rsid w:val="40E9543C"/>
    <w:rsid w:val="40E96C0F"/>
    <w:rsid w:val="40EC0BF6"/>
    <w:rsid w:val="40EC55F0"/>
    <w:rsid w:val="40F24438"/>
    <w:rsid w:val="40F2549F"/>
    <w:rsid w:val="40F37339"/>
    <w:rsid w:val="40F47BCD"/>
    <w:rsid w:val="40F62C2C"/>
    <w:rsid w:val="40F8150E"/>
    <w:rsid w:val="40FA682D"/>
    <w:rsid w:val="40FA6C2E"/>
    <w:rsid w:val="40FB1462"/>
    <w:rsid w:val="40FC5C60"/>
    <w:rsid w:val="40FD6D2F"/>
    <w:rsid w:val="41012B87"/>
    <w:rsid w:val="41013B3D"/>
    <w:rsid w:val="41015730"/>
    <w:rsid w:val="410353A9"/>
    <w:rsid w:val="41036D74"/>
    <w:rsid w:val="410571AB"/>
    <w:rsid w:val="41062B7C"/>
    <w:rsid w:val="410A0D67"/>
    <w:rsid w:val="410F198C"/>
    <w:rsid w:val="4110023E"/>
    <w:rsid w:val="41116563"/>
    <w:rsid w:val="411465D3"/>
    <w:rsid w:val="411575AE"/>
    <w:rsid w:val="41165634"/>
    <w:rsid w:val="41186D80"/>
    <w:rsid w:val="411C7F20"/>
    <w:rsid w:val="411D5AC8"/>
    <w:rsid w:val="411E6C24"/>
    <w:rsid w:val="41200AE9"/>
    <w:rsid w:val="41211A7D"/>
    <w:rsid w:val="41241B8D"/>
    <w:rsid w:val="412670BD"/>
    <w:rsid w:val="41271C6B"/>
    <w:rsid w:val="412737CA"/>
    <w:rsid w:val="412B703D"/>
    <w:rsid w:val="412B71A3"/>
    <w:rsid w:val="412D27EF"/>
    <w:rsid w:val="412E6E05"/>
    <w:rsid w:val="41347AF9"/>
    <w:rsid w:val="413951B3"/>
    <w:rsid w:val="413B3EB7"/>
    <w:rsid w:val="413E0BA2"/>
    <w:rsid w:val="413E143E"/>
    <w:rsid w:val="414045D7"/>
    <w:rsid w:val="41413CCB"/>
    <w:rsid w:val="414315C6"/>
    <w:rsid w:val="41460AE8"/>
    <w:rsid w:val="41466726"/>
    <w:rsid w:val="41471FF6"/>
    <w:rsid w:val="41481376"/>
    <w:rsid w:val="41482BE0"/>
    <w:rsid w:val="414A5C7A"/>
    <w:rsid w:val="414C541E"/>
    <w:rsid w:val="414D223A"/>
    <w:rsid w:val="4150167B"/>
    <w:rsid w:val="41505E04"/>
    <w:rsid w:val="41510947"/>
    <w:rsid w:val="41524DEE"/>
    <w:rsid w:val="41527E46"/>
    <w:rsid w:val="41592811"/>
    <w:rsid w:val="415957A9"/>
    <w:rsid w:val="415D51FC"/>
    <w:rsid w:val="415E334E"/>
    <w:rsid w:val="415E3649"/>
    <w:rsid w:val="415F4FE6"/>
    <w:rsid w:val="416361A5"/>
    <w:rsid w:val="416405E2"/>
    <w:rsid w:val="416857C7"/>
    <w:rsid w:val="416974B9"/>
    <w:rsid w:val="416F2F53"/>
    <w:rsid w:val="416F4D75"/>
    <w:rsid w:val="41716983"/>
    <w:rsid w:val="41722D44"/>
    <w:rsid w:val="417320FD"/>
    <w:rsid w:val="417370FF"/>
    <w:rsid w:val="417903CF"/>
    <w:rsid w:val="417920AA"/>
    <w:rsid w:val="417A56CA"/>
    <w:rsid w:val="417B539A"/>
    <w:rsid w:val="417F50AA"/>
    <w:rsid w:val="418137FE"/>
    <w:rsid w:val="41826AA8"/>
    <w:rsid w:val="418304A0"/>
    <w:rsid w:val="41831277"/>
    <w:rsid w:val="418439A5"/>
    <w:rsid w:val="41846C19"/>
    <w:rsid w:val="41882853"/>
    <w:rsid w:val="41891118"/>
    <w:rsid w:val="418924F8"/>
    <w:rsid w:val="418D5219"/>
    <w:rsid w:val="418D7AD0"/>
    <w:rsid w:val="418E3225"/>
    <w:rsid w:val="418E5942"/>
    <w:rsid w:val="41905733"/>
    <w:rsid w:val="4195230F"/>
    <w:rsid w:val="419646FE"/>
    <w:rsid w:val="419827E6"/>
    <w:rsid w:val="41997D19"/>
    <w:rsid w:val="419C1E0C"/>
    <w:rsid w:val="419D4912"/>
    <w:rsid w:val="419D729D"/>
    <w:rsid w:val="419E5175"/>
    <w:rsid w:val="41A05324"/>
    <w:rsid w:val="41A11FD9"/>
    <w:rsid w:val="41A2237B"/>
    <w:rsid w:val="41A26429"/>
    <w:rsid w:val="41A325F4"/>
    <w:rsid w:val="41A32712"/>
    <w:rsid w:val="41A37C90"/>
    <w:rsid w:val="41A45EE3"/>
    <w:rsid w:val="41A76962"/>
    <w:rsid w:val="41AA389D"/>
    <w:rsid w:val="41AA38FE"/>
    <w:rsid w:val="41AB50B1"/>
    <w:rsid w:val="41AB6773"/>
    <w:rsid w:val="41AC0FB0"/>
    <w:rsid w:val="41AE0985"/>
    <w:rsid w:val="41AE4375"/>
    <w:rsid w:val="41B14D04"/>
    <w:rsid w:val="41B64B1D"/>
    <w:rsid w:val="41B825CE"/>
    <w:rsid w:val="41BB1614"/>
    <w:rsid w:val="41BF0B13"/>
    <w:rsid w:val="41C0182F"/>
    <w:rsid w:val="41C021C2"/>
    <w:rsid w:val="41C20C16"/>
    <w:rsid w:val="41C36456"/>
    <w:rsid w:val="41C45B80"/>
    <w:rsid w:val="41C569AD"/>
    <w:rsid w:val="41CA4F88"/>
    <w:rsid w:val="41D35C62"/>
    <w:rsid w:val="41DE398B"/>
    <w:rsid w:val="41DE670B"/>
    <w:rsid w:val="41DF1C49"/>
    <w:rsid w:val="41DF5DD8"/>
    <w:rsid w:val="41E0347D"/>
    <w:rsid w:val="41E04AD8"/>
    <w:rsid w:val="41E075E7"/>
    <w:rsid w:val="41E137CC"/>
    <w:rsid w:val="41E23C10"/>
    <w:rsid w:val="41E41116"/>
    <w:rsid w:val="41E719D6"/>
    <w:rsid w:val="41E830AF"/>
    <w:rsid w:val="41E9047B"/>
    <w:rsid w:val="41E9600F"/>
    <w:rsid w:val="41EA388D"/>
    <w:rsid w:val="41F05635"/>
    <w:rsid w:val="41F1664F"/>
    <w:rsid w:val="41F20CD9"/>
    <w:rsid w:val="41F224AD"/>
    <w:rsid w:val="41F46930"/>
    <w:rsid w:val="41F63527"/>
    <w:rsid w:val="41FA118E"/>
    <w:rsid w:val="41FB056D"/>
    <w:rsid w:val="41FC184A"/>
    <w:rsid w:val="41FD6735"/>
    <w:rsid w:val="41FE6F51"/>
    <w:rsid w:val="41FF4AED"/>
    <w:rsid w:val="42001B71"/>
    <w:rsid w:val="420337A2"/>
    <w:rsid w:val="42045F05"/>
    <w:rsid w:val="4205072A"/>
    <w:rsid w:val="42055191"/>
    <w:rsid w:val="42086CCB"/>
    <w:rsid w:val="42093571"/>
    <w:rsid w:val="420945A0"/>
    <w:rsid w:val="420D31F4"/>
    <w:rsid w:val="420D7833"/>
    <w:rsid w:val="420E58FA"/>
    <w:rsid w:val="421168FE"/>
    <w:rsid w:val="421170E4"/>
    <w:rsid w:val="42127DF8"/>
    <w:rsid w:val="42136B42"/>
    <w:rsid w:val="42167291"/>
    <w:rsid w:val="42170E07"/>
    <w:rsid w:val="42171EC0"/>
    <w:rsid w:val="42176D46"/>
    <w:rsid w:val="4218076A"/>
    <w:rsid w:val="421D628C"/>
    <w:rsid w:val="421E026B"/>
    <w:rsid w:val="421E25CF"/>
    <w:rsid w:val="421E2916"/>
    <w:rsid w:val="421E7EDD"/>
    <w:rsid w:val="42226255"/>
    <w:rsid w:val="4226382E"/>
    <w:rsid w:val="4226397A"/>
    <w:rsid w:val="42266A70"/>
    <w:rsid w:val="42283F66"/>
    <w:rsid w:val="422C0F29"/>
    <w:rsid w:val="422D1739"/>
    <w:rsid w:val="422E2C13"/>
    <w:rsid w:val="422F22DC"/>
    <w:rsid w:val="42350F27"/>
    <w:rsid w:val="42352230"/>
    <w:rsid w:val="42360AA0"/>
    <w:rsid w:val="423719C1"/>
    <w:rsid w:val="4237216B"/>
    <w:rsid w:val="42377EF8"/>
    <w:rsid w:val="42386D98"/>
    <w:rsid w:val="42404B0F"/>
    <w:rsid w:val="42405392"/>
    <w:rsid w:val="42417A70"/>
    <w:rsid w:val="42420934"/>
    <w:rsid w:val="424244D8"/>
    <w:rsid w:val="4248593B"/>
    <w:rsid w:val="424A03BC"/>
    <w:rsid w:val="42500679"/>
    <w:rsid w:val="42575E61"/>
    <w:rsid w:val="425840CA"/>
    <w:rsid w:val="425E1E06"/>
    <w:rsid w:val="425E20DD"/>
    <w:rsid w:val="425E5CF8"/>
    <w:rsid w:val="425F6780"/>
    <w:rsid w:val="42606180"/>
    <w:rsid w:val="42616D93"/>
    <w:rsid w:val="42620794"/>
    <w:rsid w:val="4264573F"/>
    <w:rsid w:val="426534DD"/>
    <w:rsid w:val="42656B8B"/>
    <w:rsid w:val="42663023"/>
    <w:rsid w:val="42663118"/>
    <w:rsid w:val="42690BBC"/>
    <w:rsid w:val="426A5C5E"/>
    <w:rsid w:val="426B4D1E"/>
    <w:rsid w:val="426C777F"/>
    <w:rsid w:val="426E3D16"/>
    <w:rsid w:val="42702207"/>
    <w:rsid w:val="42717376"/>
    <w:rsid w:val="427174A4"/>
    <w:rsid w:val="42740D13"/>
    <w:rsid w:val="42742B3C"/>
    <w:rsid w:val="42756307"/>
    <w:rsid w:val="427837DC"/>
    <w:rsid w:val="427B6482"/>
    <w:rsid w:val="427C55C2"/>
    <w:rsid w:val="42811884"/>
    <w:rsid w:val="428130FF"/>
    <w:rsid w:val="42841B15"/>
    <w:rsid w:val="42864EB8"/>
    <w:rsid w:val="428B02FF"/>
    <w:rsid w:val="428C11B6"/>
    <w:rsid w:val="428D54D8"/>
    <w:rsid w:val="42905F40"/>
    <w:rsid w:val="42945625"/>
    <w:rsid w:val="42973780"/>
    <w:rsid w:val="4298719B"/>
    <w:rsid w:val="42990CF1"/>
    <w:rsid w:val="429A75D2"/>
    <w:rsid w:val="429B6C2D"/>
    <w:rsid w:val="429C41A5"/>
    <w:rsid w:val="42A1500A"/>
    <w:rsid w:val="42AA270D"/>
    <w:rsid w:val="42AC44AF"/>
    <w:rsid w:val="42AC7C9B"/>
    <w:rsid w:val="42AD1123"/>
    <w:rsid w:val="42AD6A64"/>
    <w:rsid w:val="42AD7C1C"/>
    <w:rsid w:val="42AE60CC"/>
    <w:rsid w:val="42AE683B"/>
    <w:rsid w:val="42B10A5C"/>
    <w:rsid w:val="42B14C3C"/>
    <w:rsid w:val="42B25F7F"/>
    <w:rsid w:val="42B31A5B"/>
    <w:rsid w:val="42B44CDA"/>
    <w:rsid w:val="42B509CC"/>
    <w:rsid w:val="42B50A67"/>
    <w:rsid w:val="42BB0F5D"/>
    <w:rsid w:val="42BD0987"/>
    <w:rsid w:val="42BD3360"/>
    <w:rsid w:val="42BE3D34"/>
    <w:rsid w:val="42BF1BB5"/>
    <w:rsid w:val="42C07F97"/>
    <w:rsid w:val="42C41F8A"/>
    <w:rsid w:val="42C45C78"/>
    <w:rsid w:val="42C56941"/>
    <w:rsid w:val="42C76CA2"/>
    <w:rsid w:val="42C80DF5"/>
    <w:rsid w:val="42C843FC"/>
    <w:rsid w:val="42CE78EE"/>
    <w:rsid w:val="42CF6C6B"/>
    <w:rsid w:val="42CF7EC1"/>
    <w:rsid w:val="42D02332"/>
    <w:rsid w:val="42D100F2"/>
    <w:rsid w:val="42D14EEC"/>
    <w:rsid w:val="42D16856"/>
    <w:rsid w:val="42D22E2D"/>
    <w:rsid w:val="42D31393"/>
    <w:rsid w:val="42D674DD"/>
    <w:rsid w:val="42D96A2C"/>
    <w:rsid w:val="42DD14BD"/>
    <w:rsid w:val="42DD21EC"/>
    <w:rsid w:val="42DE7B3C"/>
    <w:rsid w:val="42E020A5"/>
    <w:rsid w:val="42E236F0"/>
    <w:rsid w:val="42E33021"/>
    <w:rsid w:val="42E53006"/>
    <w:rsid w:val="42E56410"/>
    <w:rsid w:val="42E60C04"/>
    <w:rsid w:val="42E80296"/>
    <w:rsid w:val="42F03476"/>
    <w:rsid w:val="42F1136F"/>
    <w:rsid w:val="42F65A21"/>
    <w:rsid w:val="42F750B7"/>
    <w:rsid w:val="42F86F5F"/>
    <w:rsid w:val="42F90AC1"/>
    <w:rsid w:val="42FA0CE2"/>
    <w:rsid w:val="42FA5D3A"/>
    <w:rsid w:val="42FB26AB"/>
    <w:rsid w:val="42FB63BE"/>
    <w:rsid w:val="42FB6492"/>
    <w:rsid w:val="42FC47F0"/>
    <w:rsid w:val="42FE2E7A"/>
    <w:rsid w:val="4300004A"/>
    <w:rsid w:val="430136F1"/>
    <w:rsid w:val="43020E85"/>
    <w:rsid w:val="43022FBC"/>
    <w:rsid w:val="43054A86"/>
    <w:rsid w:val="43082A34"/>
    <w:rsid w:val="430913FD"/>
    <w:rsid w:val="430B75E1"/>
    <w:rsid w:val="430C73FB"/>
    <w:rsid w:val="430C772C"/>
    <w:rsid w:val="430E1C49"/>
    <w:rsid w:val="430F1187"/>
    <w:rsid w:val="431378A0"/>
    <w:rsid w:val="43137A53"/>
    <w:rsid w:val="43146CA6"/>
    <w:rsid w:val="43155AD1"/>
    <w:rsid w:val="431637BA"/>
    <w:rsid w:val="431A5486"/>
    <w:rsid w:val="431B62BF"/>
    <w:rsid w:val="431C04A3"/>
    <w:rsid w:val="431C1ECC"/>
    <w:rsid w:val="431D0E9B"/>
    <w:rsid w:val="431E1913"/>
    <w:rsid w:val="43214566"/>
    <w:rsid w:val="4321616D"/>
    <w:rsid w:val="432234B6"/>
    <w:rsid w:val="432557B1"/>
    <w:rsid w:val="43261949"/>
    <w:rsid w:val="43273343"/>
    <w:rsid w:val="432837C1"/>
    <w:rsid w:val="432B1A38"/>
    <w:rsid w:val="432D7D92"/>
    <w:rsid w:val="432F2AB5"/>
    <w:rsid w:val="43313554"/>
    <w:rsid w:val="43313774"/>
    <w:rsid w:val="43356FDD"/>
    <w:rsid w:val="43370682"/>
    <w:rsid w:val="433A20D5"/>
    <w:rsid w:val="433B2B58"/>
    <w:rsid w:val="433C5A0B"/>
    <w:rsid w:val="433C5D2E"/>
    <w:rsid w:val="433E50C2"/>
    <w:rsid w:val="433E71A7"/>
    <w:rsid w:val="433F4ABD"/>
    <w:rsid w:val="433F5E15"/>
    <w:rsid w:val="43416175"/>
    <w:rsid w:val="4343044B"/>
    <w:rsid w:val="4344744A"/>
    <w:rsid w:val="4346139F"/>
    <w:rsid w:val="43473358"/>
    <w:rsid w:val="434965AD"/>
    <w:rsid w:val="434C0897"/>
    <w:rsid w:val="434E0D38"/>
    <w:rsid w:val="43581A48"/>
    <w:rsid w:val="4359087C"/>
    <w:rsid w:val="435C6265"/>
    <w:rsid w:val="435E22E0"/>
    <w:rsid w:val="435F3A19"/>
    <w:rsid w:val="436102BD"/>
    <w:rsid w:val="43610BE2"/>
    <w:rsid w:val="4362490A"/>
    <w:rsid w:val="43630C66"/>
    <w:rsid w:val="43665A0F"/>
    <w:rsid w:val="43675A36"/>
    <w:rsid w:val="43685920"/>
    <w:rsid w:val="43690687"/>
    <w:rsid w:val="4369332E"/>
    <w:rsid w:val="43694EFB"/>
    <w:rsid w:val="436B2764"/>
    <w:rsid w:val="436B3F2C"/>
    <w:rsid w:val="436E2652"/>
    <w:rsid w:val="436F040C"/>
    <w:rsid w:val="43722229"/>
    <w:rsid w:val="43724C16"/>
    <w:rsid w:val="43746B3C"/>
    <w:rsid w:val="43792A76"/>
    <w:rsid w:val="43795A59"/>
    <w:rsid w:val="437A0A4B"/>
    <w:rsid w:val="437B3DB1"/>
    <w:rsid w:val="437C6ECF"/>
    <w:rsid w:val="437E59EA"/>
    <w:rsid w:val="43844FBA"/>
    <w:rsid w:val="438450C5"/>
    <w:rsid w:val="4387524D"/>
    <w:rsid w:val="43883894"/>
    <w:rsid w:val="438A757E"/>
    <w:rsid w:val="438C7E21"/>
    <w:rsid w:val="438E0DBB"/>
    <w:rsid w:val="438E273C"/>
    <w:rsid w:val="43955F9B"/>
    <w:rsid w:val="4398397A"/>
    <w:rsid w:val="43997E02"/>
    <w:rsid w:val="439D0B75"/>
    <w:rsid w:val="43A008F5"/>
    <w:rsid w:val="43A04E4F"/>
    <w:rsid w:val="43A23288"/>
    <w:rsid w:val="43A30270"/>
    <w:rsid w:val="43A3329D"/>
    <w:rsid w:val="43A46161"/>
    <w:rsid w:val="43A51399"/>
    <w:rsid w:val="43A609B3"/>
    <w:rsid w:val="43A66C4C"/>
    <w:rsid w:val="43A82680"/>
    <w:rsid w:val="43A870F8"/>
    <w:rsid w:val="43A94CA5"/>
    <w:rsid w:val="43AE0794"/>
    <w:rsid w:val="43AF56F0"/>
    <w:rsid w:val="43B00E3D"/>
    <w:rsid w:val="43B15879"/>
    <w:rsid w:val="43B229FB"/>
    <w:rsid w:val="43B24AA6"/>
    <w:rsid w:val="43B3559D"/>
    <w:rsid w:val="43B4429A"/>
    <w:rsid w:val="43B5055F"/>
    <w:rsid w:val="43B61103"/>
    <w:rsid w:val="43B653C4"/>
    <w:rsid w:val="43B7656E"/>
    <w:rsid w:val="43B949CF"/>
    <w:rsid w:val="43BA2619"/>
    <w:rsid w:val="43BA2B76"/>
    <w:rsid w:val="43BB7A9C"/>
    <w:rsid w:val="43BD1E12"/>
    <w:rsid w:val="43BD2E57"/>
    <w:rsid w:val="43BF20F5"/>
    <w:rsid w:val="43BF3741"/>
    <w:rsid w:val="43C03703"/>
    <w:rsid w:val="43C04DA5"/>
    <w:rsid w:val="43C27F8A"/>
    <w:rsid w:val="43C33C8B"/>
    <w:rsid w:val="43C4139F"/>
    <w:rsid w:val="43C7272D"/>
    <w:rsid w:val="43C81F9D"/>
    <w:rsid w:val="43C838CC"/>
    <w:rsid w:val="43C8687F"/>
    <w:rsid w:val="43CA02D8"/>
    <w:rsid w:val="43CA1E6F"/>
    <w:rsid w:val="43CB1238"/>
    <w:rsid w:val="43CC06C4"/>
    <w:rsid w:val="43CD036C"/>
    <w:rsid w:val="43CE5406"/>
    <w:rsid w:val="43D01098"/>
    <w:rsid w:val="43D0207E"/>
    <w:rsid w:val="43D27CEA"/>
    <w:rsid w:val="43D4509A"/>
    <w:rsid w:val="43DA1B2E"/>
    <w:rsid w:val="43DE007B"/>
    <w:rsid w:val="43E1118F"/>
    <w:rsid w:val="43E72D84"/>
    <w:rsid w:val="43EA40B6"/>
    <w:rsid w:val="43EB0D66"/>
    <w:rsid w:val="43EC619B"/>
    <w:rsid w:val="43ED63D9"/>
    <w:rsid w:val="43EF3A90"/>
    <w:rsid w:val="43EF6969"/>
    <w:rsid w:val="43F14AED"/>
    <w:rsid w:val="43F241C4"/>
    <w:rsid w:val="43F57E70"/>
    <w:rsid w:val="43F81F10"/>
    <w:rsid w:val="43F95442"/>
    <w:rsid w:val="43FC07B1"/>
    <w:rsid w:val="43FD18A3"/>
    <w:rsid w:val="43FF46AD"/>
    <w:rsid w:val="43FF59F8"/>
    <w:rsid w:val="440039CD"/>
    <w:rsid w:val="44027DB5"/>
    <w:rsid w:val="44040F98"/>
    <w:rsid w:val="44043A3C"/>
    <w:rsid w:val="44061AF9"/>
    <w:rsid w:val="44071105"/>
    <w:rsid w:val="44080413"/>
    <w:rsid w:val="440D1668"/>
    <w:rsid w:val="44112C2C"/>
    <w:rsid w:val="44114416"/>
    <w:rsid w:val="44124BA0"/>
    <w:rsid w:val="4413441C"/>
    <w:rsid w:val="441359A1"/>
    <w:rsid w:val="44135F99"/>
    <w:rsid w:val="4415429D"/>
    <w:rsid w:val="441827BE"/>
    <w:rsid w:val="44196CB8"/>
    <w:rsid w:val="441B123C"/>
    <w:rsid w:val="441B3E58"/>
    <w:rsid w:val="441B4ECA"/>
    <w:rsid w:val="441B508C"/>
    <w:rsid w:val="441C78F0"/>
    <w:rsid w:val="441F4BF5"/>
    <w:rsid w:val="44202CEB"/>
    <w:rsid w:val="44203C9B"/>
    <w:rsid w:val="44247311"/>
    <w:rsid w:val="4425412B"/>
    <w:rsid w:val="44272E45"/>
    <w:rsid w:val="44291617"/>
    <w:rsid w:val="442959FD"/>
    <w:rsid w:val="442B1303"/>
    <w:rsid w:val="44306640"/>
    <w:rsid w:val="44311AED"/>
    <w:rsid w:val="44324E8D"/>
    <w:rsid w:val="44342421"/>
    <w:rsid w:val="44352006"/>
    <w:rsid w:val="44356128"/>
    <w:rsid w:val="4436504E"/>
    <w:rsid w:val="44375858"/>
    <w:rsid w:val="44387069"/>
    <w:rsid w:val="44397F62"/>
    <w:rsid w:val="443A64E2"/>
    <w:rsid w:val="443C1A5D"/>
    <w:rsid w:val="443E5F56"/>
    <w:rsid w:val="44427D56"/>
    <w:rsid w:val="44443515"/>
    <w:rsid w:val="44471E0D"/>
    <w:rsid w:val="444734DF"/>
    <w:rsid w:val="4448176A"/>
    <w:rsid w:val="444C627C"/>
    <w:rsid w:val="4450716A"/>
    <w:rsid w:val="44511E05"/>
    <w:rsid w:val="445378F6"/>
    <w:rsid w:val="445572A4"/>
    <w:rsid w:val="4456003F"/>
    <w:rsid w:val="44564039"/>
    <w:rsid w:val="44564756"/>
    <w:rsid w:val="445653D9"/>
    <w:rsid w:val="44572AA8"/>
    <w:rsid w:val="445761E4"/>
    <w:rsid w:val="445771EA"/>
    <w:rsid w:val="44577D3B"/>
    <w:rsid w:val="445A21C9"/>
    <w:rsid w:val="445A7E0F"/>
    <w:rsid w:val="445B7209"/>
    <w:rsid w:val="445C707D"/>
    <w:rsid w:val="445E3062"/>
    <w:rsid w:val="44601C25"/>
    <w:rsid w:val="44602688"/>
    <w:rsid w:val="44614FA6"/>
    <w:rsid w:val="44653215"/>
    <w:rsid w:val="44685CAF"/>
    <w:rsid w:val="4469100F"/>
    <w:rsid w:val="44692CF2"/>
    <w:rsid w:val="4469433F"/>
    <w:rsid w:val="446C0054"/>
    <w:rsid w:val="446C7E18"/>
    <w:rsid w:val="446D295B"/>
    <w:rsid w:val="446F3807"/>
    <w:rsid w:val="44705DBC"/>
    <w:rsid w:val="44707490"/>
    <w:rsid w:val="44722CDF"/>
    <w:rsid w:val="4475335D"/>
    <w:rsid w:val="447545DA"/>
    <w:rsid w:val="44775B02"/>
    <w:rsid w:val="44787FA5"/>
    <w:rsid w:val="447A5723"/>
    <w:rsid w:val="447A6F14"/>
    <w:rsid w:val="447B11A9"/>
    <w:rsid w:val="447C14EC"/>
    <w:rsid w:val="447C6A78"/>
    <w:rsid w:val="447D2C6D"/>
    <w:rsid w:val="447E210B"/>
    <w:rsid w:val="447F7001"/>
    <w:rsid w:val="44801DA4"/>
    <w:rsid w:val="44804BDF"/>
    <w:rsid w:val="44851C5E"/>
    <w:rsid w:val="448704C1"/>
    <w:rsid w:val="448B0761"/>
    <w:rsid w:val="448B3EE8"/>
    <w:rsid w:val="448E02B8"/>
    <w:rsid w:val="448E4914"/>
    <w:rsid w:val="4491600A"/>
    <w:rsid w:val="44933681"/>
    <w:rsid w:val="44970AB7"/>
    <w:rsid w:val="44981AAE"/>
    <w:rsid w:val="449974C9"/>
    <w:rsid w:val="449A46AD"/>
    <w:rsid w:val="449A5943"/>
    <w:rsid w:val="449A7F69"/>
    <w:rsid w:val="449C40BA"/>
    <w:rsid w:val="449E03D0"/>
    <w:rsid w:val="44A0134B"/>
    <w:rsid w:val="44A2410F"/>
    <w:rsid w:val="44A34651"/>
    <w:rsid w:val="44A4410B"/>
    <w:rsid w:val="44A50770"/>
    <w:rsid w:val="44A51DA1"/>
    <w:rsid w:val="44A55B43"/>
    <w:rsid w:val="44A64EC2"/>
    <w:rsid w:val="44A6604D"/>
    <w:rsid w:val="44A7576F"/>
    <w:rsid w:val="44AC1AD6"/>
    <w:rsid w:val="44AC65E6"/>
    <w:rsid w:val="44AD67A6"/>
    <w:rsid w:val="44B061A0"/>
    <w:rsid w:val="44B12E4D"/>
    <w:rsid w:val="44B34888"/>
    <w:rsid w:val="44B96560"/>
    <w:rsid w:val="44B96B16"/>
    <w:rsid w:val="44BA376F"/>
    <w:rsid w:val="44BA4E2B"/>
    <w:rsid w:val="44BB2A2F"/>
    <w:rsid w:val="44BB59C7"/>
    <w:rsid w:val="44BE190F"/>
    <w:rsid w:val="44BE6ADC"/>
    <w:rsid w:val="44C156E1"/>
    <w:rsid w:val="44C3290D"/>
    <w:rsid w:val="44C35365"/>
    <w:rsid w:val="44C3554E"/>
    <w:rsid w:val="44C40246"/>
    <w:rsid w:val="44C42FD2"/>
    <w:rsid w:val="44C70704"/>
    <w:rsid w:val="44C754B3"/>
    <w:rsid w:val="44C85FA3"/>
    <w:rsid w:val="44CB5507"/>
    <w:rsid w:val="44CB7AC9"/>
    <w:rsid w:val="44CC1407"/>
    <w:rsid w:val="44CC4762"/>
    <w:rsid w:val="44CD7275"/>
    <w:rsid w:val="44CE0C13"/>
    <w:rsid w:val="44CE3AE5"/>
    <w:rsid w:val="44CF05FB"/>
    <w:rsid w:val="44CF1338"/>
    <w:rsid w:val="44D902B3"/>
    <w:rsid w:val="44D94B0F"/>
    <w:rsid w:val="44DA2216"/>
    <w:rsid w:val="44DB2B41"/>
    <w:rsid w:val="44DC4384"/>
    <w:rsid w:val="44DD012D"/>
    <w:rsid w:val="44DE202F"/>
    <w:rsid w:val="44E03784"/>
    <w:rsid w:val="44E10F71"/>
    <w:rsid w:val="44E1271D"/>
    <w:rsid w:val="44E4127F"/>
    <w:rsid w:val="44E46540"/>
    <w:rsid w:val="44E46E98"/>
    <w:rsid w:val="44E676FC"/>
    <w:rsid w:val="44E67B47"/>
    <w:rsid w:val="44E7392C"/>
    <w:rsid w:val="44E81AF3"/>
    <w:rsid w:val="44E82E8C"/>
    <w:rsid w:val="44EB33FF"/>
    <w:rsid w:val="44EB49D9"/>
    <w:rsid w:val="44EC0184"/>
    <w:rsid w:val="44EE081D"/>
    <w:rsid w:val="44EE5AB8"/>
    <w:rsid w:val="44F017A7"/>
    <w:rsid w:val="44F129CD"/>
    <w:rsid w:val="44F146E0"/>
    <w:rsid w:val="44F26E93"/>
    <w:rsid w:val="44F421C2"/>
    <w:rsid w:val="44F86EB4"/>
    <w:rsid w:val="44FC6540"/>
    <w:rsid w:val="44FC7AE2"/>
    <w:rsid w:val="45000041"/>
    <w:rsid w:val="4503227A"/>
    <w:rsid w:val="450341E7"/>
    <w:rsid w:val="45090F78"/>
    <w:rsid w:val="45093307"/>
    <w:rsid w:val="4509606D"/>
    <w:rsid w:val="450A6800"/>
    <w:rsid w:val="450C7CC3"/>
    <w:rsid w:val="450D03A5"/>
    <w:rsid w:val="450D70DE"/>
    <w:rsid w:val="450F071B"/>
    <w:rsid w:val="450F74DA"/>
    <w:rsid w:val="45120C7C"/>
    <w:rsid w:val="451464C5"/>
    <w:rsid w:val="451669DA"/>
    <w:rsid w:val="45172D26"/>
    <w:rsid w:val="45173807"/>
    <w:rsid w:val="45182A5E"/>
    <w:rsid w:val="451955E2"/>
    <w:rsid w:val="45196FEB"/>
    <w:rsid w:val="451E23E4"/>
    <w:rsid w:val="451E7897"/>
    <w:rsid w:val="451E7925"/>
    <w:rsid w:val="451F3CEA"/>
    <w:rsid w:val="451F6E84"/>
    <w:rsid w:val="45216DF8"/>
    <w:rsid w:val="452250F3"/>
    <w:rsid w:val="4522572B"/>
    <w:rsid w:val="45243101"/>
    <w:rsid w:val="45250A5A"/>
    <w:rsid w:val="452528DC"/>
    <w:rsid w:val="45263E6F"/>
    <w:rsid w:val="452A1919"/>
    <w:rsid w:val="452D4EDF"/>
    <w:rsid w:val="452D553F"/>
    <w:rsid w:val="452E1C7B"/>
    <w:rsid w:val="45314099"/>
    <w:rsid w:val="453172A4"/>
    <w:rsid w:val="45355C15"/>
    <w:rsid w:val="45363546"/>
    <w:rsid w:val="4536759C"/>
    <w:rsid w:val="453845D7"/>
    <w:rsid w:val="453A57F6"/>
    <w:rsid w:val="453C14D6"/>
    <w:rsid w:val="454208AB"/>
    <w:rsid w:val="45435AB9"/>
    <w:rsid w:val="45444F0C"/>
    <w:rsid w:val="45452D77"/>
    <w:rsid w:val="454702E2"/>
    <w:rsid w:val="454928B7"/>
    <w:rsid w:val="454A3D9B"/>
    <w:rsid w:val="454A558E"/>
    <w:rsid w:val="454B5CE7"/>
    <w:rsid w:val="454E0D0B"/>
    <w:rsid w:val="454E4272"/>
    <w:rsid w:val="45516122"/>
    <w:rsid w:val="455300C6"/>
    <w:rsid w:val="4554117A"/>
    <w:rsid w:val="455577F9"/>
    <w:rsid w:val="4556272F"/>
    <w:rsid w:val="45572F7A"/>
    <w:rsid w:val="455737FA"/>
    <w:rsid w:val="45577287"/>
    <w:rsid w:val="45580A6A"/>
    <w:rsid w:val="455840E9"/>
    <w:rsid w:val="455D381A"/>
    <w:rsid w:val="455E5623"/>
    <w:rsid w:val="45622047"/>
    <w:rsid w:val="45655108"/>
    <w:rsid w:val="45662C59"/>
    <w:rsid w:val="4566494C"/>
    <w:rsid w:val="45665DCD"/>
    <w:rsid w:val="456800F9"/>
    <w:rsid w:val="456968A3"/>
    <w:rsid w:val="456A4EB9"/>
    <w:rsid w:val="456C6501"/>
    <w:rsid w:val="456D10B4"/>
    <w:rsid w:val="45710D5E"/>
    <w:rsid w:val="45724BF7"/>
    <w:rsid w:val="4573309C"/>
    <w:rsid w:val="45742404"/>
    <w:rsid w:val="45763AF8"/>
    <w:rsid w:val="457828F7"/>
    <w:rsid w:val="457C2773"/>
    <w:rsid w:val="457C7DD3"/>
    <w:rsid w:val="457E1D33"/>
    <w:rsid w:val="45806C8D"/>
    <w:rsid w:val="45824ABA"/>
    <w:rsid w:val="458874B7"/>
    <w:rsid w:val="458A1A8D"/>
    <w:rsid w:val="458A6283"/>
    <w:rsid w:val="458B7552"/>
    <w:rsid w:val="458F15FC"/>
    <w:rsid w:val="45910C9F"/>
    <w:rsid w:val="45910E4B"/>
    <w:rsid w:val="45914105"/>
    <w:rsid w:val="45915504"/>
    <w:rsid w:val="459160B5"/>
    <w:rsid w:val="45930A7C"/>
    <w:rsid w:val="45951600"/>
    <w:rsid w:val="459550CE"/>
    <w:rsid w:val="45957D4D"/>
    <w:rsid w:val="459B4E08"/>
    <w:rsid w:val="459C1135"/>
    <w:rsid w:val="45A06E17"/>
    <w:rsid w:val="45A37354"/>
    <w:rsid w:val="45A51953"/>
    <w:rsid w:val="45A7538C"/>
    <w:rsid w:val="45A76A74"/>
    <w:rsid w:val="45A8380C"/>
    <w:rsid w:val="45A9424F"/>
    <w:rsid w:val="45A96F9C"/>
    <w:rsid w:val="45AB3C93"/>
    <w:rsid w:val="45AB6FE3"/>
    <w:rsid w:val="45AB7F9C"/>
    <w:rsid w:val="45AC24C0"/>
    <w:rsid w:val="45AD631F"/>
    <w:rsid w:val="45B2654D"/>
    <w:rsid w:val="45B37DE1"/>
    <w:rsid w:val="45B55169"/>
    <w:rsid w:val="45B80DAE"/>
    <w:rsid w:val="45BD2CD6"/>
    <w:rsid w:val="45BD3759"/>
    <w:rsid w:val="45BE323B"/>
    <w:rsid w:val="45BF00AC"/>
    <w:rsid w:val="45BF5E16"/>
    <w:rsid w:val="45C32B1D"/>
    <w:rsid w:val="45C37605"/>
    <w:rsid w:val="45C51CDC"/>
    <w:rsid w:val="45CD09A5"/>
    <w:rsid w:val="45D5106A"/>
    <w:rsid w:val="45D96DF5"/>
    <w:rsid w:val="45DC457B"/>
    <w:rsid w:val="45DC693A"/>
    <w:rsid w:val="45DD0844"/>
    <w:rsid w:val="45DD4108"/>
    <w:rsid w:val="45DF16DB"/>
    <w:rsid w:val="45E047DD"/>
    <w:rsid w:val="45E16C04"/>
    <w:rsid w:val="45E20A56"/>
    <w:rsid w:val="45E21341"/>
    <w:rsid w:val="45E2439A"/>
    <w:rsid w:val="45E54D2D"/>
    <w:rsid w:val="45E56796"/>
    <w:rsid w:val="45E73799"/>
    <w:rsid w:val="45E84CE2"/>
    <w:rsid w:val="45E914A6"/>
    <w:rsid w:val="45E94B98"/>
    <w:rsid w:val="45EA13DA"/>
    <w:rsid w:val="45EC45A2"/>
    <w:rsid w:val="45EE336F"/>
    <w:rsid w:val="45EF46F7"/>
    <w:rsid w:val="45F13B89"/>
    <w:rsid w:val="45F25A07"/>
    <w:rsid w:val="45F514DC"/>
    <w:rsid w:val="45F5263C"/>
    <w:rsid w:val="45F567C8"/>
    <w:rsid w:val="45F6001F"/>
    <w:rsid w:val="45F62C35"/>
    <w:rsid w:val="46003977"/>
    <w:rsid w:val="46022407"/>
    <w:rsid w:val="46046B3C"/>
    <w:rsid w:val="460B77AA"/>
    <w:rsid w:val="460C7A4F"/>
    <w:rsid w:val="460E78E4"/>
    <w:rsid w:val="46116E3E"/>
    <w:rsid w:val="46135C9C"/>
    <w:rsid w:val="46160804"/>
    <w:rsid w:val="46164638"/>
    <w:rsid w:val="461B664D"/>
    <w:rsid w:val="461E2D97"/>
    <w:rsid w:val="461E593F"/>
    <w:rsid w:val="461F35BC"/>
    <w:rsid w:val="46222AD8"/>
    <w:rsid w:val="46227517"/>
    <w:rsid w:val="46240066"/>
    <w:rsid w:val="462646CC"/>
    <w:rsid w:val="4627239D"/>
    <w:rsid w:val="4628270F"/>
    <w:rsid w:val="462B108E"/>
    <w:rsid w:val="462C2C1C"/>
    <w:rsid w:val="462C3D70"/>
    <w:rsid w:val="462D45D7"/>
    <w:rsid w:val="462F32A2"/>
    <w:rsid w:val="463027BC"/>
    <w:rsid w:val="4630725C"/>
    <w:rsid w:val="463135FD"/>
    <w:rsid w:val="46327E7C"/>
    <w:rsid w:val="463426F6"/>
    <w:rsid w:val="463725C3"/>
    <w:rsid w:val="46375F7C"/>
    <w:rsid w:val="4637796C"/>
    <w:rsid w:val="463841E2"/>
    <w:rsid w:val="46394648"/>
    <w:rsid w:val="463B368B"/>
    <w:rsid w:val="463C0686"/>
    <w:rsid w:val="463C5657"/>
    <w:rsid w:val="463E24EA"/>
    <w:rsid w:val="463F48DE"/>
    <w:rsid w:val="46411030"/>
    <w:rsid w:val="46455BFF"/>
    <w:rsid w:val="4648151B"/>
    <w:rsid w:val="46481A1C"/>
    <w:rsid w:val="464A2C03"/>
    <w:rsid w:val="464A71F4"/>
    <w:rsid w:val="464A7EBF"/>
    <w:rsid w:val="464B1E49"/>
    <w:rsid w:val="464B22CF"/>
    <w:rsid w:val="464B7BB6"/>
    <w:rsid w:val="464C22BC"/>
    <w:rsid w:val="464E149D"/>
    <w:rsid w:val="464F7D67"/>
    <w:rsid w:val="465360BD"/>
    <w:rsid w:val="46593E2F"/>
    <w:rsid w:val="465C3041"/>
    <w:rsid w:val="466017CD"/>
    <w:rsid w:val="4661223F"/>
    <w:rsid w:val="4661363F"/>
    <w:rsid w:val="466162C1"/>
    <w:rsid w:val="46677B5A"/>
    <w:rsid w:val="46685FC0"/>
    <w:rsid w:val="466A0B84"/>
    <w:rsid w:val="466A272D"/>
    <w:rsid w:val="466B6454"/>
    <w:rsid w:val="466D40F0"/>
    <w:rsid w:val="466D6CAE"/>
    <w:rsid w:val="46721BF0"/>
    <w:rsid w:val="46722BE7"/>
    <w:rsid w:val="467342B3"/>
    <w:rsid w:val="467371D7"/>
    <w:rsid w:val="467456E2"/>
    <w:rsid w:val="46757655"/>
    <w:rsid w:val="467618B4"/>
    <w:rsid w:val="4677639E"/>
    <w:rsid w:val="467840BF"/>
    <w:rsid w:val="46790750"/>
    <w:rsid w:val="467935F6"/>
    <w:rsid w:val="467B158C"/>
    <w:rsid w:val="467F2BC7"/>
    <w:rsid w:val="46825D11"/>
    <w:rsid w:val="4685135A"/>
    <w:rsid w:val="46852950"/>
    <w:rsid w:val="46864318"/>
    <w:rsid w:val="46867632"/>
    <w:rsid w:val="46870B1B"/>
    <w:rsid w:val="46895BA5"/>
    <w:rsid w:val="468A2C16"/>
    <w:rsid w:val="468C047B"/>
    <w:rsid w:val="468E203F"/>
    <w:rsid w:val="468E3515"/>
    <w:rsid w:val="468E7E96"/>
    <w:rsid w:val="469209DA"/>
    <w:rsid w:val="46936A8E"/>
    <w:rsid w:val="46937458"/>
    <w:rsid w:val="4698227D"/>
    <w:rsid w:val="469A4E62"/>
    <w:rsid w:val="469C3203"/>
    <w:rsid w:val="469D2FA5"/>
    <w:rsid w:val="469E1135"/>
    <w:rsid w:val="469E5901"/>
    <w:rsid w:val="46A30BA2"/>
    <w:rsid w:val="46A56F73"/>
    <w:rsid w:val="46A7672B"/>
    <w:rsid w:val="46A773A4"/>
    <w:rsid w:val="46A80B66"/>
    <w:rsid w:val="46AA6112"/>
    <w:rsid w:val="46AA7991"/>
    <w:rsid w:val="46AF4D6D"/>
    <w:rsid w:val="46B07EB8"/>
    <w:rsid w:val="46B1485B"/>
    <w:rsid w:val="46B241FA"/>
    <w:rsid w:val="46B5169F"/>
    <w:rsid w:val="46B574BC"/>
    <w:rsid w:val="46B85955"/>
    <w:rsid w:val="46BA02A9"/>
    <w:rsid w:val="46BC3F13"/>
    <w:rsid w:val="46BD1F16"/>
    <w:rsid w:val="46BD2658"/>
    <w:rsid w:val="46C02C46"/>
    <w:rsid w:val="46C238DC"/>
    <w:rsid w:val="46C34C56"/>
    <w:rsid w:val="46C41C0D"/>
    <w:rsid w:val="46C52658"/>
    <w:rsid w:val="46C62F4A"/>
    <w:rsid w:val="46C74059"/>
    <w:rsid w:val="46C863EB"/>
    <w:rsid w:val="46CB3EAE"/>
    <w:rsid w:val="46CE67EF"/>
    <w:rsid w:val="46CF7CDA"/>
    <w:rsid w:val="46D045D5"/>
    <w:rsid w:val="46D23688"/>
    <w:rsid w:val="46D43124"/>
    <w:rsid w:val="46D43B47"/>
    <w:rsid w:val="46DA0887"/>
    <w:rsid w:val="46DC63CA"/>
    <w:rsid w:val="46DC6825"/>
    <w:rsid w:val="46DD3609"/>
    <w:rsid w:val="46E12989"/>
    <w:rsid w:val="46EB63F4"/>
    <w:rsid w:val="46EC78ED"/>
    <w:rsid w:val="46ED22B2"/>
    <w:rsid w:val="46EE0C68"/>
    <w:rsid w:val="46EE3889"/>
    <w:rsid w:val="46EF1BCE"/>
    <w:rsid w:val="46F014D6"/>
    <w:rsid w:val="46F06C5E"/>
    <w:rsid w:val="46F22B8C"/>
    <w:rsid w:val="46F352B9"/>
    <w:rsid w:val="46F55C43"/>
    <w:rsid w:val="46F770D1"/>
    <w:rsid w:val="46F80494"/>
    <w:rsid w:val="46FB2809"/>
    <w:rsid w:val="46FC4079"/>
    <w:rsid w:val="46FC72C1"/>
    <w:rsid w:val="46FD24C4"/>
    <w:rsid w:val="46FE2CFA"/>
    <w:rsid w:val="46FE47A9"/>
    <w:rsid w:val="46FF3651"/>
    <w:rsid w:val="47040C7E"/>
    <w:rsid w:val="470655BC"/>
    <w:rsid w:val="47067048"/>
    <w:rsid w:val="47067634"/>
    <w:rsid w:val="47097B9E"/>
    <w:rsid w:val="470E0B62"/>
    <w:rsid w:val="470F4BED"/>
    <w:rsid w:val="471154D3"/>
    <w:rsid w:val="471426BA"/>
    <w:rsid w:val="4714729F"/>
    <w:rsid w:val="47156161"/>
    <w:rsid w:val="47162028"/>
    <w:rsid w:val="47172192"/>
    <w:rsid w:val="47177665"/>
    <w:rsid w:val="4718557F"/>
    <w:rsid w:val="471B0A34"/>
    <w:rsid w:val="471B292E"/>
    <w:rsid w:val="472147D1"/>
    <w:rsid w:val="47216C92"/>
    <w:rsid w:val="47224A5C"/>
    <w:rsid w:val="47243766"/>
    <w:rsid w:val="47261B02"/>
    <w:rsid w:val="47282AF2"/>
    <w:rsid w:val="47287D95"/>
    <w:rsid w:val="472A7B6D"/>
    <w:rsid w:val="472C6837"/>
    <w:rsid w:val="472E753C"/>
    <w:rsid w:val="47323C12"/>
    <w:rsid w:val="47334C6E"/>
    <w:rsid w:val="47342851"/>
    <w:rsid w:val="47354109"/>
    <w:rsid w:val="47360D3E"/>
    <w:rsid w:val="47382691"/>
    <w:rsid w:val="47386A51"/>
    <w:rsid w:val="473A637F"/>
    <w:rsid w:val="473E5A65"/>
    <w:rsid w:val="47414D0A"/>
    <w:rsid w:val="47442771"/>
    <w:rsid w:val="47444538"/>
    <w:rsid w:val="4746471F"/>
    <w:rsid w:val="474C535A"/>
    <w:rsid w:val="474D5883"/>
    <w:rsid w:val="474E3768"/>
    <w:rsid w:val="474E7150"/>
    <w:rsid w:val="474F3401"/>
    <w:rsid w:val="474F5775"/>
    <w:rsid w:val="475260D0"/>
    <w:rsid w:val="475537C9"/>
    <w:rsid w:val="475A122F"/>
    <w:rsid w:val="475C067D"/>
    <w:rsid w:val="475C19BA"/>
    <w:rsid w:val="475C5F4C"/>
    <w:rsid w:val="475D2CBC"/>
    <w:rsid w:val="475D64AB"/>
    <w:rsid w:val="475F34F3"/>
    <w:rsid w:val="47605F55"/>
    <w:rsid w:val="47611432"/>
    <w:rsid w:val="47627733"/>
    <w:rsid w:val="47654FE7"/>
    <w:rsid w:val="47665473"/>
    <w:rsid w:val="4768681E"/>
    <w:rsid w:val="476A6E2D"/>
    <w:rsid w:val="476B1518"/>
    <w:rsid w:val="476F0BF4"/>
    <w:rsid w:val="476F129B"/>
    <w:rsid w:val="47713003"/>
    <w:rsid w:val="477146C3"/>
    <w:rsid w:val="47714A57"/>
    <w:rsid w:val="47721AC0"/>
    <w:rsid w:val="4773199B"/>
    <w:rsid w:val="4773616C"/>
    <w:rsid w:val="47765264"/>
    <w:rsid w:val="4777152E"/>
    <w:rsid w:val="47775622"/>
    <w:rsid w:val="47776B91"/>
    <w:rsid w:val="477B5324"/>
    <w:rsid w:val="477B53E2"/>
    <w:rsid w:val="477D0BCD"/>
    <w:rsid w:val="478511C0"/>
    <w:rsid w:val="47881555"/>
    <w:rsid w:val="478A25DA"/>
    <w:rsid w:val="478B40B7"/>
    <w:rsid w:val="478B4A31"/>
    <w:rsid w:val="478C3303"/>
    <w:rsid w:val="478C5586"/>
    <w:rsid w:val="478D356F"/>
    <w:rsid w:val="4792026B"/>
    <w:rsid w:val="47920DB7"/>
    <w:rsid w:val="479526C0"/>
    <w:rsid w:val="47953F74"/>
    <w:rsid w:val="479B250D"/>
    <w:rsid w:val="479B2E95"/>
    <w:rsid w:val="479B58AD"/>
    <w:rsid w:val="479C0568"/>
    <w:rsid w:val="479C77C0"/>
    <w:rsid w:val="479D7C2C"/>
    <w:rsid w:val="47A10783"/>
    <w:rsid w:val="47A256AE"/>
    <w:rsid w:val="47A25E72"/>
    <w:rsid w:val="47A30AEA"/>
    <w:rsid w:val="47A34345"/>
    <w:rsid w:val="47A54DE3"/>
    <w:rsid w:val="47A8591D"/>
    <w:rsid w:val="47AB2945"/>
    <w:rsid w:val="47AB54D5"/>
    <w:rsid w:val="47B02A81"/>
    <w:rsid w:val="47B16708"/>
    <w:rsid w:val="47B178E7"/>
    <w:rsid w:val="47B367F3"/>
    <w:rsid w:val="47B44683"/>
    <w:rsid w:val="47B512E1"/>
    <w:rsid w:val="47B60EFF"/>
    <w:rsid w:val="47B627C2"/>
    <w:rsid w:val="47B67958"/>
    <w:rsid w:val="47B73147"/>
    <w:rsid w:val="47B80264"/>
    <w:rsid w:val="47BD758E"/>
    <w:rsid w:val="47BE3968"/>
    <w:rsid w:val="47BE5CCA"/>
    <w:rsid w:val="47C21406"/>
    <w:rsid w:val="47C41B88"/>
    <w:rsid w:val="47C55D2E"/>
    <w:rsid w:val="47C9797D"/>
    <w:rsid w:val="47CD3AD8"/>
    <w:rsid w:val="47CF441F"/>
    <w:rsid w:val="47D24C46"/>
    <w:rsid w:val="47D3028A"/>
    <w:rsid w:val="47D35D02"/>
    <w:rsid w:val="47D600BA"/>
    <w:rsid w:val="47DA57C5"/>
    <w:rsid w:val="47DB5F42"/>
    <w:rsid w:val="47DC3F12"/>
    <w:rsid w:val="47DE00E1"/>
    <w:rsid w:val="47DE3301"/>
    <w:rsid w:val="47DF5719"/>
    <w:rsid w:val="47E038B8"/>
    <w:rsid w:val="47E356A7"/>
    <w:rsid w:val="47E529C6"/>
    <w:rsid w:val="47E92FEF"/>
    <w:rsid w:val="47EA040D"/>
    <w:rsid w:val="47EA6E20"/>
    <w:rsid w:val="47EC3F81"/>
    <w:rsid w:val="47F104EC"/>
    <w:rsid w:val="47F20916"/>
    <w:rsid w:val="47F22FFA"/>
    <w:rsid w:val="47F4068D"/>
    <w:rsid w:val="47F42A78"/>
    <w:rsid w:val="47F57836"/>
    <w:rsid w:val="47F60764"/>
    <w:rsid w:val="47F65837"/>
    <w:rsid w:val="47F86BAD"/>
    <w:rsid w:val="47F9050F"/>
    <w:rsid w:val="47F95C67"/>
    <w:rsid w:val="4800178B"/>
    <w:rsid w:val="48010833"/>
    <w:rsid w:val="480328CF"/>
    <w:rsid w:val="48047EE9"/>
    <w:rsid w:val="480560E7"/>
    <w:rsid w:val="48093989"/>
    <w:rsid w:val="480E5C13"/>
    <w:rsid w:val="480F5DEB"/>
    <w:rsid w:val="48112D7A"/>
    <w:rsid w:val="48117E23"/>
    <w:rsid w:val="481248DE"/>
    <w:rsid w:val="48144AE4"/>
    <w:rsid w:val="48160841"/>
    <w:rsid w:val="48191837"/>
    <w:rsid w:val="481D11A8"/>
    <w:rsid w:val="481D453C"/>
    <w:rsid w:val="482031CD"/>
    <w:rsid w:val="48236887"/>
    <w:rsid w:val="482648C8"/>
    <w:rsid w:val="482665C7"/>
    <w:rsid w:val="4829008E"/>
    <w:rsid w:val="482902C5"/>
    <w:rsid w:val="482932C5"/>
    <w:rsid w:val="482B35FA"/>
    <w:rsid w:val="482C74F1"/>
    <w:rsid w:val="482D35E0"/>
    <w:rsid w:val="482E0B80"/>
    <w:rsid w:val="48370610"/>
    <w:rsid w:val="48397CD7"/>
    <w:rsid w:val="483A11FA"/>
    <w:rsid w:val="483B7DE2"/>
    <w:rsid w:val="484433F4"/>
    <w:rsid w:val="48452097"/>
    <w:rsid w:val="484532BE"/>
    <w:rsid w:val="4845501D"/>
    <w:rsid w:val="4846566D"/>
    <w:rsid w:val="4847087E"/>
    <w:rsid w:val="48494C28"/>
    <w:rsid w:val="484A3F13"/>
    <w:rsid w:val="484B5325"/>
    <w:rsid w:val="484C1E3A"/>
    <w:rsid w:val="484C5FFD"/>
    <w:rsid w:val="484E213F"/>
    <w:rsid w:val="484F661C"/>
    <w:rsid w:val="48506F67"/>
    <w:rsid w:val="485111C7"/>
    <w:rsid w:val="48513699"/>
    <w:rsid w:val="48524BDE"/>
    <w:rsid w:val="485315C7"/>
    <w:rsid w:val="48550534"/>
    <w:rsid w:val="48554DA6"/>
    <w:rsid w:val="485901BA"/>
    <w:rsid w:val="48592A3D"/>
    <w:rsid w:val="4859535E"/>
    <w:rsid w:val="48596DC6"/>
    <w:rsid w:val="485A5DD0"/>
    <w:rsid w:val="485A67FE"/>
    <w:rsid w:val="485A7B50"/>
    <w:rsid w:val="485B4D30"/>
    <w:rsid w:val="485C104D"/>
    <w:rsid w:val="485E22EC"/>
    <w:rsid w:val="485F38AD"/>
    <w:rsid w:val="485F7C6D"/>
    <w:rsid w:val="486130BC"/>
    <w:rsid w:val="48637207"/>
    <w:rsid w:val="486438F9"/>
    <w:rsid w:val="48647B8D"/>
    <w:rsid w:val="48647E9A"/>
    <w:rsid w:val="48652FFF"/>
    <w:rsid w:val="48654D63"/>
    <w:rsid w:val="486A5E1F"/>
    <w:rsid w:val="486F0354"/>
    <w:rsid w:val="4871286A"/>
    <w:rsid w:val="4871710B"/>
    <w:rsid w:val="4874725F"/>
    <w:rsid w:val="487538EF"/>
    <w:rsid w:val="487914B6"/>
    <w:rsid w:val="487A2896"/>
    <w:rsid w:val="487B230E"/>
    <w:rsid w:val="487C7FD1"/>
    <w:rsid w:val="487D3E42"/>
    <w:rsid w:val="487F7078"/>
    <w:rsid w:val="4881276C"/>
    <w:rsid w:val="48814570"/>
    <w:rsid w:val="48845C70"/>
    <w:rsid w:val="48850DCE"/>
    <w:rsid w:val="4889262E"/>
    <w:rsid w:val="488A7323"/>
    <w:rsid w:val="488C626D"/>
    <w:rsid w:val="488D0034"/>
    <w:rsid w:val="488E01E5"/>
    <w:rsid w:val="488E43C5"/>
    <w:rsid w:val="48902604"/>
    <w:rsid w:val="48935A0A"/>
    <w:rsid w:val="48935BD2"/>
    <w:rsid w:val="48944738"/>
    <w:rsid w:val="489632E9"/>
    <w:rsid w:val="48967B0A"/>
    <w:rsid w:val="489729CD"/>
    <w:rsid w:val="48974713"/>
    <w:rsid w:val="489B2D0B"/>
    <w:rsid w:val="489D62D8"/>
    <w:rsid w:val="489F1B34"/>
    <w:rsid w:val="489F3A1B"/>
    <w:rsid w:val="48A134FD"/>
    <w:rsid w:val="48A1799B"/>
    <w:rsid w:val="48A24362"/>
    <w:rsid w:val="48A33C06"/>
    <w:rsid w:val="48A34575"/>
    <w:rsid w:val="48A51529"/>
    <w:rsid w:val="48A57EE4"/>
    <w:rsid w:val="48A85BC7"/>
    <w:rsid w:val="48A8737E"/>
    <w:rsid w:val="48AA5102"/>
    <w:rsid w:val="48AC445E"/>
    <w:rsid w:val="48AE0E04"/>
    <w:rsid w:val="48AE4317"/>
    <w:rsid w:val="48AF791A"/>
    <w:rsid w:val="48B0375F"/>
    <w:rsid w:val="48B25CC7"/>
    <w:rsid w:val="48B37C4B"/>
    <w:rsid w:val="48B4797D"/>
    <w:rsid w:val="48B64101"/>
    <w:rsid w:val="48B82269"/>
    <w:rsid w:val="48B93971"/>
    <w:rsid w:val="48BD34E3"/>
    <w:rsid w:val="48BF55B2"/>
    <w:rsid w:val="48C07976"/>
    <w:rsid w:val="48C1129A"/>
    <w:rsid w:val="48C27A16"/>
    <w:rsid w:val="48C4709B"/>
    <w:rsid w:val="48C71034"/>
    <w:rsid w:val="48C94FE1"/>
    <w:rsid w:val="48CA048A"/>
    <w:rsid w:val="48CA0FF4"/>
    <w:rsid w:val="48CF7882"/>
    <w:rsid w:val="48D135FF"/>
    <w:rsid w:val="48D34BCA"/>
    <w:rsid w:val="48D34FB2"/>
    <w:rsid w:val="48D7466B"/>
    <w:rsid w:val="48D87727"/>
    <w:rsid w:val="48D9114E"/>
    <w:rsid w:val="48DB2AE6"/>
    <w:rsid w:val="48DC0161"/>
    <w:rsid w:val="48E30413"/>
    <w:rsid w:val="48E43459"/>
    <w:rsid w:val="48E473AD"/>
    <w:rsid w:val="48E60876"/>
    <w:rsid w:val="48ED2F7E"/>
    <w:rsid w:val="48EE6617"/>
    <w:rsid w:val="48EF0A72"/>
    <w:rsid w:val="48F4456E"/>
    <w:rsid w:val="48F53F9E"/>
    <w:rsid w:val="48F679E3"/>
    <w:rsid w:val="48F916B5"/>
    <w:rsid w:val="48FC1B4A"/>
    <w:rsid w:val="48FE18B4"/>
    <w:rsid w:val="48FF2EC4"/>
    <w:rsid w:val="4900428E"/>
    <w:rsid w:val="49027E97"/>
    <w:rsid w:val="4907287D"/>
    <w:rsid w:val="49090BE1"/>
    <w:rsid w:val="49093D16"/>
    <w:rsid w:val="490A065A"/>
    <w:rsid w:val="49125500"/>
    <w:rsid w:val="49130DC0"/>
    <w:rsid w:val="49134A42"/>
    <w:rsid w:val="4914798F"/>
    <w:rsid w:val="491978B8"/>
    <w:rsid w:val="491A2CDF"/>
    <w:rsid w:val="491B4070"/>
    <w:rsid w:val="491C67D4"/>
    <w:rsid w:val="491D3DF1"/>
    <w:rsid w:val="491E6764"/>
    <w:rsid w:val="49202EF6"/>
    <w:rsid w:val="492348AD"/>
    <w:rsid w:val="49255EB0"/>
    <w:rsid w:val="49267600"/>
    <w:rsid w:val="492A3673"/>
    <w:rsid w:val="492B5278"/>
    <w:rsid w:val="492B5489"/>
    <w:rsid w:val="492C15DB"/>
    <w:rsid w:val="492C2104"/>
    <w:rsid w:val="492C6AB2"/>
    <w:rsid w:val="492D0D0F"/>
    <w:rsid w:val="492D3CA2"/>
    <w:rsid w:val="492D7C26"/>
    <w:rsid w:val="49312044"/>
    <w:rsid w:val="49333079"/>
    <w:rsid w:val="49335546"/>
    <w:rsid w:val="49340DFF"/>
    <w:rsid w:val="49340F20"/>
    <w:rsid w:val="4938084D"/>
    <w:rsid w:val="49381995"/>
    <w:rsid w:val="493900D5"/>
    <w:rsid w:val="49392B8D"/>
    <w:rsid w:val="493A0170"/>
    <w:rsid w:val="493A731E"/>
    <w:rsid w:val="493B54D0"/>
    <w:rsid w:val="493E6DC9"/>
    <w:rsid w:val="49404BD4"/>
    <w:rsid w:val="4944684F"/>
    <w:rsid w:val="49456D3F"/>
    <w:rsid w:val="494A4DDA"/>
    <w:rsid w:val="494A54D7"/>
    <w:rsid w:val="494B1A07"/>
    <w:rsid w:val="494C01F4"/>
    <w:rsid w:val="494D1791"/>
    <w:rsid w:val="49503E7B"/>
    <w:rsid w:val="49516FFD"/>
    <w:rsid w:val="4953779E"/>
    <w:rsid w:val="49541530"/>
    <w:rsid w:val="49551052"/>
    <w:rsid w:val="49554576"/>
    <w:rsid w:val="49561EBC"/>
    <w:rsid w:val="4956502A"/>
    <w:rsid w:val="4957033F"/>
    <w:rsid w:val="495B2434"/>
    <w:rsid w:val="495C1ECB"/>
    <w:rsid w:val="495C5FB9"/>
    <w:rsid w:val="495D07EB"/>
    <w:rsid w:val="495E2807"/>
    <w:rsid w:val="495F1BF9"/>
    <w:rsid w:val="49604A7C"/>
    <w:rsid w:val="4962265D"/>
    <w:rsid w:val="49623EBD"/>
    <w:rsid w:val="496A4E57"/>
    <w:rsid w:val="496B3B3B"/>
    <w:rsid w:val="496C2AB6"/>
    <w:rsid w:val="4971296F"/>
    <w:rsid w:val="4972176B"/>
    <w:rsid w:val="497478D3"/>
    <w:rsid w:val="49781B20"/>
    <w:rsid w:val="497922C9"/>
    <w:rsid w:val="497A61EB"/>
    <w:rsid w:val="497E1B65"/>
    <w:rsid w:val="497F2D3B"/>
    <w:rsid w:val="49801764"/>
    <w:rsid w:val="498111E9"/>
    <w:rsid w:val="49822054"/>
    <w:rsid w:val="498451BE"/>
    <w:rsid w:val="49854C25"/>
    <w:rsid w:val="49855F54"/>
    <w:rsid w:val="4985609C"/>
    <w:rsid w:val="498C24FC"/>
    <w:rsid w:val="498E59A3"/>
    <w:rsid w:val="498E5CF6"/>
    <w:rsid w:val="498F403E"/>
    <w:rsid w:val="4991543B"/>
    <w:rsid w:val="4991571E"/>
    <w:rsid w:val="4993720D"/>
    <w:rsid w:val="49984371"/>
    <w:rsid w:val="499D4918"/>
    <w:rsid w:val="499E159F"/>
    <w:rsid w:val="499E2838"/>
    <w:rsid w:val="49A02494"/>
    <w:rsid w:val="49A15678"/>
    <w:rsid w:val="49A6598F"/>
    <w:rsid w:val="49A85C64"/>
    <w:rsid w:val="49A87610"/>
    <w:rsid w:val="49AA1456"/>
    <w:rsid w:val="49AB0F49"/>
    <w:rsid w:val="49AB2090"/>
    <w:rsid w:val="49AD6557"/>
    <w:rsid w:val="49AE16D8"/>
    <w:rsid w:val="49AE1F76"/>
    <w:rsid w:val="49AE2798"/>
    <w:rsid w:val="49AF3D5A"/>
    <w:rsid w:val="49B26A71"/>
    <w:rsid w:val="49B51940"/>
    <w:rsid w:val="49B5438F"/>
    <w:rsid w:val="49B63F29"/>
    <w:rsid w:val="49B674FA"/>
    <w:rsid w:val="49B81B1E"/>
    <w:rsid w:val="49B8275C"/>
    <w:rsid w:val="49B96C8B"/>
    <w:rsid w:val="49BA7C07"/>
    <w:rsid w:val="49BC1307"/>
    <w:rsid w:val="49BC2649"/>
    <w:rsid w:val="49BE6158"/>
    <w:rsid w:val="49BE7E2B"/>
    <w:rsid w:val="49BF35FC"/>
    <w:rsid w:val="49C444E0"/>
    <w:rsid w:val="49C50C54"/>
    <w:rsid w:val="49C53C0A"/>
    <w:rsid w:val="49C769F6"/>
    <w:rsid w:val="49C77AC1"/>
    <w:rsid w:val="49C8513A"/>
    <w:rsid w:val="49D019D1"/>
    <w:rsid w:val="49D13253"/>
    <w:rsid w:val="49D7421C"/>
    <w:rsid w:val="49D77E40"/>
    <w:rsid w:val="49D82925"/>
    <w:rsid w:val="49DA0E65"/>
    <w:rsid w:val="49DA4EB0"/>
    <w:rsid w:val="49DD2D68"/>
    <w:rsid w:val="49DF4E0C"/>
    <w:rsid w:val="49DF7B80"/>
    <w:rsid w:val="49E33DF7"/>
    <w:rsid w:val="49E63EE6"/>
    <w:rsid w:val="49EB69C3"/>
    <w:rsid w:val="49EC19FC"/>
    <w:rsid w:val="49EE6B15"/>
    <w:rsid w:val="49EF7EE5"/>
    <w:rsid w:val="49F034B7"/>
    <w:rsid w:val="49F13DF3"/>
    <w:rsid w:val="49F235B9"/>
    <w:rsid w:val="49F3354A"/>
    <w:rsid w:val="49F35A0D"/>
    <w:rsid w:val="49F467D6"/>
    <w:rsid w:val="49F5328E"/>
    <w:rsid w:val="49F677A4"/>
    <w:rsid w:val="49F8152E"/>
    <w:rsid w:val="49F92658"/>
    <w:rsid w:val="49FA6DDD"/>
    <w:rsid w:val="49FC21A9"/>
    <w:rsid w:val="49FC60B1"/>
    <w:rsid w:val="49FC7853"/>
    <w:rsid w:val="4A004131"/>
    <w:rsid w:val="4A00780B"/>
    <w:rsid w:val="4A033B8F"/>
    <w:rsid w:val="4A042029"/>
    <w:rsid w:val="4A067B7D"/>
    <w:rsid w:val="4A071853"/>
    <w:rsid w:val="4A074DAA"/>
    <w:rsid w:val="4A0877BB"/>
    <w:rsid w:val="4A0B1B0D"/>
    <w:rsid w:val="4A0E5A29"/>
    <w:rsid w:val="4A0F09FF"/>
    <w:rsid w:val="4A100FE4"/>
    <w:rsid w:val="4A10318E"/>
    <w:rsid w:val="4A103877"/>
    <w:rsid w:val="4A122288"/>
    <w:rsid w:val="4A131427"/>
    <w:rsid w:val="4A137AB5"/>
    <w:rsid w:val="4A145793"/>
    <w:rsid w:val="4A16738F"/>
    <w:rsid w:val="4A182965"/>
    <w:rsid w:val="4A19065E"/>
    <w:rsid w:val="4A1A7777"/>
    <w:rsid w:val="4A1B4F3D"/>
    <w:rsid w:val="4A1C73FE"/>
    <w:rsid w:val="4A1D02D2"/>
    <w:rsid w:val="4A1D46E6"/>
    <w:rsid w:val="4A1D4A78"/>
    <w:rsid w:val="4A230BEA"/>
    <w:rsid w:val="4A267640"/>
    <w:rsid w:val="4A27103A"/>
    <w:rsid w:val="4A276F99"/>
    <w:rsid w:val="4A2C6C59"/>
    <w:rsid w:val="4A2D0A5F"/>
    <w:rsid w:val="4A2F5107"/>
    <w:rsid w:val="4A34175E"/>
    <w:rsid w:val="4A3438A6"/>
    <w:rsid w:val="4A363DBE"/>
    <w:rsid w:val="4A3A0E7A"/>
    <w:rsid w:val="4A3A1834"/>
    <w:rsid w:val="4A3A7A02"/>
    <w:rsid w:val="4A3D4EAF"/>
    <w:rsid w:val="4A3E4A71"/>
    <w:rsid w:val="4A3E61A4"/>
    <w:rsid w:val="4A430E32"/>
    <w:rsid w:val="4A453478"/>
    <w:rsid w:val="4A470442"/>
    <w:rsid w:val="4A47310C"/>
    <w:rsid w:val="4A493A6C"/>
    <w:rsid w:val="4A4A1BA6"/>
    <w:rsid w:val="4A4D66A3"/>
    <w:rsid w:val="4A4E2A0C"/>
    <w:rsid w:val="4A4E3EFD"/>
    <w:rsid w:val="4A4F3818"/>
    <w:rsid w:val="4A4F6509"/>
    <w:rsid w:val="4A500EEB"/>
    <w:rsid w:val="4A504E43"/>
    <w:rsid w:val="4A51601B"/>
    <w:rsid w:val="4A517ECE"/>
    <w:rsid w:val="4A5441F1"/>
    <w:rsid w:val="4A545221"/>
    <w:rsid w:val="4A5643B8"/>
    <w:rsid w:val="4A595C3A"/>
    <w:rsid w:val="4A596CAD"/>
    <w:rsid w:val="4A5B382A"/>
    <w:rsid w:val="4A5D2408"/>
    <w:rsid w:val="4A5F5D16"/>
    <w:rsid w:val="4A61735B"/>
    <w:rsid w:val="4A631369"/>
    <w:rsid w:val="4A670D59"/>
    <w:rsid w:val="4A68501E"/>
    <w:rsid w:val="4A685EE8"/>
    <w:rsid w:val="4A687236"/>
    <w:rsid w:val="4A6A7387"/>
    <w:rsid w:val="4A6B368C"/>
    <w:rsid w:val="4A6D7E10"/>
    <w:rsid w:val="4A6F3E59"/>
    <w:rsid w:val="4A711BD7"/>
    <w:rsid w:val="4A74635A"/>
    <w:rsid w:val="4A75423B"/>
    <w:rsid w:val="4A761B2C"/>
    <w:rsid w:val="4A775352"/>
    <w:rsid w:val="4A7873C0"/>
    <w:rsid w:val="4A793300"/>
    <w:rsid w:val="4A793DE0"/>
    <w:rsid w:val="4A7B4F4A"/>
    <w:rsid w:val="4A7D4031"/>
    <w:rsid w:val="4A7E6C09"/>
    <w:rsid w:val="4A7E7FE4"/>
    <w:rsid w:val="4A800B23"/>
    <w:rsid w:val="4A814AE5"/>
    <w:rsid w:val="4A816415"/>
    <w:rsid w:val="4A8474CB"/>
    <w:rsid w:val="4A864CA3"/>
    <w:rsid w:val="4A877BEA"/>
    <w:rsid w:val="4A8821B5"/>
    <w:rsid w:val="4A887002"/>
    <w:rsid w:val="4A894304"/>
    <w:rsid w:val="4A8D7420"/>
    <w:rsid w:val="4A91102C"/>
    <w:rsid w:val="4A946163"/>
    <w:rsid w:val="4A955F8B"/>
    <w:rsid w:val="4A9A7913"/>
    <w:rsid w:val="4A9C0ADA"/>
    <w:rsid w:val="4A9C116B"/>
    <w:rsid w:val="4A9C51C3"/>
    <w:rsid w:val="4A9D1B52"/>
    <w:rsid w:val="4A9D3632"/>
    <w:rsid w:val="4A9D5E72"/>
    <w:rsid w:val="4A9F19E1"/>
    <w:rsid w:val="4AA10475"/>
    <w:rsid w:val="4AA10F91"/>
    <w:rsid w:val="4AA174A0"/>
    <w:rsid w:val="4AA429EA"/>
    <w:rsid w:val="4AA432A7"/>
    <w:rsid w:val="4AA44256"/>
    <w:rsid w:val="4AA64C43"/>
    <w:rsid w:val="4AA67CF2"/>
    <w:rsid w:val="4AAA39F4"/>
    <w:rsid w:val="4AAB1E34"/>
    <w:rsid w:val="4AAC4BCE"/>
    <w:rsid w:val="4AAE7E0D"/>
    <w:rsid w:val="4AAF1376"/>
    <w:rsid w:val="4AB343C2"/>
    <w:rsid w:val="4AB45EC5"/>
    <w:rsid w:val="4AB66B02"/>
    <w:rsid w:val="4AB77455"/>
    <w:rsid w:val="4AB86471"/>
    <w:rsid w:val="4ABC0637"/>
    <w:rsid w:val="4ABE3906"/>
    <w:rsid w:val="4AC005C2"/>
    <w:rsid w:val="4AC07C19"/>
    <w:rsid w:val="4AC333FD"/>
    <w:rsid w:val="4AC52312"/>
    <w:rsid w:val="4AC57832"/>
    <w:rsid w:val="4AC90C1C"/>
    <w:rsid w:val="4AC929C1"/>
    <w:rsid w:val="4AC954DE"/>
    <w:rsid w:val="4AC970E6"/>
    <w:rsid w:val="4ACB5351"/>
    <w:rsid w:val="4ACD12D7"/>
    <w:rsid w:val="4ACD458F"/>
    <w:rsid w:val="4ACE425E"/>
    <w:rsid w:val="4ACF2C8F"/>
    <w:rsid w:val="4AD27B8E"/>
    <w:rsid w:val="4AD454EC"/>
    <w:rsid w:val="4AD46372"/>
    <w:rsid w:val="4AD5565C"/>
    <w:rsid w:val="4ADA5B43"/>
    <w:rsid w:val="4AE00BBA"/>
    <w:rsid w:val="4AE2330D"/>
    <w:rsid w:val="4AE24D78"/>
    <w:rsid w:val="4AE33773"/>
    <w:rsid w:val="4AE4672A"/>
    <w:rsid w:val="4AE60A63"/>
    <w:rsid w:val="4AE919EB"/>
    <w:rsid w:val="4AE92C76"/>
    <w:rsid w:val="4AE93EFF"/>
    <w:rsid w:val="4AE94A02"/>
    <w:rsid w:val="4AEB3BC7"/>
    <w:rsid w:val="4AEB528E"/>
    <w:rsid w:val="4AEC1411"/>
    <w:rsid w:val="4AED03C6"/>
    <w:rsid w:val="4AED2A19"/>
    <w:rsid w:val="4AEE0FEC"/>
    <w:rsid w:val="4AEE454E"/>
    <w:rsid w:val="4AEF32CD"/>
    <w:rsid w:val="4AF04E4C"/>
    <w:rsid w:val="4AF22ED9"/>
    <w:rsid w:val="4AF34775"/>
    <w:rsid w:val="4AF36DD5"/>
    <w:rsid w:val="4AF46820"/>
    <w:rsid w:val="4AF4721C"/>
    <w:rsid w:val="4AF56496"/>
    <w:rsid w:val="4AFA5093"/>
    <w:rsid w:val="4AFB0EC8"/>
    <w:rsid w:val="4AFB0FA7"/>
    <w:rsid w:val="4AFB6920"/>
    <w:rsid w:val="4AFE1A30"/>
    <w:rsid w:val="4B0367B3"/>
    <w:rsid w:val="4B037049"/>
    <w:rsid w:val="4B046C8D"/>
    <w:rsid w:val="4B04790E"/>
    <w:rsid w:val="4B07026D"/>
    <w:rsid w:val="4B074C8D"/>
    <w:rsid w:val="4B075B45"/>
    <w:rsid w:val="4B090052"/>
    <w:rsid w:val="4B0B0C90"/>
    <w:rsid w:val="4B0B3A5C"/>
    <w:rsid w:val="4B0D61C6"/>
    <w:rsid w:val="4B0F3E69"/>
    <w:rsid w:val="4B13686A"/>
    <w:rsid w:val="4B1A45E8"/>
    <w:rsid w:val="4B1E1AFA"/>
    <w:rsid w:val="4B1F1962"/>
    <w:rsid w:val="4B216474"/>
    <w:rsid w:val="4B236503"/>
    <w:rsid w:val="4B2475D1"/>
    <w:rsid w:val="4B2515B7"/>
    <w:rsid w:val="4B272562"/>
    <w:rsid w:val="4B294964"/>
    <w:rsid w:val="4B2A131C"/>
    <w:rsid w:val="4B2C0E29"/>
    <w:rsid w:val="4B2C745B"/>
    <w:rsid w:val="4B2D3468"/>
    <w:rsid w:val="4B2E5DBB"/>
    <w:rsid w:val="4B2E7018"/>
    <w:rsid w:val="4B2F3176"/>
    <w:rsid w:val="4B2F4034"/>
    <w:rsid w:val="4B2F4C37"/>
    <w:rsid w:val="4B341140"/>
    <w:rsid w:val="4B3465F0"/>
    <w:rsid w:val="4B351B45"/>
    <w:rsid w:val="4B3729C5"/>
    <w:rsid w:val="4B3969B5"/>
    <w:rsid w:val="4B3B4FE6"/>
    <w:rsid w:val="4B3B6AEA"/>
    <w:rsid w:val="4B3E0D41"/>
    <w:rsid w:val="4B4050A9"/>
    <w:rsid w:val="4B4107B4"/>
    <w:rsid w:val="4B41425D"/>
    <w:rsid w:val="4B4142A3"/>
    <w:rsid w:val="4B4345E3"/>
    <w:rsid w:val="4B440046"/>
    <w:rsid w:val="4B441EF1"/>
    <w:rsid w:val="4B465B60"/>
    <w:rsid w:val="4B467760"/>
    <w:rsid w:val="4B49709A"/>
    <w:rsid w:val="4B4A2CDE"/>
    <w:rsid w:val="4B4A3E95"/>
    <w:rsid w:val="4B4C6912"/>
    <w:rsid w:val="4B4D3CE0"/>
    <w:rsid w:val="4B500263"/>
    <w:rsid w:val="4B526A79"/>
    <w:rsid w:val="4B544E19"/>
    <w:rsid w:val="4B57385A"/>
    <w:rsid w:val="4B5B745F"/>
    <w:rsid w:val="4B5D7C50"/>
    <w:rsid w:val="4B5F2D73"/>
    <w:rsid w:val="4B5F5940"/>
    <w:rsid w:val="4B5F7154"/>
    <w:rsid w:val="4B602671"/>
    <w:rsid w:val="4B6106FB"/>
    <w:rsid w:val="4B61700F"/>
    <w:rsid w:val="4B622486"/>
    <w:rsid w:val="4B6274E7"/>
    <w:rsid w:val="4B633850"/>
    <w:rsid w:val="4B6745B9"/>
    <w:rsid w:val="4B684F1B"/>
    <w:rsid w:val="4B686025"/>
    <w:rsid w:val="4B6A4F07"/>
    <w:rsid w:val="4B6C7C69"/>
    <w:rsid w:val="4B6F18BF"/>
    <w:rsid w:val="4B6F2298"/>
    <w:rsid w:val="4B711894"/>
    <w:rsid w:val="4B716963"/>
    <w:rsid w:val="4B7326F7"/>
    <w:rsid w:val="4B7527BB"/>
    <w:rsid w:val="4B752FB7"/>
    <w:rsid w:val="4B767497"/>
    <w:rsid w:val="4B781214"/>
    <w:rsid w:val="4B7842AB"/>
    <w:rsid w:val="4B793D3D"/>
    <w:rsid w:val="4B7A1D59"/>
    <w:rsid w:val="4B7B510E"/>
    <w:rsid w:val="4B7D21A0"/>
    <w:rsid w:val="4B7F4A09"/>
    <w:rsid w:val="4B7F6B61"/>
    <w:rsid w:val="4B8411C9"/>
    <w:rsid w:val="4B8456D9"/>
    <w:rsid w:val="4B864AC2"/>
    <w:rsid w:val="4B871E9A"/>
    <w:rsid w:val="4B894A95"/>
    <w:rsid w:val="4B8B7AED"/>
    <w:rsid w:val="4B8C16E9"/>
    <w:rsid w:val="4B8C2EC6"/>
    <w:rsid w:val="4B8D4623"/>
    <w:rsid w:val="4B8D52A8"/>
    <w:rsid w:val="4B8E0B9C"/>
    <w:rsid w:val="4B8E0F2F"/>
    <w:rsid w:val="4B913978"/>
    <w:rsid w:val="4B92595A"/>
    <w:rsid w:val="4B936DBF"/>
    <w:rsid w:val="4B961E47"/>
    <w:rsid w:val="4B970B57"/>
    <w:rsid w:val="4B997BB1"/>
    <w:rsid w:val="4B9B7A04"/>
    <w:rsid w:val="4B9D19E4"/>
    <w:rsid w:val="4B9D1E91"/>
    <w:rsid w:val="4B9D59F8"/>
    <w:rsid w:val="4B9D5ECA"/>
    <w:rsid w:val="4B9F04A9"/>
    <w:rsid w:val="4B9F0A01"/>
    <w:rsid w:val="4BA02FEB"/>
    <w:rsid w:val="4BA0568B"/>
    <w:rsid w:val="4BA5422B"/>
    <w:rsid w:val="4BA60A94"/>
    <w:rsid w:val="4BA62A4C"/>
    <w:rsid w:val="4BA74B2D"/>
    <w:rsid w:val="4BA850B3"/>
    <w:rsid w:val="4BA85F52"/>
    <w:rsid w:val="4BA87174"/>
    <w:rsid w:val="4BB030A8"/>
    <w:rsid w:val="4BB13A5D"/>
    <w:rsid w:val="4BB15A7B"/>
    <w:rsid w:val="4BB236EC"/>
    <w:rsid w:val="4BB56DA1"/>
    <w:rsid w:val="4BB7279C"/>
    <w:rsid w:val="4BB72A71"/>
    <w:rsid w:val="4BB84DD2"/>
    <w:rsid w:val="4BB97835"/>
    <w:rsid w:val="4BBB1EF3"/>
    <w:rsid w:val="4BBB7E3C"/>
    <w:rsid w:val="4BBC0947"/>
    <w:rsid w:val="4BBD2D3C"/>
    <w:rsid w:val="4BBE37A8"/>
    <w:rsid w:val="4BBE38B1"/>
    <w:rsid w:val="4BC25BCE"/>
    <w:rsid w:val="4BC26C5D"/>
    <w:rsid w:val="4BC74A0C"/>
    <w:rsid w:val="4BC76030"/>
    <w:rsid w:val="4BC879ED"/>
    <w:rsid w:val="4BCA734E"/>
    <w:rsid w:val="4BCC251B"/>
    <w:rsid w:val="4BCC733C"/>
    <w:rsid w:val="4BCD0FBA"/>
    <w:rsid w:val="4BCE3307"/>
    <w:rsid w:val="4BD1179F"/>
    <w:rsid w:val="4BD1329E"/>
    <w:rsid w:val="4BD345C7"/>
    <w:rsid w:val="4BDF73E3"/>
    <w:rsid w:val="4BE238FE"/>
    <w:rsid w:val="4BE518DC"/>
    <w:rsid w:val="4BE846ED"/>
    <w:rsid w:val="4BE856FB"/>
    <w:rsid w:val="4BEE6C9A"/>
    <w:rsid w:val="4BF14157"/>
    <w:rsid w:val="4BF23626"/>
    <w:rsid w:val="4BF34230"/>
    <w:rsid w:val="4BF35936"/>
    <w:rsid w:val="4BF36836"/>
    <w:rsid w:val="4BF37563"/>
    <w:rsid w:val="4BF535DD"/>
    <w:rsid w:val="4BF53856"/>
    <w:rsid w:val="4BF93A65"/>
    <w:rsid w:val="4BFD245B"/>
    <w:rsid w:val="4BFF36E0"/>
    <w:rsid w:val="4BFF64C2"/>
    <w:rsid w:val="4C01434F"/>
    <w:rsid w:val="4C014538"/>
    <w:rsid w:val="4C036268"/>
    <w:rsid w:val="4C0531E1"/>
    <w:rsid w:val="4C0553E2"/>
    <w:rsid w:val="4C083253"/>
    <w:rsid w:val="4C08598C"/>
    <w:rsid w:val="4C0A1267"/>
    <w:rsid w:val="4C0A4107"/>
    <w:rsid w:val="4C0C6C45"/>
    <w:rsid w:val="4C0F5D94"/>
    <w:rsid w:val="4C123429"/>
    <w:rsid w:val="4C140BFA"/>
    <w:rsid w:val="4C144908"/>
    <w:rsid w:val="4C157EE2"/>
    <w:rsid w:val="4C16575D"/>
    <w:rsid w:val="4C1734A8"/>
    <w:rsid w:val="4C176043"/>
    <w:rsid w:val="4C184D17"/>
    <w:rsid w:val="4C187CCD"/>
    <w:rsid w:val="4C1960FB"/>
    <w:rsid w:val="4C1A3CC8"/>
    <w:rsid w:val="4C1B0F26"/>
    <w:rsid w:val="4C1C4D6D"/>
    <w:rsid w:val="4C1D660D"/>
    <w:rsid w:val="4C1E038E"/>
    <w:rsid w:val="4C1E2F47"/>
    <w:rsid w:val="4C1E624B"/>
    <w:rsid w:val="4C1F1F84"/>
    <w:rsid w:val="4C1F2500"/>
    <w:rsid w:val="4C24752C"/>
    <w:rsid w:val="4C251AC6"/>
    <w:rsid w:val="4C265910"/>
    <w:rsid w:val="4C275DD0"/>
    <w:rsid w:val="4C276999"/>
    <w:rsid w:val="4C280C77"/>
    <w:rsid w:val="4C28207C"/>
    <w:rsid w:val="4C2B43F7"/>
    <w:rsid w:val="4C2C5BAA"/>
    <w:rsid w:val="4C2D0828"/>
    <w:rsid w:val="4C2F2613"/>
    <w:rsid w:val="4C372BD0"/>
    <w:rsid w:val="4C38704D"/>
    <w:rsid w:val="4C3B586E"/>
    <w:rsid w:val="4C3C1E59"/>
    <w:rsid w:val="4C3C4319"/>
    <w:rsid w:val="4C3F11FA"/>
    <w:rsid w:val="4C416DAB"/>
    <w:rsid w:val="4C450779"/>
    <w:rsid w:val="4C4D036E"/>
    <w:rsid w:val="4C4D66AE"/>
    <w:rsid w:val="4C4D6B9B"/>
    <w:rsid w:val="4C4E76F1"/>
    <w:rsid w:val="4C5241A7"/>
    <w:rsid w:val="4C5574ED"/>
    <w:rsid w:val="4C563C09"/>
    <w:rsid w:val="4C5769B3"/>
    <w:rsid w:val="4C583355"/>
    <w:rsid w:val="4C590E5D"/>
    <w:rsid w:val="4C59546E"/>
    <w:rsid w:val="4C597A45"/>
    <w:rsid w:val="4C5A7788"/>
    <w:rsid w:val="4C5D12AF"/>
    <w:rsid w:val="4C5E28A6"/>
    <w:rsid w:val="4C5E5A17"/>
    <w:rsid w:val="4C612BA4"/>
    <w:rsid w:val="4C643F2F"/>
    <w:rsid w:val="4C6518D5"/>
    <w:rsid w:val="4C6727CD"/>
    <w:rsid w:val="4C674125"/>
    <w:rsid w:val="4C6A3961"/>
    <w:rsid w:val="4C6C0745"/>
    <w:rsid w:val="4C704753"/>
    <w:rsid w:val="4C770B7C"/>
    <w:rsid w:val="4C775296"/>
    <w:rsid w:val="4C7A134A"/>
    <w:rsid w:val="4C7E35BD"/>
    <w:rsid w:val="4C7F2309"/>
    <w:rsid w:val="4C7F69F6"/>
    <w:rsid w:val="4C80457C"/>
    <w:rsid w:val="4C8339CD"/>
    <w:rsid w:val="4C853E81"/>
    <w:rsid w:val="4C8671E4"/>
    <w:rsid w:val="4C8E63EA"/>
    <w:rsid w:val="4C900E9F"/>
    <w:rsid w:val="4C9353F3"/>
    <w:rsid w:val="4C9431C9"/>
    <w:rsid w:val="4C9451CA"/>
    <w:rsid w:val="4C9521F9"/>
    <w:rsid w:val="4C95722E"/>
    <w:rsid w:val="4C9B589B"/>
    <w:rsid w:val="4C9B58E2"/>
    <w:rsid w:val="4C9F58A3"/>
    <w:rsid w:val="4CA01DDA"/>
    <w:rsid w:val="4CA03609"/>
    <w:rsid w:val="4CA17324"/>
    <w:rsid w:val="4CA555F3"/>
    <w:rsid w:val="4CA615C0"/>
    <w:rsid w:val="4CA6718B"/>
    <w:rsid w:val="4CA72B1C"/>
    <w:rsid w:val="4CA766E6"/>
    <w:rsid w:val="4CA80F5C"/>
    <w:rsid w:val="4CA912CA"/>
    <w:rsid w:val="4CA93AC1"/>
    <w:rsid w:val="4CA9578B"/>
    <w:rsid w:val="4CAA3DBA"/>
    <w:rsid w:val="4CAB1F1E"/>
    <w:rsid w:val="4CAB34AC"/>
    <w:rsid w:val="4CAB5B29"/>
    <w:rsid w:val="4CAE16C2"/>
    <w:rsid w:val="4CAE6980"/>
    <w:rsid w:val="4CAF06CF"/>
    <w:rsid w:val="4CB0276A"/>
    <w:rsid w:val="4CB115B3"/>
    <w:rsid w:val="4CB37208"/>
    <w:rsid w:val="4CB5450E"/>
    <w:rsid w:val="4CB678EA"/>
    <w:rsid w:val="4CB71876"/>
    <w:rsid w:val="4CBB26AD"/>
    <w:rsid w:val="4CBC575B"/>
    <w:rsid w:val="4CC005C9"/>
    <w:rsid w:val="4CC32A00"/>
    <w:rsid w:val="4CC54989"/>
    <w:rsid w:val="4CC63566"/>
    <w:rsid w:val="4CC739AC"/>
    <w:rsid w:val="4CC8693D"/>
    <w:rsid w:val="4CCC5743"/>
    <w:rsid w:val="4CCD29F5"/>
    <w:rsid w:val="4CCE4E73"/>
    <w:rsid w:val="4CD732D4"/>
    <w:rsid w:val="4CD772B2"/>
    <w:rsid w:val="4CD960B2"/>
    <w:rsid w:val="4CDC4018"/>
    <w:rsid w:val="4CDD4775"/>
    <w:rsid w:val="4CDD666D"/>
    <w:rsid w:val="4CDE0595"/>
    <w:rsid w:val="4CE2743C"/>
    <w:rsid w:val="4CE44765"/>
    <w:rsid w:val="4CE54A2F"/>
    <w:rsid w:val="4CE8100F"/>
    <w:rsid w:val="4CE951B0"/>
    <w:rsid w:val="4CF12B3E"/>
    <w:rsid w:val="4CF276DC"/>
    <w:rsid w:val="4CF30E83"/>
    <w:rsid w:val="4CF5324E"/>
    <w:rsid w:val="4CF65165"/>
    <w:rsid w:val="4CF87678"/>
    <w:rsid w:val="4CF915E3"/>
    <w:rsid w:val="4CFA4EDD"/>
    <w:rsid w:val="4CFC2031"/>
    <w:rsid w:val="4CFD36E4"/>
    <w:rsid w:val="4D000843"/>
    <w:rsid w:val="4D004AE4"/>
    <w:rsid w:val="4D010503"/>
    <w:rsid w:val="4D0247A9"/>
    <w:rsid w:val="4D027D91"/>
    <w:rsid w:val="4D040965"/>
    <w:rsid w:val="4D0732B7"/>
    <w:rsid w:val="4D0956E4"/>
    <w:rsid w:val="4D0C563E"/>
    <w:rsid w:val="4D0E596D"/>
    <w:rsid w:val="4D0F4227"/>
    <w:rsid w:val="4D113223"/>
    <w:rsid w:val="4D1503CE"/>
    <w:rsid w:val="4D153B64"/>
    <w:rsid w:val="4D15612D"/>
    <w:rsid w:val="4D167310"/>
    <w:rsid w:val="4D1803BE"/>
    <w:rsid w:val="4D196B9B"/>
    <w:rsid w:val="4D1A7915"/>
    <w:rsid w:val="4D1B1D75"/>
    <w:rsid w:val="4D1D572A"/>
    <w:rsid w:val="4D1E093B"/>
    <w:rsid w:val="4D2A213E"/>
    <w:rsid w:val="4D2B19C2"/>
    <w:rsid w:val="4D2B704E"/>
    <w:rsid w:val="4D2D37C3"/>
    <w:rsid w:val="4D3029E7"/>
    <w:rsid w:val="4D397EE0"/>
    <w:rsid w:val="4D3A12EF"/>
    <w:rsid w:val="4D3E1BAD"/>
    <w:rsid w:val="4D3E30AD"/>
    <w:rsid w:val="4D3E6B42"/>
    <w:rsid w:val="4D404773"/>
    <w:rsid w:val="4D4551D4"/>
    <w:rsid w:val="4D456AEB"/>
    <w:rsid w:val="4D464E7A"/>
    <w:rsid w:val="4D483C5A"/>
    <w:rsid w:val="4D4A5B65"/>
    <w:rsid w:val="4D4E7F8F"/>
    <w:rsid w:val="4D500F50"/>
    <w:rsid w:val="4D527475"/>
    <w:rsid w:val="4D5332DB"/>
    <w:rsid w:val="4D536622"/>
    <w:rsid w:val="4D553295"/>
    <w:rsid w:val="4D573D43"/>
    <w:rsid w:val="4D5B609D"/>
    <w:rsid w:val="4D5B6A96"/>
    <w:rsid w:val="4D5E322C"/>
    <w:rsid w:val="4D600F82"/>
    <w:rsid w:val="4D622F25"/>
    <w:rsid w:val="4D631B14"/>
    <w:rsid w:val="4D633183"/>
    <w:rsid w:val="4D633DB2"/>
    <w:rsid w:val="4D642684"/>
    <w:rsid w:val="4D6460D5"/>
    <w:rsid w:val="4D647483"/>
    <w:rsid w:val="4D656965"/>
    <w:rsid w:val="4D661B2F"/>
    <w:rsid w:val="4D6706D8"/>
    <w:rsid w:val="4D6A7711"/>
    <w:rsid w:val="4D6B0897"/>
    <w:rsid w:val="4D6D64BE"/>
    <w:rsid w:val="4D6D73E3"/>
    <w:rsid w:val="4D70051C"/>
    <w:rsid w:val="4D711C40"/>
    <w:rsid w:val="4D717235"/>
    <w:rsid w:val="4D7244F6"/>
    <w:rsid w:val="4D730F8B"/>
    <w:rsid w:val="4D74729A"/>
    <w:rsid w:val="4D747CC6"/>
    <w:rsid w:val="4D75616B"/>
    <w:rsid w:val="4D757157"/>
    <w:rsid w:val="4D76537F"/>
    <w:rsid w:val="4D766468"/>
    <w:rsid w:val="4D7A1DE1"/>
    <w:rsid w:val="4D7B051D"/>
    <w:rsid w:val="4D7B3C9A"/>
    <w:rsid w:val="4D7C60BB"/>
    <w:rsid w:val="4D7C7569"/>
    <w:rsid w:val="4D7E04F7"/>
    <w:rsid w:val="4D7F3D89"/>
    <w:rsid w:val="4D826006"/>
    <w:rsid w:val="4D831ED2"/>
    <w:rsid w:val="4D847408"/>
    <w:rsid w:val="4D890B7E"/>
    <w:rsid w:val="4D8A0EF8"/>
    <w:rsid w:val="4D8B7F04"/>
    <w:rsid w:val="4D8E1481"/>
    <w:rsid w:val="4D907A5A"/>
    <w:rsid w:val="4D920CB0"/>
    <w:rsid w:val="4D932990"/>
    <w:rsid w:val="4D960111"/>
    <w:rsid w:val="4D984F5B"/>
    <w:rsid w:val="4D9D71F4"/>
    <w:rsid w:val="4D9F5203"/>
    <w:rsid w:val="4DA137E5"/>
    <w:rsid w:val="4DA301C2"/>
    <w:rsid w:val="4DA36229"/>
    <w:rsid w:val="4DA506F8"/>
    <w:rsid w:val="4DA60C0A"/>
    <w:rsid w:val="4DA6144B"/>
    <w:rsid w:val="4DA631FE"/>
    <w:rsid w:val="4DA644FE"/>
    <w:rsid w:val="4DA85CBC"/>
    <w:rsid w:val="4DAB02C5"/>
    <w:rsid w:val="4DAD03D6"/>
    <w:rsid w:val="4DAD1831"/>
    <w:rsid w:val="4DAD588B"/>
    <w:rsid w:val="4DAD699C"/>
    <w:rsid w:val="4DAE0C3B"/>
    <w:rsid w:val="4DAE7193"/>
    <w:rsid w:val="4DB0574F"/>
    <w:rsid w:val="4DB2741F"/>
    <w:rsid w:val="4DB313CC"/>
    <w:rsid w:val="4DB32D5C"/>
    <w:rsid w:val="4DB95AB8"/>
    <w:rsid w:val="4DBB29D7"/>
    <w:rsid w:val="4DC10FAF"/>
    <w:rsid w:val="4DC11EF2"/>
    <w:rsid w:val="4DC16ECD"/>
    <w:rsid w:val="4DC216BE"/>
    <w:rsid w:val="4DC412DC"/>
    <w:rsid w:val="4DC43D95"/>
    <w:rsid w:val="4DC45FD6"/>
    <w:rsid w:val="4DC70E67"/>
    <w:rsid w:val="4DCE4AE8"/>
    <w:rsid w:val="4DCF2490"/>
    <w:rsid w:val="4DCF3D99"/>
    <w:rsid w:val="4DCF4373"/>
    <w:rsid w:val="4DD06856"/>
    <w:rsid w:val="4DD144A8"/>
    <w:rsid w:val="4DD301F5"/>
    <w:rsid w:val="4DD30FFF"/>
    <w:rsid w:val="4DD37849"/>
    <w:rsid w:val="4DD50CDF"/>
    <w:rsid w:val="4DD61711"/>
    <w:rsid w:val="4DD62421"/>
    <w:rsid w:val="4DD74D96"/>
    <w:rsid w:val="4DD81B07"/>
    <w:rsid w:val="4DDA264B"/>
    <w:rsid w:val="4DDD4C80"/>
    <w:rsid w:val="4DDF2342"/>
    <w:rsid w:val="4DE275DA"/>
    <w:rsid w:val="4DE61BA4"/>
    <w:rsid w:val="4DE6391F"/>
    <w:rsid w:val="4DE66A5D"/>
    <w:rsid w:val="4DE7606E"/>
    <w:rsid w:val="4DE81543"/>
    <w:rsid w:val="4DE9503B"/>
    <w:rsid w:val="4DE97E04"/>
    <w:rsid w:val="4DEA4E90"/>
    <w:rsid w:val="4DEB4335"/>
    <w:rsid w:val="4DEE739F"/>
    <w:rsid w:val="4DEE7F9B"/>
    <w:rsid w:val="4DEF18AA"/>
    <w:rsid w:val="4DEF34FE"/>
    <w:rsid w:val="4DEF4831"/>
    <w:rsid w:val="4DEF4DAA"/>
    <w:rsid w:val="4DF16E8B"/>
    <w:rsid w:val="4DF342AF"/>
    <w:rsid w:val="4DF53266"/>
    <w:rsid w:val="4DF645DF"/>
    <w:rsid w:val="4DF700C3"/>
    <w:rsid w:val="4DFD066A"/>
    <w:rsid w:val="4DFD3267"/>
    <w:rsid w:val="4DFF4D11"/>
    <w:rsid w:val="4DFF6584"/>
    <w:rsid w:val="4E036362"/>
    <w:rsid w:val="4E045E40"/>
    <w:rsid w:val="4E083D88"/>
    <w:rsid w:val="4E0D47E5"/>
    <w:rsid w:val="4E0D7763"/>
    <w:rsid w:val="4E0F530C"/>
    <w:rsid w:val="4E134065"/>
    <w:rsid w:val="4E1514A9"/>
    <w:rsid w:val="4E1543E4"/>
    <w:rsid w:val="4E1963E1"/>
    <w:rsid w:val="4E1A49C6"/>
    <w:rsid w:val="4E1C7B1A"/>
    <w:rsid w:val="4E2153D7"/>
    <w:rsid w:val="4E262573"/>
    <w:rsid w:val="4E2C62DE"/>
    <w:rsid w:val="4E2F7D31"/>
    <w:rsid w:val="4E321330"/>
    <w:rsid w:val="4E326D8F"/>
    <w:rsid w:val="4E330800"/>
    <w:rsid w:val="4E377DD6"/>
    <w:rsid w:val="4E3957FF"/>
    <w:rsid w:val="4E3D4652"/>
    <w:rsid w:val="4E456CF6"/>
    <w:rsid w:val="4E456F29"/>
    <w:rsid w:val="4E466C08"/>
    <w:rsid w:val="4E466D0C"/>
    <w:rsid w:val="4E4C06EB"/>
    <w:rsid w:val="4E4D3E33"/>
    <w:rsid w:val="4E4D7A91"/>
    <w:rsid w:val="4E4E5EDF"/>
    <w:rsid w:val="4E53615F"/>
    <w:rsid w:val="4E541A3F"/>
    <w:rsid w:val="4E545532"/>
    <w:rsid w:val="4E55206A"/>
    <w:rsid w:val="4E552988"/>
    <w:rsid w:val="4E56157E"/>
    <w:rsid w:val="4E562760"/>
    <w:rsid w:val="4E5649D3"/>
    <w:rsid w:val="4E566B7C"/>
    <w:rsid w:val="4E576465"/>
    <w:rsid w:val="4E5770CE"/>
    <w:rsid w:val="4E5900B3"/>
    <w:rsid w:val="4E5910CC"/>
    <w:rsid w:val="4E591119"/>
    <w:rsid w:val="4E5D4163"/>
    <w:rsid w:val="4E5D649C"/>
    <w:rsid w:val="4E5E16C9"/>
    <w:rsid w:val="4E5F420D"/>
    <w:rsid w:val="4E6076C7"/>
    <w:rsid w:val="4E624534"/>
    <w:rsid w:val="4E632446"/>
    <w:rsid w:val="4E641678"/>
    <w:rsid w:val="4E641F1C"/>
    <w:rsid w:val="4E6654E9"/>
    <w:rsid w:val="4E760EAD"/>
    <w:rsid w:val="4E7610A7"/>
    <w:rsid w:val="4E78104E"/>
    <w:rsid w:val="4E783341"/>
    <w:rsid w:val="4E7B0D5B"/>
    <w:rsid w:val="4E7C4AE9"/>
    <w:rsid w:val="4E7D4FBA"/>
    <w:rsid w:val="4E7D7F9D"/>
    <w:rsid w:val="4E7E3EA5"/>
    <w:rsid w:val="4E7F0141"/>
    <w:rsid w:val="4E7F2068"/>
    <w:rsid w:val="4E814D52"/>
    <w:rsid w:val="4E816A2D"/>
    <w:rsid w:val="4E837FE9"/>
    <w:rsid w:val="4E840872"/>
    <w:rsid w:val="4E8A45FD"/>
    <w:rsid w:val="4E8D525C"/>
    <w:rsid w:val="4E9163F6"/>
    <w:rsid w:val="4E92688A"/>
    <w:rsid w:val="4E931DFD"/>
    <w:rsid w:val="4E9369E8"/>
    <w:rsid w:val="4E952582"/>
    <w:rsid w:val="4E957757"/>
    <w:rsid w:val="4E965C0E"/>
    <w:rsid w:val="4E966280"/>
    <w:rsid w:val="4E96706C"/>
    <w:rsid w:val="4E972D9C"/>
    <w:rsid w:val="4E9A07AE"/>
    <w:rsid w:val="4E9A4D18"/>
    <w:rsid w:val="4E9D737E"/>
    <w:rsid w:val="4E9F441F"/>
    <w:rsid w:val="4EA141A5"/>
    <w:rsid w:val="4EA223D3"/>
    <w:rsid w:val="4EA35EC7"/>
    <w:rsid w:val="4EA511B3"/>
    <w:rsid w:val="4EA62ED0"/>
    <w:rsid w:val="4EA92FEE"/>
    <w:rsid w:val="4EA934FE"/>
    <w:rsid w:val="4EAC48C1"/>
    <w:rsid w:val="4EAE02A2"/>
    <w:rsid w:val="4EAF37D1"/>
    <w:rsid w:val="4EB0546C"/>
    <w:rsid w:val="4EB66F14"/>
    <w:rsid w:val="4EB83BA9"/>
    <w:rsid w:val="4EC11A11"/>
    <w:rsid w:val="4EC263D8"/>
    <w:rsid w:val="4EC36BFF"/>
    <w:rsid w:val="4EC54A9A"/>
    <w:rsid w:val="4ECA27CB"/>
    <w:rsid w:val="4ED0687E"/>
    <w:rsid w:val="4ED14975"/>
    <w:rsid w:val="4ED37ECC"/>
    <w:rsid w:val="4ED45091"/>
    <w:rsid w:val="4ED6172D"/>
    <w:rsid w:val="4ED6216F"/>
    <w:rsid w:val="4ED75AA5"/>
    <w:rsid w:val="4ED75B4B"/>
    <w:rsid w:val="4EDA75D0"/>
    <w:rsid w:val="4EDC78A7"/>
    <w:rsid w:val="4EDD49D6"/>
    <w:rsid w:val="4EDD5690"/>
    <w:rsid w:val="4EDD57A4"/>
    <w:rsid w:val="4EDD6869"/>
    <w:rsid w:val="4EE034B9"/>
    <w:rsid w:val="4EE13204"/>
    <w:rsid w:val="4EE61538"/>
    <w:rsid w:val="4EE64E5A"/>
    <w:rsid w:val="4EE73F0E"/>
    <w:rsid w:val="4EE77F89"/>
    <w:rsid w:val="4EE87CB0"/>
    <w:rsid w:val="4EE9296A"/>
    <w:rsid w:val="4EEC5289"/>
    <w:rsid w:val="4EED058B"/>
    <w:rsid w:val="4EED05D1"/>
    <w:rsid w:val="4EED37E7"/>
    <w:rsid w:val="4EED7FA8"/>
    <w:rsid w:val="4EEF0B19"/>
    <w:rsid w:val="4EEF251E"/>
    <w:rsid w:val="4EEF748C"/>
    <w:rsid w:val="4EF02FC5"/>
    <w:rsid w:val="4EF15537"/>
    <w:rsid w:val="4EF35792"/>
    <w:rsid w:val="4EF64089"/>
    <w:rsid w:val="4EF74169"/>
    <w:rsid w:val="4EF974AD"/>
    <w:rsid w:val="4EFB7A10"/>
    <w:rsid w:val="4EFC3B2A"/>
    <w:rsid w:val="4EFF2A67"/>
    <w:rsid w:val="4EFF345D"/>
    <w:rsid w:val="4EFF51F9"/>
    <w:rsid w:val="4F035972"/>
    <w:rsid w:val="4F041F65"/>
    <w:rsid w:val="4F046D67"/>
    <w:rsid w:val="4F053089"/>
    <w:rsid w:val="4F071546"/>
    <w:rsid w:val="4F095EEB"/>
    <w:rsid w:val="4F0C4B5F"/>
    <w:rsid w:val="4F0E1703"/>
    <w:rsid w:val="4F0E5E9B"/>
    <w:rsid w:val="4F0F7298"/>
    <w:rsid w:val="4F10257D"/>
    <w:rsid w:val="4F140102"/>
    <w:rsid w:val="4F15435C"/>
    <w:rsid w:val="4F15514A"/>
    <w:rsid w:val="4F1615B2"/>
    <w:rsid w:val="4F172E7D"/>
    <w:rsid w:val="4F1B00F2"/>
    <w:rsid w:val="4F1B124D"/>
    <w:rsid w:val="4F1C5DB0"/>
    <w:rsid w:val="4F2007C0"/>
    <w:rsid w:val="4F2317B7"/>
    <w:rsid w:val="4F23700B"/>
    <w:rsid w:val="4F24241B"/>
    <w:rsid w:val="4F276CC3"/>
    <w:rsid w:val="4F293432"/>
    <w:rsid w:val="4F2F5209"/>
    <w:rsid w:val="4F33353A"/>
    <w:rsid w:val="4F342DB4"/>
    <w:rsid w:val="4F3506D0"/>
    <w:rsid w:val="4F354912"/>
    <w:rsid w:val="4F361577"/>
    <w:rsid w:val="4F394499"/>
    <w:rsid w:val="4F3A1E54"/>
    <w:rsid w:val="4F3B794D"/>
    <w:rsid w:val="4F407F4B"/>
    <w:rsid w:val="4F422239"/>
    <w:rsid w:val="4F427607"/>
    <w:rsid w:val="4F430910"/>
    <w:rsid w:val="4F440AB7"/>
    <w:rsid w:val="4F44254F"/>
    <w:rsid w:val="4F455166"/>
    <w:rsid w:val="4F466A60"/>
    <w:rsid w:val="4F480EFD"/>
    <w:rsid w:val="4F484AC6"/>
    <w:rsid w:val="4F4853CF"/>
    <w:rsid w:val="4F485901"/>
    <w:rsid w:val="4F490B2A"/>
    <w:rsid w:val="4F490F9E"/>
    <w:rsid w:val="4F4A2D41"/>
    <w:rsid w:val="4F53691B"/>
    <w:rsid w:val="4F5465BB"/>
    <w:rsid w:val="4F55068A"/>
    <w:rsid w:val="4F551F36"/>
    <w:rsid w:val="4F5676C3"/>
    <w:rsid w:val="4F572CA5"/>
    <w:rsid w:val="4F577322"/>
    <w:rsid w:val="4F582E37"/>
    <w:rsid w:val="4F5A18A9"/>
    <w:rsid w:val="4F5A6812"/>
    <w:rsid w:val="4F5C0C1F"/>
    <w:rsid w:val="4F5D5210"/>
    <w:rsid w:val="4F5E3477"/>
    <w:rsid w:val="4F5E3C3D"/>
    <w:rsid w:val="4F5E5DC1"/>
    <w:rsid w:val="4F631B7D"/>
    <w:rsid w:val="4F6362D1"/>
    <w:rsid w:val="4F641838"/>
    <w:rsid w:val="4F655833"/>
    <w:rsid w:val="4F655C7A"/>
    <w:rsid w:val="4F664D19"/>
    <w:rsid w:val="4F676BD7"/>
    <w:rsid w:val="4F6C635D"/>
    <w:rsid w:val="4F6D4283"/>
    <w:rsid w:val="4F6E35AE"/>
    <w:rsid w:val="4F6E4225"/>
    <w:rsid w:val="4F7000FC"/>
    <w:rsid w:val="4F7069E7"/>
    <w:rsid w:val="4F714439"/>
    <w:rsid w:val="4F7157BA"/>
    <w:rsid w:val="4F7236F1"/>
    <w:rsid w:val="4F7241D5"/>
    <w:rsid w:val="4F780AC9"/>
    <w:rsid w:val="4F7979B0"/>
    <w:rsid w:val="4F7B069D"/>
    <w:rsid w:val="4F7C25E9"/>
    <w:rsid w:val="4F7F20C8"/>
    <w:rsid w:val="4F811B8E"/>
    <w:rsid w:val="4F823456"/>
    <w:rsid w:val="4F827A3A"/>
    <w:rsid w:val="4F851289"/>
    <w:rsid w:val="4F894007"/>
    <w:rsid w:val="4F8F71B6"/>
    <w:rsid w:val="4F922DC1"/>
    <w:rsid w:val="4F9265DC"/>
    <w:rsid w:val="4F983A62"/>
    <w:rsid w:val="4F990BC2"/>
    <w:rsid w:val="4F9B0D3B"/>
    <w:rsid w:val="4F9B36EF"/>
    <w:rsid w:val="4F9B6426"/>
    <w:rsid w:val="4F9F0D9B"/>
    <w:rsid w:val="4FA032E4"/>
    <w:rsid w:val="4FA21819"/>
    <w:rsid w:val="4FA436B1"/>
    <w:rsid w:val="4FA607F9"/>
    <w:rsid w:val="4FA626E1"/>
    <w:rsid w:val="4FA63943"/>
    <w:rsid w:val="4FA8594D"/>
    <w:rsid w:val="4FAD185B"/>
    <w:rsid w:val="4FAE0128"/>
    <w:rsid w:val="4FB011DF"/>
    <w:rsid w:val="4FB129CD"/>
    <w:rsid w:val="4FB42DFE"/>
    <w:rsid w:val="4FB55E5D"/>
    <w:rsid w:val="4FB60566"/>
    <w:rsid w:val="4FB670C2"/>
    <w:rsid w:val="4FB84FB5"/>
    <w:rsid w:val="4FBA79DC"/>
    <w:rsid w:val="4FBF3A66"/>
    <w:rsid w:val="4FBF4E25"/>
    <w:rsid w:val="4FC009F8"/>
    <w:rsid w:val="4FC25C3D"/>
    <w:rsid w:val="4FC601BC"/>
    <w:rsid w:val="4FC73F78"/>
    <w:rsid w:val="4FC90272"/>
    <w:rsid w:val="4FCE000B"/>
    <w:rsid w:val="4FD05137"/>
    <w:rsid w:val="4FD10C2D"/>
    <w:rsid w:val="4FD159E7"/>
    <w:rsid w:val="4FD25040"/>
    <w:rsid w:val="4FD579E4"/>
    <w:rsid w:val="4FD66838"/>
    <w:rsid w:val="4FD72ADD"/>
    <w:rsid w:val="4FD820F1"/>
    <w:rsid w:val="4FD934F4"/>
    <w:rsid w:val="4FDC61C3"/>
    <w:rsid w:val="4FDF1DDC"/>
    <w:rsid w:val="4FDF4A85"/>
    <w:rsid w:val="4FE007E0"/>
    <w:rsid w:val="4FE12F4D"/>
    <w:rsid w:val="4FE13E3E"/>
    <w:rsid w:val="4FE35F83"/>
    <w:rsid w:val="4FE35FF2"/>
    <w:rsid w:val="4FE377FE"/>
    <w:rsid w:val="4FE705C2"/>
    <w:rsid w:val="4FEA7D48"/>
    <w:rsid w:val="4FEB6DD2"/>
    <w:rsid w:val="4FEB7CB6"/>
    <w:rsid w:val="4FEC21F2"/>
    <w:rsid w:val="4FEC464E"/>
    <w:rsid w:val="4FEE6B39"/>
    <w:rsid w:val="4FF34D6E"/>
    <w:rsid w:val="4FF467A2"/>
    <w:rsid w:val="4FF60952"/>
    <w:rsid w:val="4FF65EB1"/>
    <w:rsid w:val="4FF72A97"/>
    <w:rsid w:val="4FF72E9A"/>
    <w:rsid w:val="4FF77938"/>
    <w:rsid w:val="4FFA4236"/>
    <w:rsid w:val="4FFB0563"/>
    <w:rsid w:val="4FFD0760"/>
    <w:rsid w:val="5000231B"/>
    <w:rsid w:val="50021EFE"/>
    <w:rsid w:val="5006082A"/>
    <w:rsid w:val="50065BA5"/>
    <w:rsid w:val="50080CAA"/>
    <w:rsid w:val="500B17B6"/>
    <w:rsid w:val="50126B87"/>
    <w:rsid w:val="501345DE"/>
    <w:rsid w:val="5016087F"/>
    <w:rsid w:val="501C2495"/>
    <w:rsid w:val="50206780"/>
    <w:rsid w:val="502128B0"/>
    <w:rsid w:val="5025180F"/>
    <w:rsid w:val="50255819"/>
    <w:rsid w:val="50274A3D"/>
    <w:rsid w:val="502C5772"/>
    <w:rsid w:val="502E5AD7"/>
    <w:rsid w:val="50307679"/>
    <w:rsid w:val="50316981"/>
    <w:rsid w:val="503306D2"/>
    <w:rsid w:val="50332334"/>
    <w:rsid w:val="50334FC9"/>
    <w:rsid w:val="5034706D"/>
    <w:rsid w:val="503534BE"/>
    <w:rsid w:val="50355EB1"/>
    <w:rsid w:val="50373457"/>
    <w:rsid w:val="50380F95"/>
    <w:rsid w:val="5039614F"/>
    <w:rsid w:val="503A0F05"/>
    <w:rsid w:val="503B3259"/>
    <w:rsid w:val="503C3437"/>
    <w:rsid w:val="503E235A"/>
    <w:rsid w:val="503F7C80"/>
    <w:rsid w:val="5041202B"/>
    <w:rsid w:val="50447A1D"/>
    <w:rsid w:val="50452ED0"/>
    <w:rsid w:val="50454C7C"/>
    <w:rsid w:val="5046515D"/>
    <w:rsid w:val="5047667D"/>
    <w:rsid w:val="50495596"/>
    <w:rsid w:val="50510E96"/>
    <w:rsid w:val="50533E95"/>
    <w:rsid w:val="50540258"/>
    <w:rsid w:val="50596FF4"/>
    <w:rsid w:val="505F5A3E"/>
    <w:rsid w:val="5064053A"/>
    <w:rsid w:val="506440BD"/>
    <w:rsid w:val="506A6F8A"/>
    <w:rsid w:val="506C264E"/>
    <w:rsid w:val="50791D24"/>
    <w:rsid w:val="507B6A9B"/>
    <w:rsid w:val="507C0303"/>
    <w:rsid w:val="507D7615"/>
    <w:rsid w:val="507E4F79"/>
    <w:rsid w:val="507E75E4"/>
    <w:rsid w:val="507F45BE"/>
    <w:rsid w:val="5080651E"/>
    <w:rsid w:val="50814C99"/>
    <w:rsid w:val="50831148"/>
    <w:rsid w:val="50831BAA"/>
    <w:rsid w:val="50835B63"/>
    <w:rsid w:val="50866F40"/>
    <w:rsid w:val="50871782"/>
    <w:rsid w:val="50883FFC"/>
    <w:rsid w:val="508D347C"/>
    <w:rsid w:val="5090033F"/>
    <w:rsid w:val="50940326"/>
    <w:rsid w:val="50950F7B"/>
    <w:rsid w:val="50955C3D"/>
    <w:rsid w:val="5096112B"/>
    <w:rsid w:val="50984C32"/>
    <w:rsid w:val="509A3C23"/>
    <w:rsid w:val="509A4D01"/>
    <w:rsid w:val="509D705F"/>
    <w:rsid w:val="509D7ADF"/>
    <w:rsid w:val="50A342A3"/>
    <w:rsid w:val="50A60C42"/>
    <w:rsid w:val="50A85130"/>
    <w:rsid w:val="50A86CCC"/>
    <w:rsid w:val="50AB26B8"/>
    <w:rsid w:val="50AC2B0B"/>
    <w:rsid w:val="50AC68A7"/>
    <w:rsid w:val="50AC6BB0"/>
    <w:rsid w:val="50B12794"/>
    <w:rsid w:val="50B21D37"/>
    <w:rsid w:val="50B42562"/>
    <w:rsid w:val="50B7118E"/>
    <w:rsid w:val="50B7175A"/>
    <w:rsid w:val="50B761DC"/>
    <w:rsid w:val="50B943A9"/>
    <w:rsid w:val="50BE34CD"/>
    <w:rsid w:val="50C23AEB"/>
    <w:rsid w:val="50C26C26"/>
    <w:rsid w:val="50C43BA1"/>
    <w:rsid w:val="50C5154A"/>
    <w:rsid w:val="50C63495"/>
    <w:rsid w:val="50C7559D"/>
    <w:rsid w:val="50C87526"/>
    <w:rsid w:val="50C93D66"/>
    <w:rsid w:val="50CA62C1"/>
    <w:rsid w:val="50CA793D"/>
    <w:rsid w:val="50CA7E75"/>
    <w:rsid w:val="50CC6889"/>
    <w:rsid w:val="50CD662F"/>
    <w:rsid w:val="50CD7C41"/>
    <w:rsid w:val="50D67881"/>
    <w:rsid w:val="50D902BA"/>
    <w:rsid w:val="50DA2570"/>
    <w:rsid w:val="50DB29B7"/>
    <w:rsid w:val="50DD380E"/>
    <w:rsid w:val="50DD7E60"/>
    <w:rsid w:val="50DE25D8"/>
    <w:rsid w:val="50DE2900"/>
    <w:rsid w:val="50E04BE9"/>
    <w:rsid w:val="50E34518"/>
    <w:rsid w:val="50E67E07"/>
    <w:rsid w:val="50E73E19"/>
    <w:rsid w:val="50E83E40"/>
    <w:rsid w:val="50E84E9A"/>
    <w:rsid w:val="50E9705B"/>
    <w:rsid w:val="50EB5D8E"/>
    <w:rsid w:val="50ED1B17"/>
    <w:rsid w:val="50EF488C"/>
    <w:rsid w:val="50F2232E"/>
    <w:rsid w:val="50F31AB5"/>
    <w:rsid w:val="50F52BA3"/>
    <w:rsid w:val="50F67C60"/>
    <w:rsid w:val="50F81082"/>
    <w:rsid w:val="50F91520"/>
    <w:rsid w:val="50FB7CE9"/>
    <w:rsid w:val="50FC5945"/>
    <w:rsid w:val="5100235C"/>
    <w:rsid w:val="51004589"/>
    <w:rsid w:val="51042389"/>
    <w:rsid w:val="510433D9"/>
    <w:rsid w:val="510608E7"/>
    <w:rsid w:val="510633C3"/>
    <w:rsid w:val="510757E7"/>
    <w:rsid w:val="510A3863"/>
    <w:rsid w:val="510D0B8C"/>
    <w:rsid w:val="510F0098"/>
    <w:rsid w:val="510F3AE1"/>
    <w:rsid w:val="510F4AC5"/>
    <w:rsid w:val="511062E0"/>
    <w:rsid w:val="51147831"/>
    <w:rsid w:val="511624C1"/>
    <w:rsid w:val="51181161"/>
    <w:rsid w:val="511B4D1E"/>
    <w:rsid w:val="51201747"/>
    <w:rsid w:val="512150F8"/>
    <w:rsid w:val="512970D4"/>
    <w:rsid w:val="512C79C6"/>
    <w:rsid w:val="512D4BD5"/>
    <w:rsid w:val="512F3D28"/>
    <w:rsid w:val="513508E1"/>
    <w:rsid w:val="51352913"/>
    <w:rsid w:val="51363A63"/>
    <w:rsid w:val="5138087C"/>
    <w:rsid w:val="5138188A"/>
    <w:rsid w:val="51394C5D"/>
    <w:rsid w:val="51395E3A"/>
    <w:rsid w:val="513B457C"/>
    <w:rsid w:val="513C7B86"/>
    <w:rsid w:val="5140014E"/>
    <w:rsid w:val="514217C8"/>
    <w:rsid w:val="514345DB"/>
    <w:rsid w:val="51440F16"/>
    <w:rsid w:val="514913C9"/>
    <w:rsid w:val="514947BA"/>
    <w:rsid w:val="514B15CB"/>
    <w:rsid w:val="515074B4"/>
    <w:rsid w:val="51526CE4"/>
    <w:rsid w:val="51565823"/>
    <w:rsid w:val="51566439"/>
    <w:rsid w:val="51583507"/>
    <w:rsid w:val="515868F8"/>
    <w:rsid w:val="51592CDE"/>
    <w:rsid w:val="51597958"/>
    <w:rsid w:val="515A67BD"/>
    <w:rsid w:val="515B2B09"/>
    <w:rsid w:val="515C6742"/>
    <w:rsid w:val="515D0221"/>
    <w:rsid w:val="515F2FB2"/>
    <w:rsid w:val="51606DCB"/>
    <w:rsid w:val="51606F5D"/>
    <w:rsid w:val="516159C9"/>
    <w:rsid w:val="51652BD2"/>
    <w:rsid w:val="51662309"/>
    <w:rsid w:val="51671584"/>
    <w:rsid w:val="516A4627"/>
    <w:rsid w:val="516D749E"/>
    <w:rsid w:val="516E4B89"/>
    <w:rsid w:val="516E66FA"/>
    <w:rsid w:val="51743A31"/>
    <w:rsid w:val="5175798D"/>
    <w:rsid w:val="51784930"/>
    <w:rsid w:val="5178493C"/>
    <w:rsid w:val="51785A07"/>
    <w:rsid w:val="517904A4"/>
    <w:rsid w:val="517C7772"/>
    <w:rsid w:val="517E1AAA"/>
    <w:rsid w:val="518063B5"/>
    <w:rsid w:val="5182403D"/>
    <w:rsid w:val="51837147"/>
    <w:rsid w:val="51853EB9"/>
    <w:rsid w:val="518540A3"/>
    <w:rsid w:val="51855F3C"/>
    <w:rsid w:val="51875CF7"/>
    <w:rsid w:val="51876441"/>
    <w:rsid w:val="5188007B"/>
    <w:rsid w:val="5188445A"/>
    <w:rsid w:val="51886690"/>
    <w:rsid w:val="518C021E"/>
    <w:rsid w:val="518D0532"/>
    <w:rsid w:val="518D50DD"/>
    <w:rsid w:val="51905FE6"/>
    <w:rsid w:val="51914D6C"/>
    <w:rsid w:val="51924CB4"/>
    <w:rsid w:val="5195306F"/>
    <w:rsid w:val="519951AE"/>
    <w:rsid w:val="519A2F9D"/>
    <w:rsid w:val="519A771D"/>
    <w:rsid w:val="519B37D0"/>
    <w:rsid w:val="519C7B9C"/>
    <w:rsid w:val="519F2909"/>
    <w:rsid w:val="519F5F67"/>
    <w:rsid w:val="51A057EC"/>
    <w:rsid w:val="51A06209"/>
    <w:rsid w:val="51A1517A"/>
    <w:rsid w:val="51A52C8D"/>
    <w:rsid w:val="51A70435"/>
    <w:rsid w:val="51A81D79"/>
    <w:rsid w:val="51A87175"/>
    <w:rsid w:val="51A95E7B"/>
    <w:rsid w:val="51AA1CA0"/>
    <w:rsid w:val="51AB382A"/>
    <w:rsid w:val="51AE3905"/>
    <w:rsid w:val="51AE5E4F"/>
    <w:rsid w:val="51B153C8"/>
    <w:rsid w:val="51B2205F"/>
    <w:rsid w:val="51B403FB"/>
    <w:rsid w:val="51B444E7"/>
    <w:rsid w:val="51B50A5C"/>
    <w:rsid w:val="51B55FCC"/>
    <w:rsid w:val="51B57678"/>
    <w:rsid w:val="51BE0643"/>
    <w:rsid w:val="51BE3725"/>
    <w:rsid w:val="51C46868"/>
    <w:rsid w:val="51C52083"/>
    <w:rsid w:val="51C6288E"/>
    <w:rsid w:val="51C72E1C"/>
    <w:rsid w:val="51C72F2A"/>
    <w:rsid w:val="51C91050"/>
    <w:rsid w:val="51C94CBF"/>
    <w:rsid w:val="51CA451C"/>
    <w:rsid w:val="51CA5B54"/>
    <w:rsid w:val="51CF06C0"/>
    <w:rsid w:val="51D11215"/>
    <w:rsid w:val="51D202E0"/>
    <w:rsid w:val="51D42E55"/>
    <w:rsid w:val="51D551FE"/>
    <w:rsid w:val="51D703E1"/>
    <w:rsid w:val="51D7678C"/>
    <w:rsid w:val="51D82F3A"/>
    <w:rsid w:val="51D862E1"/>
    <w:rsid w:val="51D90BF1"/>
    <w:rsid w:val="51DC27AF"/>
    <w:rsid w:val="51DD411E"/>
    <w:rsid w:val="51DD6468"/>
    <w:rsid w:val="51DE19E0"/>
    <w:rsid w:val="51E03DFA"/>
    <w:rsid w:val="51E1097F"/>
    <w:rsid w:val="51E12483"/>
    <w:rsid w:val="51E5101B"/>
    <w:rsid w:val="51E52983"/>
    <w:rsid w:val="51E64AFB"/>
    <w:rsid w:val="51E6558C"/>
    <w:rsid w:val="51EA0FD8"/>
    <w:rsid w:val="51EE4E19"/>
    <w:rsid w:val="51EF6F0A"/>
    <w:rsid w:val="51F322C7"/>
    <w:rsid w:val="51F41F73"/>
    <w:rsid w:val="51F46727"/>
    <w:rsid w:val="51F61F1C"/>
    <w:rsid w:val="51FB35C3"/>
    <w:rsid w:val="51FB3B88"/>
    <w:rsid w:val="51FD2C8D"/>
    <w:rsid w:val="51FD4616"/>
    <w:rsid w:val="51FE3FA0"/>
    <w:rsid w:val="52036EA0"/>
    <w:rsid w:val="52050243"/>
    <w:rsid w:val="5209301F"/>
    <w:rsid w:val="52096E5C"/>
    <w:rsid w:val="520A122B"/>
    <w:rsid w:val="520D5BF9"/>
    <w:rsid w:val="520E4388"/>
    <w:rsid w:val="520E7BCE"/>
    <w:rsid w:val="520F48E0"/>
    <w:rsid w:val="52117EF0"/>
    <w:rsid w:val="52123D09"/>
    <w:rsid w:val="5212777B"/>
    <w:rsid w:val="521378A7"/>
    <w:rsid w:val="52141C1E"/>
    <w:rsid w:val="52142F59"/>
    <w:rsid w:val="521443D1"/>
    <w:rsid w:val="52146013"/>
    <w:rsid w:val="5215403E"/>
    <w:rsid w:val="52157AC3"/>
    <w:rsid w:val="52177442"/>
    <w:rsid w:val="521812E7"/>
    <w:rsid w:val="52194694"/>
    <w:rsid w:val="521B5067"/>
    <w:rsid w:val="521B5D85"/>
    <w:rsid w:val="521B7442"/>
    <w:rsid w:val="521D1D11"/>
    <w:rsid w:val="52231C48"/>
    <w:rsid w:val="52247D0C"/>
    <w:rsid w:val="522A1880"/>
    <w:rsid w:val="522A32CA"/>
    <w:rsid w:val="522A5E93"/>
    <w:rsid w:val="522B5480"/>
    <w:rsid w:val="522D17C4"/>
    <w:rsid w:val="522E34B7"/>
    <w:rsid w:val="522E3A35"/>
    <w:rsid w:val="522F3B14"/>
    <w:rsid w:val="522F40B0"/>
    <w:rsid w:val="522F42B3"/>
    <w:rsid w:val="52303434"/>
    <w:rsid w:val="52311665"/>
    <w:rsid w:val="52312DE1"/>
    <w:rsid w:val="5233171C"/>
    <w:rsid w:val="52384559"/>
    <w:rsid w:val="52393431"/>
    <w:rsid w:val="523B6273"/>
    <w:rsid w:val="523C2ECC"/>
    <w:rsid w:val="523D1ED5"/>
    <w:rsid w:val="5240506C"/>
    <w:rsid w:val="5240537C"/>
    <w:rsid w:val="52427331"/>
    <w:rsid w:val="524331C3"/>
    <w:rsid w:val="5246144E"/>
    <w:rsid w:val="52461A16"/>
    <w:rsid w:val="524B2DAB"/>
    <w:rsid w:val="524D2BF8"/>
    <w:rsid w:val="525928A4"/>
    <w:rsid w:val="52592AFA"/>
    <w:rsid w:val="525A6171"/>
    <w:rsid w:val="525D4030"/>
    <w:rsid w:val="525F69A7"/>
    <w:rsid w:val="526006A5"/>
    <w:rsid w:val="52612C77"/>
    <w:rsid w:val="526536D6"/>
    <w:rsid w:val="52671BBA"/>
    <w:rsid w:val="52673384"/>
    <w:rsid w:val="52680484"/>
    <w:rsid w:val="52682B8F"/>
    <w:rsid w:val="526863ED"/>
    <w:rsid w:val="526C548D"/>
    <w:rsid w:val="526E0223"/>
    <w:rsid w:val="526F48EB"/>
    <w:rsid w:val="5270082C"/>
    <w:rsid w:val="52721FB5"/>
    <w:rsid w:val="5273197D"/>
    <w:rsid w:val="52745DB3"/>
    <w:rsid w:val="52750EA1"/>
    <w:rsid w:val="52756056"/>
    <w:rsid w:val="527670F8"/>
    <w:rsid w:val="52783D02"/>
    <w:rsid w:val="527B110B"/>
    <w:rsid w:val="527C5832"/>
    <w:rsid w:val="527E5A86"/>
    <w:rsid w:val="528074E5"/>
    <w:rsid w:val="52832A92"/>
    <w:rsid w:val="52845857"/>
    <w:rsid w:val="528542C9"/>
    <w:rsid w:val="528831C2"/>
    <w:rsid w:val="528B645D"/>
    <w:rsid w:val="528F69A7"/>
    <w:rsid w:val="528F7C39"/>
    <w:rsid w:val="529076F8"/>
    <w:rsid w:val="52910144"/>
    <w:rsid w:val="529145B9"/>
    <w:rsid w:val="5291583B"/>
    <w:rsid w:val="529301EA"/>
    <w:rsid w:val="52932A22"/>
    <w:rsid w:val="52950984"/>
    <w:rsid w:val="52970D4A"/>
    <w:rsid w:val="529858D1"/>
    <w:rsid w:val="529A0A46"/>
    <w:rsid w:val="529B3957"/>
    <w:rsid w:val="529C06A7"/>
    <w:rsid w:val="529C149E"/>
    <w:rsid w:val="529D4009"/>
    <w:rsid w:val="529E7C25"/>
    <w:rsid w:val="529F2BBB"/>
    <w:rsid w:val="529F58A0"/>
    <w:rsid w:val="52A232EC"/>
    <w:rsid w:val="52A41D71"/>
    <w:rsid w:val="52A712D2"/>
    <w:rsid w:val="52A757CB"/>
    <w:rsid w:val="52A80636"/>
    <w:rsid w:val="52A812A0"/>
    <w:rsid w:val="52AB1A24"/>
    <w:rsid w:val="52AD4041"/>
    <w:rsid w:val="52AF066D"/>
    <w:rsid w:val="52AF3417"/>
    <w:rsid w:val="52B16E6B"/>
    <w:rsid w:val="52B63C0E"/>
    <w:rsid w:val="52B647D3"/>
    <w:rsid w:val="52B80829"/>
    <w:rsid w:val="52B82F80"/>
    <w:rsid w:val="52B9371B"/>
    <w:rsid w:val="52B94C68"/>
    <w:rsid w:val="52BA380B"/>
    <w:rsid w:val="52BA770E"/>
    <w:rsid w:val="52BB3E2E"/>
    <w:rsid w:val="52BD7714"/>
    <w:rsid w:val="52C22D0C"/>
    <w:rsid w:val="52C325EE"/>
    <w:rsid w:val="52C61D82"/>
    <w:rsid w:val="52C9797C"/>
    <w:rsid w:val="52CB2E77"/>
    <w:rsid w:val="52CB7ED0"/>
    <w:rsid w:val="52CE090F"/>
    <w:rsid w:val="52D32296"/>
    <w:rsid w:val="52D50646"/>
    <w:rsid w:val="52D603B0"/>
    <w:rsid w:val="52D759B5"/>
    <w:rsid w:val="52D75C57"/>
    <w:rsid w:val="52DA5430"/>
    <w:rsid w:val="52DA5C2B"/>
    <w:rsid w:val="52DB79FA"/>
    <w:rsid w:val="52DF23CC"/>
    <w:rsid w:val="52E028A1"/>
    <w:rsid w:val="52E07018"/>
    <w:rsid w:val="52E14F95"/>
    <w:rsid w:val="52E34989"/>
    <w:rsid w:val="52E35274"/>
    <w:rsid w:val="52E36E73"/>
    <w:rsid w:val="52E37191"/>
    <w:rsid w:val="52E5516E"/>
    <w:rsid w:val="52E6650A"/>
    <w:rsid w:val="52E75E51"/>
    <w:rsid w:val="52EE689B"/>
    <w:rsid w:val="52EF0FFF"/>
    <w:rsid w:val="52F048A9"/>
    <w:rsid w:val="52F254F2"/>
    <w:rsid w:val="52F44C4E"/>
    <w:rsid w:val="52F473FC"/>
    <w:rsid w:val="52F47579"/>
    <w:rsid w:val="52F7515D"/>
    <w:rsid w:val="52F864CD"/>
    <w:rsid w:val="52F90160"/>
    <w:rsid w:val="52FA395D"/>
    <w:rsid w:val="52FB0516"/>
    <w:rsid w:val="52FE2C33"/>
    <w:rsid w:val="52FF564A"/>
    <w:rsid w:val="53017004"/>
    <w:rsid w:val="53021652"/>
    <w:rsid w:val="53026748"/>
    <w:rsid w:val="53032DBA"/>
    <w:rsid w:val="53097898"/>
    <w:rsid w:val="530A1498"/>
    <w:rsid w:val="530B13AD"/>
    <w:rsid w:val="530B5154"/>
    <w:rsid w:val="530C1614"/>
    <w:rsid w:val="530C19AF"/>
    <w:rsid w:val="530C2436"/>
    <w:rsid w:val="530E64D6"/>
    <w:rsid w:val="53137EB6"/>
    <w:rsid w:val="53142BB2"/>
    <w:rsid w:val="53150BCC"/>
    <w:rsid w:val="531705A2"/>
    <w:rsid w:val="531745DB"/>
    <w:rsid w:val="531829A4"/>
    <w:rsid w:val="531874CC"/>
    <w:rsid w:val="531A57E2"/>
    <w:rsid w:val="531B79C8"/>
    <w:rsid w:val="532052FC"/>
    <w:rsid w:val="532162B8"/>
    <w:rsid w:val="53222775"/>
    <w:rsid w:val="53227C38"/>
    <w:rsid w:val="532439B4"/>
    <w:rsid w:val="53246DB0"/>
    <w:rsid w:val="532543E2"/>
    <w:rsid w:val="53256566"/>
    <w:rsid w:val="532700EC"/>
    <w:rsid w:val="53286305"/>
    <w:rsid w:val="5329338E"/>
    <w:rsid w:val="532A6D40"/>
    <w:rsid w:val="532B0491"/>
    <w:rsid w:val="532E057F"/>
    <w:rsid w:val="53302CB0"/>
    <w:rsid w:val="53323B15"/>
    <w:rsid w:val="533524EC"/>
    <w:rsid w:val="53360D28"/>
    <w:rsid w:val="53366145"/>
    <w:rsid w:val="5337295C"/>
    <w:rsid w:val="53377BCA"/>
    <w:rsid w:val="5338458C"/>
    <w:rsid w:val="53391E89"/>
    <w:rsid w:val="5339334B"/>
    <w:rsid w:val="533A07B1"/>
    <w:rsid w:val="533B3890"/>
    <w:rsid w:val="533C2F12"/>
    <w:rsid w:val="533D04F0"/>
    <w:rsid w:val="533D4017"/>
    <w:rsid w:val="533E1126"/>
    <w:rsid w:val="533E3F0F"/>
    <w:rsid w:val="533E53AE"/>
    <w:rsid w:val="53404A83"/>
    <w:rsid w:val="534227FD"/>
    <w:rsid w:val="5342621C"/>
    <w:rsid w:val="53426DB2"/>
    <w:rsid w:val="53432C1B"/>
    <w:rsid w:val="53436F94"/>
    <w:rsid w:val="53477372"/>
    <w:rsid w:val="534875B9"/>
    <w:rsid w:val="53494C68"/>
    <w:rsid w:val="5349560B"/>
    <w:rsid w:val="534967E9"/>
    <w:rsid w:val="534B57C9"/>
    <w:rsid w:val="534B5D70"/>
    <w:rsid w:val="534C1244"/>
    <w:rsid w:val="534D0605"/>
    <w:rsid w:val="534E1283"/>
    <w:rsid w:val="534E20E2"/>
    <w:rsid w:val="535003AD"/>
    <w:rsid w:val="53526DD4"/>
    <w:rsid w:val="535275DA"/>
    <w:rsid w:val="535975EF"/>
    <w:rsid w:val="535D69C3"/>
    <w:rsid w:val="53610B71"/>
    <w:rsid w:val="536234F9"/>
    <w:rsid w:val="53624643"/>
    <w:rsid w:val="53683537"/>
    <w:rsid w:val="536962D5"/>
    <w:rsid w:val="5371135E"/>
    <w:rsid w:val="537119CD"/>
    <w:rsid w:val="53721B4D"/>
    <w:rsid w:val="53783310"/>
    <w:rsid w:val="537A33BE"/>
    <w:rsid w:val="537A4842"/>
    <w:rsid w:val="537B5834"/>
    <w:rsid w:val="537D1B0D"/>
    <w:rsid w:val="537D72DE"/>
    <w:rsid w:val="53813FB8"/>
    <w:rsid w:val="538313FC"/>
    <w:rsid w:val="538317AE"/>
    <w:rsid w:val="5384639E"/>
    <w:rsid w:val="538734A2"/>
    <w:rsid w:val="53883F05"/>
    <w:rsid w:val="538C57DE"/>
    <w:rsid w:val="538D37E7"/>
    <w:rsid w:val="538E7A49"/>
    <w:rsid w:val="538F08B6"/>
    <w:rsid w:val="5390269A"/>
    <w:rsid w:val="53904411"/>
    <w:rsid w:val="53921FE9"/>
    <w:rsid w:val="539230DD"/>
    <w:rsid w:val="53926873"/>
    <w:rsid w:val="53950D73"/>
    <w:rsid w:val="5397388A"/>
    <w:rsid w:val="539B0066"/>
    <w:rsid w:val="539B1110"/>
    <w:rsid w:val="539F3E02"/>
    <w:rsid w:val="539F419E"/>
    <w:rsid w:val="53A13F4D"/>
    <w:rsid w:val="53A2146B"/>
    <w:rsid w:val="53A320DE"/>
    <w:rsid w:val="53A32835"/>
    <w:rsid w:val="53A47EFE"/>
    <w:rsid w:val="53A520D1"/>
    <w:rsid w:val="53A62FB6"/>
    <w:rsid w:val="53A821C1"/>
    <w:rsid w:val="53A91ED6"/>
    <w:rsid w:val="53AB1F7B"/>
    <w:rsid w:val="53AF4073"/>
    <w:rsid w:val="53B16B74"/>
    <w:rsid w:val="53B31FB0"/>
    <w:rsid w:val="53B4193F"/>
    <w:rsid w:val="53B60371"/>
    <w:rsid w:val="53B6043F"/>
    <w:rsid w:val="53B61A17"/>
    <w:rsid w:val="53B90197"/>
    <w:rsid w:val="53B92E80"/>
    <w:rsid w:val="53BE1EB6"/>
    <w:rsid w:val="53C0419A"/>
    <w:rsid w:val="53C25B73"/>
    <w:rsid w:val="53C430EB"/>
    <w:rsid w:val="53C501A1"/>
    <w:rsid w:val="53C53413"/>
    <w:rsid w:val="53C8023F"/>
    <w:rsid w:val="53CC0C85"/>
    <w:rsid w:val="53CC5CB4"/>
    <w:rsid w:val="53CE735C"/>
    <w:rsid w:val="53D23BB4"/>
    <w:rsid w:val="53D4337B"/>
    <w:rsid w:val="53D77246"/>
    <w:rsid w:val="53D86DDD"/>
    <w:rsid w:val="53D96306"/>
    <w:rsid w:val="53DB3117"/>
    <w:rsid w:val="53DC6160"/>
    <w:rsid w:val="53DF7001"/>
    <w:rsid w:val="53E228BF"/>
    <w:rsid w:val="53E22D8B"/>
    <w:rsid w:val="53E300C0"/>
    <w:rsid w:val="53E35AEC"/>
    <w:rsid w:val="53E421A1"/>
    <w:rsid w:val="53E818AE"/>
    <w:rsid w:val="53E84288"/>
    <w:rsid w:val="53E9541B"/>
    <w:rsid w:val="53EC5B64"/>
    <w:rsid w:val="53EE2A40"/>
    <w:rsid w:val="53EE4585"/>
    <w:rsid w:val="53EF0565"/>
    <w:rsid w:val="53EF257E"/>
    <w:rsid w:val="53EF3FA4"/>
    <w:rsid w:val="53F15809"/>
    <w:rsid w:val="53F32D5E"/>
    <w:rsid w:val="53F406BC"/>
    <w:rsid w:val="53F54F75"/>
    <w:rsid w:val="53F568A9"/>
    <w:rsid w:val="53F616D3"/>
    <w:rsid w:val="53F6316B"/>
    <w:rsid w:val="53F64387"/>
    <w:rsid w:val="53F92EA9"/>
    <w:rsid w:val="53FA283B"/>
    <w:rsid w:val="53FA3FCE"/>
    <w:rsid w:val="53FD24A3"/>
    <w:rsid w:val="53FF3C32"/>
    <w:rsid w:val="5402029B"/>
    <w:rsid w:val="54074589"/>
    <w:rsid w:val="54087936"/>
    <w:rsid w:val="54096255"/>
    <w:rsid w:val="54096488"/>
    <w:rsid w:val="540A0DA9"/>
    <w:rsid w:val="540B5DDA"/>
    <w:rsid w:val="540C5B57"/>
    <w:rsid w:val="540C7775"/>
    <w:rsid w:val="540D4253"/>
    <w:rsid w:val="540E6F4D"/>
    <w:rsid w:val="540F291A"/>
    <w:rsid w:val="54100DDD"/>
    <w:rsid w:val="54106C38"/>
    <w:rsid w:val="54121E88"/>
    <w:rsid w:val="54125BAC"/>
    <w:rsid w:val="5413133B"/>
    <w:rsid w:val="541363AE"/>
    <w:rsid w:val="54145DD8"/>
    <w:rsid w:val="54157777"/>
    <w:rsid w:val="541618B3"/>
    <w:rsid w:val="54163D1A"/>
    <w:rsid w:val="541661E9"/>
    <w:rsid w:val="54167F5A"/>
    <w:rsid w:val="54174C0D"/>
    <w:rsid w:val="541943D5"/>
    <w:rsid w:val="541B7347"/>
    <w:rsid w:val="541E7CA6"/>
    <w:rsid w:val="54223585"/>
    <w:rsid w:val="54262596"/>
    <w:rsid w:val="54291292"/>
    <w:rsid w:val="542D24AD"/>
    <w:rsid w:val="54300135"/>
    <w:rsid w:val="54344E7E"/>
    <w:rsid w:val="543465B2"/>
    <w:rsid w:val="54354697"/>
    <w:rsid w:val="54395D8B"/>
    <w:rsid w:val="543A0546"/>
    <w:rsid w:val="543B4958"/>
    <w:rsid w:val="543C7FED"/>
    <w:rsid w:val="543D4E1D"/>
    <w:rsid w:val="54421E90"/>
    <w:rsid w:val="54433457"/>
    <w:rsid w:val="54434E4E"/>
    <w:rsid w:val="54443420"/>
    <w:rsid w:val="544453D1"/>
    <w:rsid w:val="54463C98"/>
    <w:rsid w:val="544A0455"/>
    <w:rsid w:val="544C15D7"/>
    <w:rsid w:val="544C69B0"/>
    <w:rsid w:val="544C7F2D"/>
    <w:rsid w:val="544E14C9"/>
    <w:rsid w:val="544F0F00"/>
    <w:rsid w:val="544F1C63"/>
    <w:rsid w:val="544F3201"/>
    <w:rsid w:val="544F4D5C"/>
    <w:rsid w:val="544F4DCA"/>
    <w:rsid w:val="54510B0B"/>
    <w:rsid w:val="545475D9"/>
    <w:rsid w:val="54552D4E"/>
    <w:rsid w:val="54557F0E"/>
    <w:rsid w:val="545602F5"/>
    <w:rsid w:val="54561356"/>
    <w:rsid w:val="54564354"/>
    <w:rsid w:val="54573E36"/>
    <w:rsid w:val="54580E15"/>
    <w:rsid w:val="545C1A56"/>
    <w:rsid w:val="545D0649"/>
    <w:rsid w:val="545F3F6F"/>
    <w:rsid w:val="545F666D"/>
    <w:rsid w:val="54621E04"/>
    <w:rsid w:val="54626972"/>
    <w:rsid w:val="54636779"/>
    <w:rsid w:val="54655725"/>
    <w:rsid w:val="54662B5D"/>
    <w:rsid w:val="5466358F"/>
    <w:rsid w:val="54664664"/>
    <w:rsid w:val="546907D9"/>
    <w:rsid w:val="546B21CA"/>
    <w:rsid w:val="546D1193"/>
    <w:rsid w:val="546F2B53"/>
    <w:rsid w:val="5471312F"/>
    <w:rsid w:val="547179B0"/>
    <w:rsid w:val="54731056"/>
    <w:rsid w:val="5475313F"/>
    <w:rsid w:val="547B38E9"/>
    <w:rsid w:val="547B6C6E"/>
    <w:rsid w:val="547E0212"/>
    <w:rsid w:val="54822624"/>
    <w:rsid w:val="548448F7"/>
    <w:rsid w:val="5486481D"/>
    <w:rsid w:val="548A00CE"/>
    <w:rsid w:val="549143D8"/>
    <w:rsid w:val="549177A9"/>
    <w:rsid w:val="54921A9D"/>
    <w:rsid w:val="54936BC5"/>
    <w:rsid w:val="5493733F"/>
    <w:rsid w:val="54953EC4"/>
    <w:rsid w:val="54967462"/>
    <w:rsid w:val="54976F45"/>
    <w:rsid w:val="549A68C0"/>
    <w:rsid w:val="549F61D0"/>
    <w:rsid w:val="549F7792"/>
    <w:rsid w:val="54A4195B"/>
    <w:rsid w:val="54A60920"/>
    <w:rsid w:val="54A630CB"/>
    <w:rsid w:val="54A83E54"/>
    <w:rsid w:val="54A84172"/>
    <w:rsid w:val="54A86189"/>
    <w:rsid w:val="54A862AC"/>
    <w:rsid w:val="54AB7BC5"/>
    <w:rsid w:val="54AE53A6"/>
    <w:rsid w:val="54AF3D4C"/>
    <w:rsid w:val="54B363EA"/>
    <w:rsid w:val="54B64272"/>
    <w:rsid w:val="54B72246"/>
    <w:rsid w:val="54BD4D11"/>
    <w:rsid w:val="54BD626E"/>
    <w:rsid w:val="54BE0352"/>
    <w:rsid w:val="54BE42BB"/>
    <w:rsid w:val="54BF237C"/>
    <w:rsid w:val="54C06287"/>
    <w:rsid w:val="54C1611D"/>
    <w:rsid w:val="54C36101"/>
    <w:rsid w:val="54C41F74"/>
    <w:rsid w:val="54C65F36"/>
    <w:rsid w:val="54C73B1E"/>
    <w:rsid w:val="54C73C74"/>
    <w:rsid w:val="54CA1349"/>
    <w:rsid w:val="54CE568E"/>
    <w:rsid w:val="54CE734D"/>
    <w:rsid w:val="54D1696C"/>
    <w:rsid w:val="54D20FC8"/>
    <w:rsid w:val="54D26AF7"/>
    <w:rsid w:val="54D56758"/>
    <w:rsid w:val="54D761CE"/>
    <w:rsid w:val="54D80614"/>
    <w:rsid w:val="54D921F0"/>
    <w:rsid w:val="54DA77CE"/>
    <w:rsid w:val="54DB5C13"/>
    <w:rsid w:val="54DD5B28"/>
    <w:rsid w:val="54DE3272"/>
    <w:rsid w:val="54E0340C"/>
    <w:rsid w:val="54E14F84"/>
    <w:rsid w:val="54E90FC7"/>
    <w:rsid w:val="54EC1B58"/>
    <w:rsid w:val="54EC2239"/>
    <w:rsid w:val="54EE342F"/>
    <w:rsid w:val="54F01269"/>
    <w:rsid w:val="54F042C5"/>
    <w:rsid w:val="54F06319"/>
    <w:rsid w:val="54F236EC"/>
    <w:rsid w:val="54F3439B"/>
    <w:rsid w:val="54F36F9E"/>
    <w:rsid w:val="54F5246F"/>
    <w:rsid w:val="54F567E7"/>
    <w:rsid w:val="54F97657"/>
    <w:rsid w:val="54FB5676"/>
    <w:rsid w:val="54FC71C8"/>
    <w:rsid w:val="54FD0AD1"/>
    <w:rsid w:val="54FD2582"/>
    <w:rsid w:val="54FD2753"/>
    <w:rsid w:val="54FD6EB9"/>
    <w:rsid w:val="55003BB1"/>
    <w:rsid w:val="55020267"/>
    <w:rsid w:val="55041426"/>
    <w:rsid w:val="55044A34"/>
    <w:rsid w:val="55045959"/>
    <w:rsid w:val="55051EF2"/>
    <w:rsid w:val="55056D78"/>
    <w:rsid w:val="550D2D08"/>
    <w:rsid w:val="551044A3"/>
    <w:rsid w:val="55106E2D"/>
    <w:rsid w:val="55155226"/>
    <w:rsid w:val="551E1338"/>
    <w:rsid w:val="551E4F8E"/>
    <w:rsid w:val="551F3549"/>
    <w:rsid w:val="552204A3"/>
    <w:rsid w:val="55232809"/>
    <w:rsid w:val="552531E6"/>
    <w:rsid w:val="552653F4"/>
    <w:rsid w:val="552A5AC1"/>
    <w:rsid w:val="552B525D"/>
    <w:rsid w:val="552F0607"/>
    <w:rsid w:val="552F2C7F"/>
    <w:rsid w:val="552F4BE6"/>
    <w:rsid w:val="55370E47"/>
    <w:rsid w:val="55377B4E"/>
    <w:rsid w:val="55397CDE"/>
    <w:rsid w:val="553B3FD9"/>
    <w:rsid w:val="553B7988"/>
    <w:rsid w:val="553E041B"/>
    <w:rsid w:val="5540690B"/>
    <w:rsid w:val="5541397C"/>
    <w:rsid w:val="55414B94"/>
    <w:rsid w:val="55433B4B"/>
    <w:rsid w:val="55474799"/>
    <w:rsid w:val="554B4CAA"/>
    <w:rsid w:val="554C7F09"/>
    <w:rsid w:val="554D2B72"/>
    <w:rsid w:val="554E065C"/>
    <w:rsid w:val="554F10CA"/>
    <w:rsid w:val="555267BB"/>
    <w:rsid w:val="55537BB0"/>
    <w:rsid w:val="5555453A"/>
    <w:rsid w:val="55555060"/>
    <w:rsid w:val="55561C14"/>
    <w:rsid w:val="55565372"/>
    <w:rsid w:val="555665DC"/>
    <w:rsid w:val="555702D1"/>
    <w:rsid w:val="55573EDD"/>
    <w:rsid w:val="55576627"/>
    <w:rsid w:val="55580FD5"/>
    <w:rsid w:val="5558409E"/>
    <w:rsid w:val="55584B5B"/>
    <w:rsid w:val="555B7AC6"/>
    <w:rsid w:val="556000A8"/>
    <w:rsid w:val="55604E3F"/>
    <w:rsid w:val="55610745"/>
    <w:rsid w:val="5562257B"/>
    <w:rsid w:val="55642177"/>
    <w:rsid w:val="55646B6A"/>
    <w:rsid w:val="55661D3C"/>
    <w:rsid w:val="5566597E"/>
    <w:rsid w:val="5567436C"/>
    <w:rsid w:val="55682524"/>
    <w:rsid w:val="556A703B"/>
    <w:rsid w:val="556A7443"/>
    <w:rsid w:val="556B4367"/>
    <w:rsid w:val="556C1EAB"/>
    <w:rsid w:val="556C6C1E"/>
    <w:rsid w:val="556D3AE8"/>
    <w:rsid w:val="55710738"/>
    <w:rsid w:val="55720AC6"/>
    <w:rsid w:val="55723CA8"/>
    <w:rsid w:val="55780343"/>
    <w:rsid w:val="557E66CB"/>
    <w:rsid w:val="557F150C"/>
    <w:rsid w:val="55810D3B"/>
    <w:rsid w:val="5582640F"/>
    <w:rsid w:val="55851EBB"/>
    <w:rsid w:val="55855283"/>
    <w:rsid w:val="55864BAC"/>
    <w:rsid w:val="55872A3A"/>
    <w:rsid w:val="55876C59"/>
    <w:rsid w:val="558A46B6"/>
    <w:rsid w:val="558B1E24"/>
    <w:rsid w:val="558C28D2"/>
    <w:rsid w:val="558F15FE"/>
    <w:rsid w:val="558F7A25"/>
    <w:rsid w:val="55903186"/>
    <w:rsid w:val="55915348"/>
    <w:rsid w:val="55936D2F"/>
    <w:rsid w:val="5595593F"/>
    <w:rsid w:val="55963174"/>
    <w:rsid w:val="559827DE"/>
    <w:rsid w:val="559A2174"/>
    <w:rsid w:val="559A5EA0"/>
    <w:rsid w:val="559B0051"/>
    <w:rsid w:val="559B1FDC"/>
    <w:rsid w:val="559C13ED"/>
    <w:rsid w:val="559D0237"/>
    <w:rsid w:val="559D1C09"/>
    <w:rsid w:val="559E7634"/>
    <w:rsid w:val="55A077AD"/>
    <w:rsid w:val="55A13823"/>
    <w:rsid w:val="55A453B2"/>
    <w:rsid w:val="55A576A8"/>
    <w:rsid w:val="55A66A23"/>
    <w:rsid w:val="55A90D7F"/>
    <w:rsid w:val="55AB33DD"/>
    <w:rsid w:val="55AC30C3"/>
    <w:rsid w:val="55AF0761"/>
    <w:rsid w:val="55B4416D"/>
    <w:rsid w:val="55B44A80"/>
    <w:rsid w:val="55B658C5"/>
    <w:rsid w:val="55B74BB0"/>
    <w:rsid w:val="55BA2F7C"/>
    <w:rsid w:val="55BA3018"/>
    <w:rsid w:val="55BB295A"/>
    <w:rsid w:val="55BC6DC7"/>
    <w:rsid w:val="55C17FE8"/>
    <w:rsid w:val="55C37E83"/>
    <w:rsid w:val="55C62108"/>
    <w:rsid w:val="55C67AD5"/>
    <w:rsid w:val="55C71E50"/>
    <w:rsid w:val="55C9021D"/>
    <w:rsid w:val="55CA2EA4"/>
    <w:rsid w:val="55CA471B"/>
    <w:rsid w:val="55CD4A06"/>
    <w:rsid w:val="55D34D36"/>
    <w:rsid w:val="55D66261"/>
    <w:rsid w:val="55D86C56"/>
    <w:rsid w:val="55DB11EB"/>
    <w:rsid w:val="55DD059E"/>
    <w:rsid w:val="55E06F68"/>
    <w:rsid w:val="55E074EA"/>
    <w:rsid w:val="55E22A18"/>
    <w:rsid w:val="55E76BEB"/>
    <w:rsid w:val="55E771D4"/>
    <w:rsid w:val="55E8210F"/>
    <w:rsid w:val="55E84BFC"/>
    <w:rsid w:val="55E874EA"/>
    <w:rsid w:val="55E90DC9"/>
    <w:rsid w:val="55EA281F"/>
    <w:rsid w:val="55EB7D59"/>
    <w:rsid w:val="55F009AE"/>
    <w:rsid w:val="55F1755E"/>
    <w:rsid w:val="55F61069"/>
    <w:rsid w:val="55F633E2"/>
    <w:rsid w:val="55F801AF"/>
    <w:rsid w:val="55FF710C"/>
    <w:rsid w:val="560172A8"/>
    <w:rsid w:val="56023EF2"/>
    <w:rsid w:val="56030B05"/>
    <w:rsid w:val="56033BA5"/>
    <w:rsid w:val="56041692"/>
    <w:rsid w:val="56044F6E"/>
    <w:rsid w:val="560A00AB"/>
    <w:rsid w:val="560B63B5"/>
    <w:rsid w:val="560C4466"/>
    <w:rsid w:val="561245A1"/>
    <w:rsid w:val="56125617"/>
    <w:rsid w:val="56133AD2"/>
    <w:rsid w:val="5614333A"/>
    <w:rsid w:val="56144DE1"/>
    <w:rsid w:val="5615272E"/>
    <w:rsid w:val="56160E7C"/>
    <w:rsid w:val="5618600A"/>
    <w:rsid w:val="561B5C2C"/>
    <w:rsid w:val="561C0CFF"/>
    <w:rsid w:val="561C7FF0"/>
    <w:rsid w:val="56205AAD"/>
    <w:rsid w:val="5621782E"/>
    <w:rsid w:val="562219FE"/>
    <w:rsid w:val="56222563"/>
    <w:rsid w:val="56237FFB"/>
    <w:rsid w:val="562452BA"/>
    <w:rsid w:val="56277104"/>
    <w:rsid w:val="562953D5"/>
    <w:rsid w:val="562B1B09"/>
    <w:rsid w:val="562D1F5D"/>
    <w:rsid w:val="562E0685"/>
    <w:rsid w:val="562E6999"/>
    <w:rsid w:val="562F4CEE"/>
    <w:rsid w:val="56320132"/>
    <w:rsid w:val="563440A6"/>
    <w:rsid w:val="56366C40"/>
    <w:rsid w:val="563879A1"/>
    <w:rsid w:val="56392FCD"/>
    <w:rsid w:val="563C4085"/>
    <w:rsid w:val="563C5A53"/>
    <w:rsid w:val="563D770D"/>
    <w:rsid w:val="563F43AA"/>
    <w:rsid w:val="564516BE"/>
    <w:rsid w:val="56473734"/>
    <w:rsid w:val="564805C8"/>
    <w:rsid w:val="564A1CE3"/>
    <w:rsid w:val="56531632"/>
    <w:rsid w:val="56551E89"/>
    <w:rsid w:val="565A41ED"/>
    <w:rsid w:val="565B0892"/>
    <w:rsid w:val="565C4178"/>
    <w:rsid w:val="566012FC"/>
    <w:rsid w:val="56651266"/>
    <w:rsid w:val="56654850"/>
    <w:rsid w:val="56672D1B"/>
    <w:rsid w:val="56675F8E"/>
    <w:rsid w:val="56696144"/>
    <w:rsid w:val="566964CA"/>
    <w:rsid w:val="566A2E0C"/>
    <w:rsid w:val="566B1A6A"/>
    <w:rsid w:val="566C37B5"/>
    <w:rsid w:val="56710A8F"/>
    <w:rsid w:val="56711354"/>
    <w:rsid w:val="567310C7"/>
    <w:rsid w:val="567335E2"/>
    <w:rsid w:val="567901E3"/>
    <w:rsid w:val="5679337B"/>
    <w:rsid w:val="567B1E49"/>
    <w:rsid w:val="567C47A3"/>
    <w:rsid w:val="567D0697"/>
    <w:rsid w:val="567D6BE2"/>
    <w:rsid w:val="567F3930"/>
    <w:rsid w:val="568506C8"/>
    <w:rsid w:val="568548B3"/>
    <w:rsid w:val="568856FC"/>
    <w:rsid w:val="568A72BD"/>
    <w:rsid w:val="568B412E"/>
    <w:rsid w:val="568E250D"/>
    <w:rsid w:val="56920AD0"/>
    <w:rsid w:val="569309C0"/>
    <w:rsid w:val="56935D08"/>
    <w:rsid w:val="569361BB"/>
    <w:rsid w:val="56937564"/>
    <w:rsid w:val="569453A4"/>
    <w:rsid w:val="56997CFE"/>
    <w:rsid w:val="569A4F1E"/>
    <w:rsid w:val="569B37C1"/>
    <w:rsid w:val="569C28D9"/>
    <w:rsid w:val="569E4D47"/>
    <w:rsid w:val="56A03CEE"/>
    <w:rsid w:val="56A0531F"/>
    <w:rsid w:val="56A250B7"/>
    <w:rsid w:val="56A42428"/>
    <w:rsid w:val="56A64413"/>
    <w:rsid w:val="56AA3E4D"/>
    <w:rsid w:val="56AD1C50"/>
    <w:rsid w:val="56AE11B5"/>
    <w:rsid w:val="56AF3F81"/>
    <w:rsid w:val="56B25C7B"/>
    <w:rsid w:val="56B33ED1"/>
    <w:rsid w:val="56B53522"/>
    <w:rsid w:val="56B63A3F"/>
    <w:rsid w:val="56B926AD"/>
    <w:rsid w:val="56B95ED7"/>
    <w:rsid w:val="56BB14B7"/>
    <w:rsid w:val="56BC10B6"/>
    <w:rsid w:val="56BC73DC"/>
    <w:rsid w:val="56BC7A4D"/>
    <w:rsid w:val="56BD11A6"/>
    <w:rsid w:val="56BD57E4"/>
    <w:rsid w:val="56C80AB0"/>
    <w:rsid w:val="56CD4315"/>
    <w:rsid w:val="56CD694C"/>
    <w:rsid w:val="56CE2FEA"/>
    <w:rsid w:val="56CE6F26"/>
    <w:rsid w:val="56D03F35"/>
    <w:rsid w:val="56D27BFE"/>
    <w:rsid w:val="56D317AE"/>
    <w:rsid w:val="56D35B61"/>
    <w:rsid w:val="56D43025"/>
    <w:rsid w:val="56D46711"/>
    <w:rsid w:val="56D52B82"/>
    <w:rsid w:val="56D72E4E"/>
    <w:rsid w:val="56DA0C43"/>
    <w:rsid w:val="56DB68BF"/>
    <w:rsid w:val="56DE0364"/>
    <w:rsid w:val="56DE77E6"/>
    <w:rsid w:val="56E10DDD"/>
    <w:rsid w:val="56E153C6"/>
    <w:rsid w:val="56E16038"/>
    <w:rsid w:val="56E1696E"/>
    <w:rsid w:val="56E406E3"/>
    <w:rsid w:val="56E42275"/>
    <w:rsid w:val="56E652CE"/>
    <w:rsid w:val="56E726ED"/>
    <w:rsid w:val="56E83800"/>
    <w:rsid w:val="56EB535F"/>
    <w:rsid w:val="56EC46D4"/>
    <w:rsid w:val="56EE5C5D"/>
    <w:rsid w:val="56EF3A67"/>
    <w:rsid w:val="56F03209"/>
    <w:rsid w:val="56F32845"/>
    <w:rsid w:val="56F418F7"/>
    <w:rsid w:val="56F64537"/>
    <w:rsid w:val="56F726FE"/>
    <w:rsid w:val="56F8712F"/>
    <w:rsid w:val="56F96DCE"/>
    <w:rsid w:val="56FA5A74"/>
    <w:rsid w:val="56FD29DA"/>
    <w:rsid w:val="56FD6234"/>
    <w:rsid w:val="56FE4EE3"/>
    <w:rsid w:val="56FF0BDF"/>
    <w:rsid w:val="56FF3F33"/>
    <w:rsid w:val="57010FBC"/>
    <w:rsid w:val="57017E4A"/>
    <w:rsid w:val="57061514"/>
    <w:rsid w:val="57064E30"/>
    <w:rsid w:val="570735B4"/>
    <w:rsid w:val="570737C3"/>
    <w:rsid w:val="570822E4"/>
    <w:rsid w:val="570A0CB3"/>
    <w:rsid w:val="570B62EB"/>
    <w:rsid w:val="571154E8"/>
    <w:rsid w:val="57143996"/>
    <w:rsid w:val="57185EC4"/>
    <w:rsid w:val="57191E3A"/>
    <w:rsid w:val="571C668D"/>
    <w:rsid w:val="571E2FE4"/>
    <w:rsid w:val="571F1F87"/>
    <w:rsid w:val="57200930"/>
    <w:rsid w:val="57212A0E"/>
    <w:rsid w:val="57214605"/>
    <w:rsid w:val="57227657"/>
    <w:rsid w:val="57245321"/>
    <w:rsid w:val="57277440"/>
    <w:rsid w:val="5729747D"/>
    <w:rsid w:val="572B5943"/>
    <w:rsid w:val="572D2DD6"/>
    <w:rsid w:val="572D5895"/>
    <w:rsid w:val="572E364C"/>
    <w:rsid w:val="572F3B3E"/>
    <w:rsid w:val="572F3CB3"/>
    <w:rsid w:val="57312765"/>
    <w:rsid w:val="57331ACF"/>
    <w:rsid w:val="5739114D"/>
    <w:rsid w:val="573B3E42"/>
    <w:rsid w:val="573B4DA4"/>
    <w:rsid w:val="573B7028"/>
    <w:rsid w:val="573E7E6E"/>
    <w:rsid w:val="57405D38"/>
    <w:rsid w:val="57447A0C"/>
    <w:rsid w:val="574645D1"/>
    <w:rsid w:val="57490251"/>
    <w:rsid w:val="574927A3"/>
    <w:rsid w:val="574A001B"/>
    <w:rsid w:val="574A6028"/>
    <w:rsid w:val="574D3E64"/>
    <w:rsid w:val="574E028F"/>
    <w:rsid w:val="574E2A85"/>
    <w:rsid w:val="575020D7"/>
    <w:rsid w:val="57505BCE"/>
    <w:rsid w:val="5753400F"/>
    <w:rsid w:val="57596972"/>
    <w:rsid w:val="575B5D7C"/>
    <w:rsid w:val="575C215E"/>
    <w:rsid w:val="575E47E9"/>
    <w:rsid w:val="576519C5"/>
    <w:rsid w:val="57690F90"/>
    <w:rsid w:val="576C1524"/>
    <w:rsid w:val="576C7502"/>
    <w:rsid w:val="576F2378"/>
    <w:rsid w:val="576F6629"/>
    <w:rsid w:val="57704DD5"/>
    <w:rsid w:val="57712B69"/>
    <w:rsid w:val="57736476"/>
    <w:rsid w:val="577414D6"/>
    <w:rsid w:val="57741652"/>
    <w:rsid w:val="57792611"/>
    <w:rsid w:val="577A251E"/>
    <w:rsid w:val="577C57C2"/>
    <w:rsid w:val="577D1324"/>
    <w:rsid w:val="57801A3D"/>
    <w:rsid w:val="57802306"/>
    <w:rsid w:val="57807B57"/>
    <w:rsid w:val="57807E55"/>
    <w:rsid w:val="57836689"/>
    <w:rsid w:val="578370E1"/>
    <w:rsid w:val="5784109F"/>
    <w:rsid w:val="578650D1"/>
    <w:rsid w:val="57867580"/>
    <w:rsid w:val="578761FE"/>
    <w:rsid w:val="57894078"/>
    <w:rsid w:val="578A15D0"/>
    <w:rsid w:val="578C09C6"/>
    <w:rsid w:val="578E0491"/>
    <w:rsid w:val="578F3769"/>
    <w:rsid w:val="578F7C10"/>
    <w:rsid w:val="579076B2"/>
    <w:rsid w:val="57910A9C"/>
    <w:rsid w:val="57920C0E"/>
    <w:rsid w:val="5793686F"/>
    <w:rsid w:val="5797073B"/>
    <w:rsid w:val="57997295"/>
    <w:rsid w:val="579B607F"/>
    <w:rsid w:val="579C6B61"/>
    <w:rsid w:val="57A17A1F"/>
    <w:rsid w:val="57A45E1F"/>
    <w:rsid w:val="57A523BE"/>
    <w:rsid w:val="57A56669"/>
    <w:rsid w:val="57A725CA"/>
    <w:rsid w:val="57A7646E"/>
    <w:rsid w:val="57A77966"/>
    <w:rsid w:val="57A8628F"/>
    <w:rsid w:val="57AB0BE1"/>
    <w:rsid w:val="57AC4A69"/>
    <w:rsid w:val="57AD0242"/>
    <w:rsid w:val="57B478EA"/>
    <w:rsid w:val="57B73723"/>
    <w:rsid w:val="57B73BD1"/>
    <w:rsid w:val="57BB6E60"/>
    <w:rsid w:val="57BD09C4"/>
    <w:rsid w:val="57BF33A8"/>
    <w:rsid w:val="57C144E2"/>
    <w:rsid w:val="57C1787F"/>
    <w:rsid w:val="57C26E36"/>
    <w:rsid w:val="57C370E5"/>
    <w:rsid w:val="57C44608"/>
    <w:rsid w:val="57C767BC"/>
    <w:rsid w:val="57C90845"/>
    <w:rsid w:val="57CD5155"/>
    <w:rsid w:val="57CE28E6"/>
    <w:rsid w:val="57CF22C0"/>
    <w:rsid w:val="57D007FE"/>
    <w:rsid w:val="57D07787"/>
    <w:rsid w:val="57D137E1"/>
    <w:rsid w:val="57D203EF"/>
    <w:rsid w:val="57D341F4"/>
    <w:rsid w:val="57D42A09"/>
    <w:rsid w:val="57D5303C"/>
    <w:rsid w:val="57D579B2"/>
    <w:rsid w:val="57D643D1"/>
    <w:rsid w:val="57D80F38"/>
    <w:rsid w:val="57D849CA"/>
    <w:rsid w:val="57DA6726"/>
    <w:rsid w:val="57DB50E9"/>
    <w:rsid w:val="57DB75C2"/>
    <w:rsid w:val="57DD17B2"/>
    <w:rsid w:val="57DF5CE8"/>
    <w:rsid w:val="57E33969"/>
    <w:rsid w:val="57E508D4"/>
    <w:rsid w:val="57E75FBC"/>
    <w:rsid w:val="57E94227"/>
    <w:rsid w:val="57E951A9"/>
    <w:rsid w:val="57EA5347"/>
    <w:rsid w:val="57EB5838"/>
    <w:rsid w:val="57EC4646"/>
    <w:rsid w:val="57ED539F"/>
    <w:rsid w:val="57EE34A2"/>
    <w:rsid w:val="57EF6A9C"/>
    <w:rsid w:val="57EF7CB2"/>
    <w:rsid w:val="57F335AC"/>
    <w:rsid w:val="57F44024"/>
    <w:rsid w:val="57F45514"/>
    <w:rsid w:val="57F550C7"/>
    <w:rsid w:val="57F72430"/>
    <w:rsid w:val="57F8080F"/>
    <w:rsid w:val="57FA168D"/>
    <w:rsid w:val="57FA1A13"/>
    <w:rsid w:val="57FA75DE"/>
    <w:rsid w:val="57FE4FC0"/>
    <w:rsid w:val="58015068"/>
    <w:rsid w:val="58017E60"/>
    <w:rsid w:val="5802213C"/>
    <w:rsid w:val="5802406B"/>
    <w:rsid w:val="58033E6E"/>
    <w:rsid w:val="58051C3A"/>
    <w:rsid w:val="58070026"/>
    <w:rsid w:val="580776C3"/>
    <w:rsid w:val="580E1309"/>
    <w:rsid w:val="580F56C6"/>
    <w:rsid w:val="5810241C"/>
    <w:rsid w:val="5811015C"/>
    <w:rsid w:val="58113820"/>
    <w:rsid w:val="5811429B"/>
    <w:rsid w:val="58115EE2"/>
    <w:rsid w:val="581624CA"/>
    <w:rsid w:val="58183576"/>
    <w:rsid w:val="5818366D"/>
    <w:rsid w:val="581B6050"/>
    <w:rsid w:val="581E74D8"/>
    <w:rsid w:val="58202C5D"/>
    <w:rsid w:val="58217196"/>
    <w:rsid w:val="582228C2"/>
    <w:rsid w:val="58231184"/>
    <w:rsid w:val="5826205B"/>
    <w:rsid w:val="58264968"/>
    <w:rsid w:val="582670EE"/>
    <w:rsid w:val="58271922"/>
    <w:rsid w:val="58277D39"/>
    <w:rsid w:val="58284B01"/>
    <w:rsid w:val="582B5D41"/>
    <w:rsid w:val="582B7904"/>
    <w:rsid w:val="582C0504"/>
    <w:rsid w:val="582C5963"/>
    <w:rsid w:val="582C6FA3"/>
    <w:rsid w:val="582D0C45"/>
    <w:rsid w:val="582D79AF"/>
    <w:rsid w:val="58304688"/>
    <w:rsid w:val="58314F74"/>
    <w:rsid w:val="58324354"/>
    <w:rsid w:val="5833319D"/>
    <w:rsid w:val="583459E5"/>
    <w:rsid w:val="58367571"/>
    <w:rsid w:val="583760F7"/>
    <w:rsid w:val="58390B1C"/>
    <w:rsid w:val="58392533"/>
    <w:rsid w:val="583B7852"/>
    <w:rsid w:val="584015CA"/>
    <w:rsid w:val="58407539"/>
    <w:rsid w:val="58410447"/>
    <w:rsid w:val="58440A39"/>
    <w:rsid w:val="584554DB"/>
    <w:rsid w:val="58465E92"/>
    <w:rsid w:val="58476F02"/>
    <w:rsid w:val="58492475"/>
    <w:rsid w:val="584932AC"/>
    <w:rsid w:val="5849669B"/>
    <w:rsid w:val="584A7A59"/>
    <w:rsid w:val="584C5F1B"/>
    <w:rsid w:val="584E7076"/>
    <w:rsid w:val="58516093"/>
    <w:rsid w:val="585176CD"/>
    <w:rsid w:val="585314BD"/>
    <w:rsid w:val="58537BC3"/>
    <w:rsid w:val="58545570"/>
    <w:rsid w:val="58560B31"/>
    <w:rsid w:val="585623A4"/>
    <w:rsid w:val="58572F96"/>
    <w:rsid w:val="5859134B"/>
    <w:rsid w:val="585B09A5"/>
    <w:rsid w:val="585B1139"/>
    <w:rsid w:val="58607FAE"/>
    <w:rsid w:val="58625485"/>
    <w:rsid w:val="586528F4"/>
    <w:rsid w:val="58667B1B"/>
    <w:rsid w:val="586751CC"/>
    <w:rsid w:val="586B22B4"/>
    <w:rsid w:val="586D4774"/>
    <w:rsid w:val="586E0E66"/>
    <w:rsid w:val="586F4265"/>
    <w:rsid w:val="587021FD"/>
    <w:rsid w:val="587047BC"/>
    <w:rsid w:val="58732981"/>
    <w:rsid w:val="5875533E"/>
    <w:rsid w:val="5875606D"/>
    <w:rsid w:val="58757F34"/>
    <w:rsid w:val="58760474"/>
    <w:rsid w:val="587A1A72"/>
    <w:rsid w:val="587B6085"/>
    <w:rsid w:val="587C4386"/>
    <w:rsid w:val="587E0487"/>
    <w:rsid w:val="587E10F9"/>
    <w:rsid w:val="587E2669"/>
    <w:rsid w:val="58841A49"/>
    <w:rsid w:val="58842497"/>
    <w:rsid w:val="58856CE5"/>
    <w:rsid w:val="588742AF"/>
    <w:rsid w:val="588746DE"/>
    <w:rsid w:val="5887674F"/>
    <w:rsid w:val="58877252"/>
    <w:rsid w:val="588905DE"/>
    <w:rsid w:val="588E0725"/>
    <w:rsid w:val="588E7328"/>
    <w:rsid w:val="588F05E5"/>
    <w:rsid w:val="588F063D"/>
    <w:rsid w:val="58920C4D"/>
    <w:rsid w:val="5893271C"/>
    <w:rsid w:val="589569A1"/>
    <w:rsid w:val="589673D7"/>
    <w:rsid w:val="589839E7"/>
    <w:rsid w:val="58996591"/>
    <w:rsid w:val="589C0C9A"/>
    <w:rsid w:val="58A41C9D"/>
    <w:rsid w:val="58A45A63"/>
    <w:rsid w:val="58A7299A"/>
    <w:rsid w:val="58A74F87"/>
    <w:rsid w:val="58A8782A"/>
    <w:rsid w:val="58A9398C"/>
    <w:rsid w:val="58AD0A1B"/>
    <w:rsid w:val="58AF252D"/>
    <w:rsid w:val="58AF7ACF"/>
    <w:rsid w:val="58B7298D"/>
    <w:rsid w:val="58B770F5"/>
    <w:rsid w:val="58B83A5F"/>
    <w:rsid w:val="58BA53FC"/>
    <w:rsid w:val="58BA58AC"/>
    <w:rsid w:val="58BC5933"/>
    <w:rsid w:val="58BD62F9"/>
    <w:rsid w:val="58C35229"/>
    <w:rsid w:val="58C567E2"/>
    <w:rsid w:val="58C719DB"/>
    <w:rsid w:val="58C71EE5"/>
    <w:rsid w:val="58C80C32"/>
    <w:rsid w:val="58C920C8"/>
    <w:rsid w:val="58CD0EE8"/>
    <w:rsid w:val="58CD7099"/>
    <w:rsid w:val="58CD7414"/>
    <w:rsid w:val="58CF47A5"/>
    <w:rsid w:val="58CF559F"/>
    <w:rsid w:val="58D07BE2"/>
    <w:rsid w:val="58D13175"/>
    <w:rsid w:val="58D171BD"/>
    <w:rsid w:val="58D23402"/>
    <w:rsid w:val="58D36F7C"/>
    <w:rsid w:val="58D64359"/>
    <w:rsid w:val="58D833E8"/>
    <w:rsid w:val="58D91C8A"/>
    <w:rsid w:val="58DA692B"/>
    <w:rsid w:val="58DB2515"/>
    <w:rsid w:val="58DC549E"/>
    <w:rsid w:val="58DD0722"/>
    <w:rsid w:val="58DD733E"/>
    <w:rsid w:val="58DF157A"/>
    <w:rsid w:val="58E07922"/>
    <w:rsid w:val="58E12C6A"/>
    <w:rsid w:val="58E23F3E"/>
    <w:rsid w:val="58E640C9"/>
    <w:rsid w:val="58E9337A"/>
    <w:rsid w:val="58E93F6B"/>
    <w:rsid w:val="58EC7C0D"/>
    <w:rsid w:val="58EE5CEF"/>
    <w:rsid w:val="58EE7235"/>
    <w:rsid w:val="58EF48A8"/>
    <w:rsid w:val="58F27C0D"/>
    <w:rsid w:val="58F504F8"/>
    <w:rsid w:val="58F57D89"/>
    <w:rsid w:val="58FA408D"/>
    <w:rsid w:val="58FB3E66"/>
    <w:rsid w:val="58FD56FF"/>
    <w:rsid w:val="58FD66E9"/>
    <w:rsid w:val="58FE170D"/>
    <w:rsid w:val="590212FD"/>
    <w:rsid w:val="590334EA"/>
    <w:rsid w:val="59073AEE"/>
    <w:rsid w:val="590744F1"/>
    <w:rsid w:val="590822F2"/>
    <w:rsid w:val="59084420"/>
    <w:rsid w:val="590907D5"/>
    <w:rsid w:val="59093DD5"/>
    <w:rsid w:val="590A68EE"/>
    <w:rsid w:val="590B34EB"/>
    <w:rsid w:val="590E259F"/>
    <w:rsid w:val="590F3154"/>
    <w:rsid w:val="59135A3C"/>
    <w:rsid w:val="59156B9A"/>
    <w:rsid w:val="591727AD"/>
    <w:rsid w:val="591A4505"/>
    <w:rsid w:val="591A54EE"/>
    <w:rsid w:val="591C5675"/>
    <w:rsid w:val="59201811"/>
    <w:rsid w:val="5921230E"/>
    <w:rsid w:val="59237472"/>
    <w:rsid w:val="59247E6E"/>
    <w:rsid w:val="5925180C"/>
    <w:rsid w:val="592800EE"/>
    <w:rsid w:val="59285A99"/>
    <w:rsid w:val="59291E30"/>
    <w:rsid w:val="592A229F"/>
    <w:rsid w:val="592A2C97"/>
    <w:rsid w:val="592B78B1"/>
    <w:rsid w:val="592F456B"/>
    <w:rsid w:val="592F6FFB"/>
    <w:rsid w:val="593026D8"/>
    <w:rsid w:val="59320491"/>
    <w:rsid w:val="59320FF1"/>
    <w:rsid w:val="59323574"/>
    <w:rsid w:val="59335B58"/>
    <w:rsid w:val="593756E3"/>
    <w:rsid w:val="5938449A"/>
    <w:rsid w:val="59386498"/>
    <w:rsid w:val="593B28DD"/>
    <w:rsid w:val="593B3A7D"/>
    <w:rsid w:val="593B59CE"/>
    <w:rsid w:val="5942069D"/>
    <w:rsid w:val="59422EEB"/>
    <w:rsid w:val="59451612"/>
    <w:rsid w:val="59461064"/>
    <w:rsid w:val="5946291A"/>
    <w:rsid w:val="59497798"/>
    <w:rsid w:val="594B1235"/>
    <w:rsid w:val="594B570F"/>
    <w:rsid w:val="594E3879"/>
    <w:rsid w:val="594F26BD"/>
    <w:rsid w:val="59500006"/>
    <w:rsid w:val="59564973"/>
    <w:rsid w:val="59593153"/>
    <w:rsid w:val="595A6D25"/>
    <w:rsid w:val="595B677C"/>
    <w:rsid w:val="595C07F8"/>
    <w:rsid w:val="595C1476"/>
    <w:rsid w:val="595D2595"/>
    <w:rsid w:val="595D4D3F"/>
    <w:rsid w:val="595D7790"/>
    <w:rsid w:val="59600D0A"/>
    <w:rsid w:val="59604399"/>
    <w:rsid w:val="59634581"/>
    <w:rsid w:val="59662CE0"/>
    <w:rsid w:val="5967479B"/>
    <w:rsid w:val="596839C9"/>
    <w:rsid w:val="596912BA"/>
    <w:rsid w:val="59692810"/>
    <w:rsid w:val="59695357"/>
    <w:rsid w:val="596E59DB"/>
    <w:rsid w:val="596F3F2B"/>
    <w:rsid w:val="5971531C"/>
    <w:rsid w:val="597211EB"/>
    <w:rsid w:val="597355E2"/>
    <w:rsid w:val="59762F90"/>
    <w:rsid w:val="597815A6"/>
    <w:rsid w:val="597846BE"/>
    <w:rsid w:val="597B44EA"/>
    <w:rsid w:val="597C721D"/>
    <w:rsid w:val="597E5B98"/>
    <w:rsid w:val="598277B9"/>
    <w:rsid w:val="598A68EC"/>
    <w:rsid w:val="598C0864"/>
    <w:rsid w:val="598E4006"/>
    <w:rsid w:val="598E5961"/>
    <w:rsid w:val="598F4F95"/>
    <w:rsid w:val="59902990"/>
    <w:rsid w:val="59922A9C"/>
    <w:rsid w:val="5992397C"/>
    <w:rsid w:val="599277AE"/>
    <w:rsid w:val="59950570"/>
    <w:rsid w:val="599568D1"/>
    <w:rsid w:val="59962F05"/>
    <w:rsid w:val="599764EA"/>
    <w:rsid w:val="59983902"/>
    <w:rsid w:val="59983A52"/>
    <w:rsid w:val="5999738D"/>
    <w:rsid w:val="599A10FC"/>
    <w:rsid w:val="599B7B4E"/>
    <w:rsid w:val="599C07EE"/>
    <w:rsid w:val="599C1EBE"/>
    <w:rsid w:val="599F5A4A"/>
    <w:rsid w:val="59A222DE"/>
    <w:rsid w:val="59A253F7"/>
    <w:rsid w:val="59A374EF"/>
    <w:rsid w:val="59A624D8"/>
    <w:rsid w:val="59A701E2"/>
    <w:rsid w:val="59AA0DA1"/>
    <w:rsid w:val="59AF0C1F"/>
    <w:rsid w:val="59AF7EC2"/>
    <w:rsid w:val="59AF7FDD"/>
    <w:rsid w:val="59B13C58"/>
    <w:rsid w:val="59B573A0"/>
    <w:rsid w:val="59B6433A"/>
    <w:rsid w:val="59B7733B"/>
    <w:rsid w:val="59B824C2"/>
    <w:rsid w:val="59BD48F4"/>
    <w:rsid w:val="59BF6203"/>
    <w:rsid w:val="59C17EFC"/>
    <w:rsid w:val="59C21ACD"/>
    <w:rsid w:val="59C273B8"/>
    <w:rsid w:val="59C27CE7"/>
    <w:rsid w:val="59C375C7"/>
    <w:rsid w:val="59C54D3F"/>
    <w:rsid w:val="59C67877"/>
    <w:rsid w:val="59C80AB7"/>
    <w:rsid w:val="59CB4B99"/>
    <w:rsid w:val="59CD7642"/>
    <w:rsid w:val="59CF3DE0"/>
    <w:rsid w:val="59D17C43"/>
    <w:rsid w:val="59D2485F"/>
    <w:rsid w:val="59D33458"/>
    <w:rsid w:val="59D3586F"/>
    <w:rsid w:val="59D520EE"/>
    <w:rsid w:val="59DA020D"/>
    <w:rsid w:val="59DC7F45"/>
    <w:rsid w:val="59DF446F"/>
    <w:rsid w:val="59E3611E"/>
    <w:rsid w:val="59E632B1"/>
    <w:rsid w:val="59E6377B"/>
    <w:rsid w:val="59E8425A"/>
    <w:rsid w:val="59EF1EF0"/>
    <w:rsid w:val="59EF5B0D"/>
    <w:rsid w:val="59F11F42"/>
    <w:rsid w:val="59F20E2F"/>
    <w:rsid w:val="59F22467"/>
    <w:rsid w:val="59F87E9D"/>
    <w:rsid w:val="59FA118A"/>
    <w:rsid w:val="59FB1920"/>
    <w:rsid w:val="59FF46C8"/>
    <w:rsid w:val="5A00033D"/>
    <w:rsid w:val="5A034115"/>
    <w:rsid w:val="5A0417A4"/>
    <w:rsid w:val="5A046FF0"/>
    <w:rsid w:val="5A050A97"/>
    <w:rsid w:val="5A062052"/>
    <w:rsid w:val="5A072C77"/>
    <w:rsid w:val="5A0A1AA0"/>
    <w:rsid w:val="5A0D4A86"/>
    <w:rsid w:val="5A0D5689"/>
    <w:rsid w:val="5A1070CB"/>
    <w:rsid w:val="5A116422"/>
    <w:rsid w:val="5A11764C"/>
    <w:rsid w:val="5A121C1C"/>
    <w:rsid w:val="5A123B43"/>
    <w:rsid w:val="5A157844"/>
    <w:rsid w:val="5A1A33F3"/>
    <w:rsid w:val="5A1B3E66"/>
    <w:rsid w:val="5A1D6CEE"/>
    <w:rsid w:val="5A1E2A15"/>
    <w:rsid w:val="5A206089"/>
    <w:rsid w:val="5A206377"/>
    <w:rsid w:val="5A241F20"/>
    <w:rsid w:val="5A2459EC"/>
    <w:rsid w:val="5A250C27"/>
    <w:rsid w:val="5A26787F"/>
    <w:rsid w:val="5A284DA2"/>
    <w:rsid w:val="5A2B6017"/>
    <w:rsid w:val="5A2C70C0"/>
    <w:rsid w:val="5A2D7AF3"/>
    <w:rsid w:val="5A2E79FB"/>
    <w:rsid w:val="5A30605D"/>
    <w:rsid w:val="5A3441E5"/>
    <w:rsid w:val="5A345492"/>
    <w:rsid w:val="5A36036E"/>
    <w:rsid w:val="5A36166F"/>
    <w:rsid w:val="5A382E0A"/>
    <w:rsid w:val="5A3B6EF3"/>
    <w:rsid w:val="5A3D7AAC"/>
    <w:rsid w:val="5A3E56E0"/>
    <w:rsid w:val="5A3E5785"/>
    <w:rsid w:val="5A3F4355"/>
    <w:rsid w:val="5A405DDA"/>
    <w:rsid w:val="5A406B40"/>
    <w:rsid w:val="5A427135"/>
    <w:rsid w:val="5A4447B5"/>
    <w:rsid w:val="5A4524E5"/>
    <w:rsid w:val="5A4524EC"/>
    <w:rsid w:val="5A460200"/>
    <w:rsid w:val="5A482767"/>
    <w:rsid w:val="5A4900F3"/>
    <w:rsid w:val="5A4B23AD"/>
    <w:rsid w:val="5A4C6B76"/>
    <w:rsid w:val="5A4D0675"/>
    <w:rsid w:val="5A503DED"/>
    <w:rsid w:val="5A5100B1"/>
    <w:rsid w:val="5A536478"/>
    <w:rsid w:val="5A551C75"/>
    <w:rsid w:val="5A551F39"/>
    <w:rsid w:val="5A570B51"/>
    <w:rsid w:val="5A595819"/>
    <w:rsid w:val="5A5A05E2"/>
    <w:rsid w:val="5A5B5C6C"/>
    <w:rsid w:val="5A5D2C8D"/>
    <w:rsid w:val="5A5E3614"/>
    <w:rsid w:val="5A604384"/>
    <w:rsid w:val="5A6075CD"/>
    <w:rsid w:val="5A613CF2"/>
    <w:rsid w:val="5A614DA5"/>
    <w:rsid w:val="5A616095"/>
    <w:rsid w:val="5A627E92"/>
    <w:rsid w:val="5A663AB1"/>
    <w:rsid w:val="5A664A0E"/>
    <w:rsid w:val="5A6762CD"/>
    <w:rsid w:val="5A690906"/>
    <w:rsid w:val="5A6A529F"/>
    <w:rsid w:val="5A6C1BB7"/>
    <w:rsid w:val="5A6C7C9D"/>
    <w:rsid w:val="5A6F082C"/>
    <w:rsid w:val="5A6F6A38"/>
    <w:rsid w:val="5A706126"/>
    <w:rsid w:val="5A710B2D"/>
    <w:rsid w:val="5A7174D5"/>
    <w:rsid w:val="5A72698C"/>
    <w:rsid w:val="5A74584A"/>
    <w:rsid w:val="5A7516F9"/>
    <w:rsid w:val="5A753724"/>
    <w:rsid w:val="5A7603AD"/>
    <w:rsid w:val="5A81027F"/>
    <w:rsid w:val="5A8102FB"/>
    <w:rsid w:val="5A8452A0"/>
    <w:rsid w:val="5A853962"/>
    <w:rsid w:val="5A856304"/>
    <w:rsid w:val="5A876F7C"/>
    <w:rsid w:val="5A877EC3"/>
    <w:rsid w:val="5A884C2E"/>
    <w:rsid w:val="5A8A1529"/>
    <w:rsid w:val="5A8B3D23"/>
    <w:rsid w:val="5A8B7DFA"/>
    <w:rsid w:val="5A942D20"/>
    <w:rsid w:val="5A962EC2"/>
    <w:rsid w:val="5A9662B5"/>
    <w:rsid w:val="5A970459"/>
    <w:rsid w:val="5A971375"/>
    <w:rsid w:val="5A9B5871"/>
    <w:rsid w:val="5AA05919"/>
    <w:rsid w:val="5AA35474"/>
    <w:rsid w:val="5AA47A22"/>
    <w:rsid w:val="5AA552A6"/>
    <w:rsid w:val="5AA72666"/>
    <w:rsid w:val="5AA90AD7"/>
    <w:rsid w:val="5AAB7868"/>
    <w:rsid w:val="5AAD297A"/>
    <w:rsid w:val="5AAD6B5B"/>
    <w:rsid w:val="5AAF73AB"/>
    <w:rsid w:val="5AB2134A"/>
    <w:rsid w:val="5AB3374B"/>
    <w:rsid w:val="5AB4086C"/>
    <w:rsid w:val="5AB4565A"/>
    <w:rsid w:val="5AB66854"/>
    <w:rsid w:val="5AB74530"/>
    <w:rsid w:val="5AB92EB9"/>
    <w:rsid w:val="5ABA1388"/>
    <w:rsid w:val="5ABB743C"/>
    <w:rsid w:val="5ABB7FA8"/>
    <w:rsid w:val="5ABE1484"/>
    <w:rsid w:val="5ABF181D"/>
    <w:rsid w:val="5ABF381A"/>
    <w:rsid w:val="5AC25547"/>
    <w:rsid w:val="5AC37C7A"/>
    <w:rsid w:val="5AC4185C"/>
    <w:rsid w:val="5AC65023"/>
    <w:rsid w:val="5AC75209"/>
    <w:rsid w:val="5AC9195D"/>
    <w:rsid w:val="5AC9463D"/>
    <w:rsid w:val="5ACD077A"/>
    <w:rsid w:val="5ACF3BA7"/>
    <w:rsid w:val="5ACF72D0"/>
    <w:rsid w:val="5AD02281"/>
    <w:rsid w:val="5AD02A5F"/>
    <w:rsid w:val="5AD0521E"/>
    <w:rsid w:val="5AD3573B"/>
    <w:rsid w:val="5AD648A1"/>
    <w:rsid w:val="5AD7693C"/>
    <w:rsid w:val="5AD9261A"/>
    <w:rsid w:val="5AD94288"/>
    <w:rsid w:val="5ADC23A9"/>
    <w:rsid w:val="5ADE552A"/>
    <w:rsid w:val="5ADF335F"/>
    <w:rsid w:val="5AE2517E"/>
    <w:rsid w:val="5AE30900"/>
    <w:rsid w:val="5AE364FD"/>
    <w:rsid w:val="5AE42F2A"/>
    <w:rsid w:val="5AE71D83"/>
    <w:rsid w:val="5AE87F77"/>
    <w:rsid w:val="5AEA5738"/>
    <w:rsid w:val="5AEA6ECC"/>
    <w:rsid w:val="5AEA723B"/>
    <w:rsid w:val="5AEC6AF1"/>
    <w:rsid w:val="5AED1F72"/>
    <w:rsid w:val="5AED438F"/>
    <w:rsid w:val="5AF04895"/>
    <w:rsid w:val="5AF30329"/>
    <w:rsid w:val="5AF33726"/>
    <w:rsid w:val="5AF663CE"/>
    <w:rsid w:val="5AF82A2D"/>
    <w:rsid w:val="5AF84B0D"/>
    <w:rsid w:val="5AF85C0E"/>
    <w:rsid w:val="5AF876BC"/>
    <w:rsid w:val="5AFB7CFD"/>
    <w:rsid w:val="5AFC52EA"/>
    <w:rsid w:val="5B011455"/>
    <w:rsid w:val="5B016059"/>
    <w:rsid w:val="5B02121E"/>
    <w:rsid w:val="5B034772"/>
    <w:rsid w:val="5B041E30"/>
    <w:rsid w:val="5B042512"/>
    <w:rsid w:val="5B062B38"/>
    <w:rsid w:val="5B070247"/>
    <w:rsid w:val="5B07407B"/>
    <w:rsid w:val="5B077B32"/>
    <w:rsid w:val="5B093362"/>
    <w:rsid w:val="5B0A1D88"/>
    <w:rsid w:val="5B0A3B2A"/>
    <w:rsid w:val="5B0C0DF5"/>
    <w:rsid w:val="5B0C42B6"/>
    <w:rsid w:val="5B0E3429"/>
    <w:rsid w:val="5B0E5D46"/>
    <w:rsid w:val="5B0F3FB0"/>
    <w:rsid w:val="5B103C56"/>
    <w:rsid w:val="5B1457BB"/>
    <w:rsid w:val="5B150184"/>
    <w:rsid w:val="5B185BD1"/>
    <w:rsid w:val="5B1F1F42"/>
    <w:rsid w:val="5B2034CA"/>
    <w:rsid w:val="5B2179BE"/>
    <w:rsid w:val="5B2339B2"/>
    <w:rsid w:val="5B26490C"/>
    <w:rsid w:val="5B2943BD"/>
    <w:rsid w:val="5B2A687F"/>
    <w:rsid w:val="5B2B1F50"/>
    <w:rsid w:val="5B2B5FA6"/>
    <w:rsid w:val="5B2B6F5D"/>
    <w:rsid w:val="5B2C56DD"/>
    <w:rsid w:val="5B2D1483"/>
    <w:rsid w:val="5B2E22C3"/>
    <w:rsid w:val="5B2E4E71"/>
    <w:rsid w:val="5B30145F"/>
    <w:rsid w:val="5B312BDC"/>
    <w:rsid w:val="5B346701"/>
    <w:rsid w:val="5B350152"/>
    <w:rsid w:val="5B384B88"/>
    <w:rsid w:val="5B3A5F65"/>
    <w:rsid w:val="5B3A6BF1"/>
    <w:rsid w:val="5B3B1527"/>
    <w:rsid w:val="5B3B2101"/>
    <w:rsid w:val="5B3D2687"/>
    <w:rsid w:val="5B3D6FD7"/>
    <w:rsid w:val="5B3E69E3"/>
    <w:rsid w:val="5B402002"/>
    <w:rsid w:val="5B4043EA"/>
    <w:rsid w:val="5B4112DD"/>
    <w:rsid w:val="5B423E8A"/>
    <w:rsid w:val="5B4457F1"/>
    <w:rsid w:val="5B4653F6"/>
    <w:rsid w:val="5B471BB9"/>
    <w:rsid w:val="5B475631"/>
    <w:rsid w:val="5B493983"/>
    <w:rsid w:val="5B4D4D14"/>
    <w:rsid w:val="5B4E2C5D"/>
    <w:rsid w:val="5B4F3AB5"/>
    <w:rsid w:val="5B503A16"/>
    <w:rsid w:val="5B504620"/>
    <w:rsid w:val="5B520DD8"/>
    <w:rsid w:val="5B5637CA"/>
    <w:rsid w:val="5B5A38C1"/>
    <w:rsid w:val="5B5A5B6A"/>
    <w:rsid w:val="5B5C1544"/>
    <w:rsid w:val="5B5D4EC9"/>
    <w:rsid w:val="5B5D6751"/>
    <w:rsid w:val="5B5E0ADF"/>
    <w:rsid w:val="5B5E3E73"/>
    <w:rsid w:val="5B5E5AFB"/>
    <w:rsid w:val="5B5F0173"/>
    <w:rsid w:val="5B610821"/>
    <w:rsid w:val="5B62019C"/>
    <w:rsid w:val="5B64342C"/>
    <w:rsid w:val="5B6602D8"/>
    <w:rsid w:val="5B6966AE"/>
    <w:rsid w:val="5B6A24D7"/>
    <w:rsid w:val="5B6B6FE6"/>
    <w:rsid w:val="5B6C1BD8"/>
    <w:rsid w:val="5B6F42EB"/>
    <w:rsid w:val="5B7026C0"/>
    <w:rsid w:val="5B733AA2"/>
    <w:rsid w:val="5B737E97"/>
    <w:rsid w:val="5B753D76"/>
    <w:rsid w:val="5B7647C6"/>
    <w:rsid w:val="5B7B4CCD"/>
    <w:rsid w:val="5B7B61FB"/>
    <w:rsid w:val="5B80324E"/>
    <w:rsid w:val="5B8343C7"/>
    <w:rsid w:val="5B870392"/>
    <w:rsid w:val="5B8D1A1E"/>
    <w:rsid w:val="5B8E7DFC"/>
    <w:rsid w:val="5B905A8A"/>
    <w:rsid w:val="5B945460"/>
    <w:rsid w:val="5B9478B4"/>
    <w:rsid w:val="5B952594"/>
    <w:rsid w:val="5B98135F"/>
    <w:rsid w:val="5B9A1815"/>
    <w:rsid w:val="5B9D63B2"/>
    <w:rsid w:val="5BA155AC"/>
    <w:rsid w:val="5BA31C0A"/>
    <w:rsid w:val="5BA41B29"/>
    <w:rsid w:val="5BA80E6D"/>
    <w:rsid w:val="5BA81407"/>
    <w:rsid w:val="5BA867F4"/>
    <w:rsid w:val="5BA969A6"/>
    <w:rsid w:val="5BAC5343"/>
    <w:rsid w:val="5BAD02A7"/>
    <w:rsid w:val="5BB2565A"/>
    <w:rsid w:val="5BB842C7"/>
    <w:rsid w:val="5BBB24F5"/>
    <w:rsid w:val="5BBB6968"/>
    <w:rsid w:val="5BBE7F94"/>
    <w:rsid w:val="5BC138DD"/>
    <w:rsid w:val="5BC2756B"/>
    <w:rsid w:val="5BC72182"/>
    <w:rsid w:val="5BCB24DB"/>
    <w:rsid w:val="5BCB5CE7"/>
    <w:rsid w:val="5BCB7764"/>
    <w:rsid w:val="5BCE7A50"/>
    <w:rsid w:val="5BCF23F0"/>
    <w:rsid w:val="5BD21AEA"/>
    <w:rsid w:val="5BD3101E"/>
    <w:rsid w:val="5BD338BC"/>
    <w:rsid w:val="5BD633B0"/>
    <w:rsid w:val="5BD72ECB"/>
    <w:rsid w:val="5BDA2877"/>
    <w:rsid w:val="5BDC1E38"/>
    <w:rsid w:val="5BDE27C0"/>
    <w:rsid w:val="5BDF61B4"/>
    <w:rsid w:val="5BE705E1"/>
    <w:rsid w:val="5BE812ED"/>
    <w:rsid w:val="5BEE2F36"/>
    <w:rsid w:val="5BEE5CAC"/>
    <w:rsid w:val="5BF17B60"/>
    <w:rsid w:val="5BF17D34"/>
    <w:rsid w:val="5BF3235B"/>
    <w:rsid w:val="5BF33752"/>
    <w:rsid w:val="5BF41EA4"/>
    <w:rsid w:val="5BF84485"/>
    <w:rsid w:val="5BF93873"/>
    <w:rsid w:val="5BF954C8"/>
    <w:rsid w:val="5BFA5FE6"/>
    <w:rsid w:val="5BFA7552"/>
    <w:rsid w:val="5BFD2E22"/>
    <w:rsid w:val="5BFD3FED"/>
    <w:rsid w:val="5BFD49CB"/>
    <w:rsid w:val="5BFD4EC3"/>
    <w:rsid w:val="5BFF3303"/>
    <w:rsid w:val="5C023064"/>
    <w:rsid w:val="5C04341C"/>
    <w:rsid w:val="5C075194"/>
    <w:rsid w:val="5C092020"/>
    <w:rsid w:val="5C09418B"/>
    <w:rsid w:val="5C0C0227"/>
    <w:rsid w:val="5C0C0C83"/>
    <w:rsid w:val="5C1067F3"/>
    <w:rsid w:val="5C107C06"/>
    <w:rsid w:val="5C116D15"/>
    <w:rsid w:val="5C1219AD"/>
    <w:rsid w:val="5C124B42"/>
    <w:rsid w:val="5C136679"/>
    <w:rsid w:val="5C1477B3"/>
    <w:rsid w:val="5C1573F3"/>
    <w:rsid w:val="5C171DAE"/>
    <w:rsid w:val="5C175E21"/>
    <w:rsid w:val="5C1C392F"/>
    <w:rsid w:val="5C1D3514"/>
    <w:rsid w:val="5C1D4686"/>
    <w:rsid w:val="5C1E2D8A"/>
    <w:rsid w:val="5C1F015F"/>
    <w:rsid w:val="5C1F018F"/>
    <w:rsid w:val="5C2039BD"/>
    <w:rsid w:val="5C222EA3"/>
    <w:rsid w:val="5C234325"/>
    <w:rsid w:val="5C235F08"/>
    <w:rsid w:val="5C242CA0"/>
    <w:rsid w:val="5C252C00"/>
    <w:rsid w:val="5C26231D"/>
    <w:rsid w:val="5C2723AA"/>
    <w:rsid w:val="5C2B1416"/>
    <w:rsid w:val="5C2F1CC4"/>
    <w:rsid w:val="5C30417E"/>
    <w:rsid w:val="5C3336EB"/>
    <w:rsid w:val="5C346CC8"/>
    <w:rsid w:val="5C394436"/>
    <w:rsid w:val="5C3A3D55"/>
    <w:rsid w:val="5C3A721C"/>
    <w:rsid w:val="5C3C72FF"/>
    <w:rsid w:val="5C3F78B9"/>
    <w:rsid w:val="5C417ED7"/>
    <w:rsid w:val="5C43230F"/>
    <w:rsid w:val="5C48084A"/>
    <w:rsid w:val="5C493B12"/>
    <w:rsid w:val="5C4A3B83"/>
    <w:rsid w:val="5C4A3C83"/>
    <w:rsid w:val="5C4A60B3"/>
    <w:rsid w:val="5C4C6BAE"/>
    <w:rsid w:val="5C4D2013"/>
    <w:rsid w:val="5C501BEE"/>
    <w:rsid w:val="5C52184F"/>
    <w:rsid w:val="5C527F7F"/>
    <w:rsid w:val="5C541947"/>
    <w:rsid w:val="5C5419F1"/>
    <w:rsid w:val="5C561D9E"/>
    <w:rsid w:val="5C575420"/>
    <w:rsid w:val="5C5D2974"/>
    <w:rsid w:val="5C5D5A72"/>
    <w:rsid w:val="5C61060D"/>
    <w:rsid w:val="5C625F12"/>
    <w:rsid w:val="5C646A34"/>
    <w:rsid w:val="5C66654B"/>
    <w:rsid w:val="5C6B18BC"/>
    <w:rsid w:val="5C6C7704"/>
    <w:rsid w:val="5C6D6A06"/>
    <w:rsid w:val="5C712458"/>
    <w:rsid w:val="5C740136"/>
    <w:rsid w:val="5C7444F4"/>
    <w:rsid w:val="5C7B2790"/>
    <w:rsid w:val="5C7C2DF4"/>
    <w:rsid w:val="5C7C6304"/>
    <w:rsid w:val="5C7C7231"/>
    <w:rsid w:val="5C7D44BA"/>
    <w:rsid w:val="5C864728"/>
    <w:rsid w:val="5C866CA7"/>
    <w:rsid w:val="5C8900B3"/>
    <w:rsid w:val="5C8901C7"/>
    <w:rsid w:val="5C893457"/>
    <w:rsid w:val="5C8B13AA"/>
    <w:rsid w:val="5C8C30D2"/>
    <w:rsid w:val="5C8C4911"/>
    <w:rsid w:val="5C8D188F"/>
    <w:rsid w:val="5C902052"/>
    <w:rsid w:val="5C9634C5"/>
    <w:rsid w:val="5C964D2D"/>
    <w:rsid w:val="5C965684"/>
    <w:rsid w:val="5C977897"/>
    <w:rsid w:val="5C98279B"/>
    <w:rsid w:val="5C9A0393"/>
    <w:rsid w:val="5C9A0FC3"/>
    <w:rsid w:val="5C9A4D88"/>
    <w:rsid w:val="5C9B3621"/>
    <w:rsid w:val="5C9B4036"/>
    <w:rsid w:val="5C9D6A24"/>
    <w:rsid w:val="5C9E0BEF"/>
    <w:rsid w:val="5CA20619"/>
    <w:rsid w:val="5CA56E11"/>
    <w:rsid w:val="5CA677DC"/>
    <w:rsid w:val="5CA80970"/>
    <w:rsid w:val="5CA92C72"/>
    <w:rsid w:val="5CAB59D9"/>
    <w:rsid w:val="5CAC0863"/>
    <w:rsid w:val="5CB30648"/>
    <w:rsid w:val="5CB649DA"/>
    <w:rsid w:val="5CB805D3"/>
    <w:rsid w:val="5CB94696"/>
    <w:rsid w:val="5CBA6A7F"/>
    <w:rsid w:val="5CBC5073"/>
    <w:rsid w:val="5CC23435"/>
    <w:rsid w:val="5CC250A7"/>
    <w:rsid w:val="5CC635A0"/>
    <w:rsid w:val="5CC63DDB"/>
    <w:rsid w:val="5CC645FD"/>
    <w:rsid w:val="5CC85397"/>
    <w:rsid w:val="5CC90521"/>
    <w:rsid w:val="5CCC1A7D"/>
    <w:rsid w:val="5CCC6263"/>
    <w:rsid w:val="5CCF7EE9"/>
    <w:rsid w:val="5CD00A95"/>
    <w:rsid w:val="5CD07D99"/>
    <w:rsid w:val="5CD157F7"/>
    <w:rsid w:val="5CD7330A"/>
    <w:rsid w:val="5CD91963"/>
    <w:rsid w:val="5CDB1009"/>
    <w:rsid w:val="5CDD03A9"/>
    <w:rsid w:val="5CE02B32"/>
    <w:rsid w:val="5CE36E69"/>
    <w:rsid w:val="5CE36EE6"/>
    <w:rsid w:val="5CE802F6"/>
    <w:rsid w:val="5CE83CBA"/>
    <w:rsid w:val="5CE97500"/>
    <w:rsid w:val="5CEA1CB7"/>
    <w:rsid w:val="5CEA25F5"/>
    <w:rsid w:val="5CEE52FE"/>
    <w:rsid w:val="5CEE6FDA"/>
    <w:rsid w:val="5CEF7F51"/>
    <w:rsid w:val="5CF01FE5"/>
    <w:rsid w:val="5CF10B95"/>
    <w:rsid w:val="5CF1222B"/>
    <w:rsid w:val="5CF14415"/>
    <w:rsid w:val="5CF36BF3"/>
    <w:rsid w:val="5CF40CFE"/>
    <w:rsid w:val="5CF42351"/>
    <w:rsid w:val="5CF50B4A"/>
    <w:rsid w:val="5CF62F44"/>
    <w:rsid w:val="5CFA3E0D"/>
    <w:rsid w:val="5CFA69E4"/>
    <w:rsid w:val="5CFC43AA"/>
    <w:rsid w:val="5CFF1A7C"/>
    <w:rsid w:val="5D000DF7"/>
    <w:rsid w:val="5D0050BD"/>
    <w:rsid w:val="5D0510F8"/>
    <w:rsid w:val="5D052DEB"/>
    <w:rsid w:val="5D05475E"/>
    <w:rsid w:val="5D0601E5"/>
    <w:rsid w:val="5D060C25"/>
    <w:rsid w:val="5D0F7658"/>
    <w:rsid w:val="5D110FDA"/>
    <w:rsid w:val="5D111E38"/>
    <w:rsid w:val="5D1164D7"/>
    <w:rsid w:val="5D132C6E"/>
    <w:rsid w:val="5D1A37BF"/>
    <w:rsid w:val="5D1D00D6"/>
    <w:rsid w:val="5D1E2A8D"/>
    <w:rsid w:val="5D2420F5"/>
    <w:rsid w:val="5D275E7D"/>
    <w:rsid w:val="5D281FEF"/>
    <w:rsid w:val="5D2851A6"/>
    <w:rsid w:val="5D2977AD"/>
    <w:rsid w:val="5D2B4B15"/>
    <w:rsid w:val="5D2F1B76"/>
    <w:rsid w:val="5D2F5143"/>
    <w:rsid w:val="5D2F79D8"/>
    <w:rsid w:val="5D3062A7"/>
    <w:rsid w:val="5D3354F7"/>
    <w:rsid w:val="5D337E9B"/>
    <w:rsid w:val="5D34262E"/>
    <w:rsid w:val="5D342775"/>
    <w:rsid w:val="5D351033"/>
    <w:rsid w:val="5D3567DD"/>
    <w:rsid w:val="5D3674D8"/>
    <w:rsid w:val="5D3A20C7"/>
    <w:rsid w:val="5D3E0D46"/>
    <w:rsid w:val="5D4020C8"/>
    <w:rsid w:val="5D42417E"/>
    <w:rsid w:val="5D430543"/>
    <w:rsid w:val="5D463882"/>
    <w:rsid w:val="5D483904"/>
    <w:rsid w:val="5D4917D5"/>
    <w:rsid w:val="5D4B7842"/>
    <w:rsid w:val="5D4F7267"/>
    <w:rsid w:val="5D5054BD"/>
    <w:rsid w:val="5D53358C"/>
    <w:rsid w:val="5D591D2D"/>
    <w:rsid w:val="5D5A4AB3"/>
    <w:rsid w:val="5D5E0588"/>
    <w:rsid w:val="5D5F0D67"/>
    <w:rsid w:val="5D6074BC"/>
    <w:rsid w:val="5D6336E0"/>
    <w:rsid w:val="5D6339FA"/>
    <w:rsid w:val="5D63549A"/>
    <w:rsid w:val="5D6931F1"/>
    <w:rsid w:val="5D6971E5"/>
    <w:rsid w:val="5D6B3AC3"/>
    <w:rsid w:val="5D6B6139"/>
    <w:rsid w:val="5D6D669C"/>
    <w:rsid w:val="5D6E3F7D"/>
    <w:rsid w:val="5D713F08"/>
    <w:rsid w:val="5D7227BC"/>
    <w:rsid w:val="5D727A79"/>
    <w:rsid w:val="5D73239A"/>
    <w:rsid w:val="5D733CED"/>
    <w:rsid w:val="5D7568A4"/>
    <w:rsid w:val="5D78764B"/>
    <w:rsid w:val="5D7A3FE6"/>
    <w:rsid w:val="5D7B5BDD"/>
    <w:rsid w:val="5D7C3D03"/>
    <w:rsid w:val="5D7E74FC"/>
    <w:rsid w:val="5D7F4276"/>
    <w:rsid w:val="5D846789"/>
    <w:rsid w:val="5D847F01"/>
    <w:rsid w:val="5D8752C4"/>
    <w:rsid w:val="5D885499"/>
    <w:rsid w:val="5D8A1E90"/>
    <w:rsid w:val="5D8B42DA"/>
    <w:rsid w:val="5D8E37BC"/>
    <w:rsid w:val="5D8E3E77"/>
    <w:rsid w:val="5D8F37FC"/>
    <w:rsid w:val="5D932809"/>
    <w:rsid w:val="5D93719A"/>
    <w:rsid w:val="5D9420BC"/>
    <w:rsid w:val="5D961036"/>
    <w:rsid w:val="5D961D78"/>
    <w:rsid w:val="5D977899"/>
    <w:rsid w:val="5D9859BE"/>
    <w:rsid w:val="5D994828"/>
    <w:rsid w:val="5D9C3BAC"/>
    <w:rsid w:val="5D9F1DDF"/>
    <w:rsid w:val="5DA15CD5"/>
    <w:rsid w:val="5DA239D5"/>
    <w:rsid w:val="5DA25D08"/>
    <w:rsid w:val="5DA4377B"/>
    <w:rsid w:val="5DA6777F"/>
    <w:rsid w:val="5DAD08B3"/>
    <w:rsid w:val="5DAF3678"/>
    <w:rsid w:val="5DAF5667"/>
    <w:rsid w:val="5DB35625"/>
    <w:rsid w:val="5DB44F48"/>
    <w:rsid w:val="5DB57A1B"/>
    <w:rsid w:val="5DB700FF"/>
    <w:rsid w:val="5DB712E2"/>
    <w:rsid w:val="5DB714B1"/>
    <w:rsid w:val="5DB86FF7"/>
    <w:rsid w:val="5DBA3707"/>
    <w:rsid w:val="5DBA71C6"/>
    <w:rsid w:val="5DBB3D49"/>
    <w:rsid w:val="5DBC211D"/>
    <w:rsid w:val="5DC4519F"/>
    <w:rsid w:val="5DC53032"/>
    <w:rsid w:val="5DC86483"/>
    <w:rsid w:val="5DC9330F"/>
    <w:rsid w:val="5DC93E00"/>
    <w:rsid w:val="5DC9473F"/>
    <w:rsid w:val="5DC94DA5"/>
    <w:rsid w:val="5DD817E9"/>
    <w:rsid w:val="5DD84E41"/>
    <w:rsid w:val="5DDA78E8"/>
    <w:rsid w:val="5DDB46DA"/>
    <w:rsid w:val="5DDD34A9"/>
    <w:rsid w:val="5DDE30B2"/>
    <w:rsid w:val="5DE33C47"/>
    <w:rsid w:val="5DE34205"/>
    <w:rsid w:val="5DE53894"/>
    <w:rsid w:val="5DE67583"/>
    <w:rsid w:val="5DE9034F"/>
    <w:rsid w:val="5DF025F9"/>
    <w:rsid w:val="5DF07887"/>
    <w:rsid w:val="5DF577A0"/>
    <w:rsid w:val="5DF85E69"/>
    <w:rsid w:val="5DFB0B99"/>
    <w:rsid w:val="5DFC4740"/>
    <w:rsid w:val="5DFC5549"/>
    <w:rsid w:val="5DFE0409"/>
    <w:rsid w:val="5DFE5A5E"/>
    <w:rsid w:val="5DFE7AF7"/>
    <w:rsid w:val="5DFF59CA"/>
    <w:rsid w:val="5E0027EA"/>
    <w:rsid w:val="5E060A30"/>
    <w:rsid w:val="5E0A37C8"/>
    <w:rsid w:val="5E0A538D"/>
    <w:rsid w:val="5E0D212C"/>
    <w:rsid w:val="5E0E06FD"/>
    <w:rsid w:val="5E0F0C25"/>
    <w:rsid w:val="5E0F338A"/>
    <w:rsid w:val="5E11691F"/>
    <w:rsid w:val="5E124C99"/>
    <w:rsid w:val="5E136842"/>
    <w:rsid w:val="5E13718C"/>
    <w:rsid w:val="5E1452A2"/>
    <w:rsid w:val="5E162827"/>
    <w:rsid w:val="5E171A9A"/>
    <w:rsid w:val="5E191D49"/>
    <w:rsid w:val="5E1B7857"/>
    <w:rsid w:val="5E2103E7"/>
    <w:rsid w:val="5E2160E9"/>
    <w:rsid w:val="5E2614F1"/>
    <w:rsid w:val="5E273B20"/>
    <w:rsid w:val="5E2A7073"/>
    <w:rsid w:val="5E310995"/>
    <w:rsid w:val="5E3239DB"/>
    <w:rsid w:val="5E326BA1"/>
    <w:rsid w:val="5E357EB7"/>
    <w:rsid w:val="5E370E42"/>
    <w:rsid w:val="5E3733B0"/>
    <w:rsid w:val="5E3863E0"/>
    <w:rsid w:val="5E3873DB"/>
    <w:rsid w:val="5E3A705C"/>
    <w:rsid w:val="5E3B45E8"/>
    <w:rsid w:val="5E3C4E91"/>
    <w:rsid w:val="5E3C7F45"/>
    <w:rsid w:val="5E3E718B"/>
    <w:rsid w:val="5E401F1D"/>
    <w:rsid w:val="5E40430E"/>
    <w:rsid w:val="5E407A23"/>
    <w:rsid w:val="5E4120BD"/>
    <w:rsid w:val="5E413372"/>
    <w:rsid w:val="5E4254FB"/>
    <w:rsid w:val="5E450D85"/>
    <w:rsid w:val="5E471DF6"/>
    <w:rsid w:val="5E4A4B3D"/>
    <w:rsid w:val="5E4C42C1"/>
    <w:rsid w:val="5E4F368A"/>
    <w:rsid w:val="5E533541"/>
    <w:rsid w:val="5E547F9E"/>
    <w:rsid w:val="5E58521F"/>
    <w:rsid w:val="5E5930F2"/>
    <w:rsid w:val="5E5C07E5"/>
    <w:rsid w:val="5E5D7786"/>
    <w:rsid w:val="5E5E33F2"/>
    <w:rsid w:val="5E5E7416"/>
    <w:rsid w:val="5E606362"/>
    <w:rsid w:val="5E6100F5"/>
    <w:rsid w:val="5E616676"/>
    <w:rsid w:val="5E62586E"/>
    <w:rsid w:val="5E635514"/>
    <w:rsid w:val="5E6715F1"/>
    <w:rsid w:val="5E672B3D"/>
    <w:rsid w:val="5E682AEB"/>
    <w:rsid w:val="5E6A02A1"/>
    <w:rsid w:val="5E6A0AA0"/>
    <w:rsid w:val="5E6B2EB7"/>
    <w:rsid w:val="5E6C241E"/>
    <w:rsid w:val="5E703BC3"/>
    <w:rsid w:val="5E715A73"/>
    <w:rsid w:val="5E7224F1"/>
    <w:rsid w:val="5E727026"/>
    <w:rsid w:val="5E730F01"/>
    <w:rsid w:val="5E736318"/>
    <w:rsid w:val="5E755722"/>
    <w:rsid w:val="5E7C0532"/>
    <w:rsid w:val="5E7D2791"/>
    <w:rsid w:val="5E7D413E"/>
    <w:rsid w:val="5E80672D"/>
    <w:rsid w:val="5E830F24"/>
    <w:rsid w:val="5E864FC4"/>
    <w:rsid w:val="5E904343"/>
    <w:rsid w:val="5E920CAE"/>
    <w:rsid w:val="5E934A30"/>
    <w:rsid w:val="5E950E07"/>
    <w:rsid w:val="5E955C09"/>
    <w:rsid w:val="5E984F28"/>
    <w:rsid w:val="5E9B49C4"/>
    <w:rsid w:val="5E9E2467"/>
    <w:rsid w:val="5E9E4FD5"/>
    <w:rsid w:val="5EA41DC9"/>
    <w:rsid w:val="5EA44B3B"/>
    <w:rsid w:val="5EA47516"/>
    <w:rsid w:val="5EA87744"/>
    <w:rsid w:val="5EA96FC8"/>
    <w:rsid w:val="5EAB1699"/>
    <w:rsid w:val="5EAC7CF8"/>
    <w:rsid w:val="5EAD0D89"/>
    <w:rsid w:val="5EAD2B6C"/>
    <w:rsid w:val="5EAE305E"/>
    <w:rsid w:val="5EAE3329"/>
    <w:rsid w:val="5EAF3DD7"/>
    <w:rsid w:val="5EAF7BAD"/>
    <w:rsid w:val="5EB10EEC"/>
    <w:rsid w:val="5EB118E4"/>
    <w:rsid w:val="5EB14A8D"/>
    <w:rsid w:val="5EB209E9"/>
    <w:rsid w:val="5EB31B17"/>
    <w:rsid w:val="5EB51396"/>
    <w:rsid w:val="5EB519A4"/>
    <w:rsid w:val="5EB52038"/>
    <w:rsid w:val="5EBC48DE"/>
    <w:rsid w:val="5EBC4BC6"/>
    <w:rsid w:val="5EBE7C91"/>
    <w:rsid w:val="5EBF519C"/>
    <w:rsid w:val="5EC35AA5"/>
    <w:rsid w:val="5EC61C28"/>
    <w:rsid w:val="5EC96A86"/>
    <w:rsid w:val="5ECA5681"/>
    <w:rsid w:val="5ECB74DD"/>
    <w:rsid w:val="5ECC35C1"/>
    <w:rsid w:val="5ED05FFF"/>
    <w:rsid w:val="5ED063F5"/>
    <w:rsid w:val="5ED16987"/>
    <w:rsid w:val="5ED20045"/>
    <w:rsid w:val="5ED2665F"/>
    <w:rsid w:val="5ED547CB"/>
    <w:rsid w:val="5ED83318"/>
    <w:rsid w:val="5ED94AE2"/>
    <w:rsid w:val="5ED977A0"/>
    <w:rsid w:val="5ED97A30"/>
    <w:rsid w:val="5EDA19CB"/>
    <w:rsid w:val="5EDA2D56"/>
    <w:rsid w:val="5EDB375A"/>
    <w:rsid w:val="5EDC27C2"/>
    <w:rsid w:val="5EDC76A7"/>
    <w:rsid w:val="5EDE0C62"/>
    <w:rsid w:val="5EE009A4"/>
    <w:rsid w:val="5EE16122"/>
    <w:rsid w:val="5EE248C4"/>
    <w:rsid w:val="5EE4098B"/>
    <w:rsid w:val="5EE50B95"/>
    <w:rsid w:val="5EE7089F"/>
    <w:rsid w:val="5EE74FFE"/>
    <w:rsid w:val="5EE8677F"/>
    <w:rsid w:val="5EEC1B5C"/>
    <w:rsid w:val="5EEC47CA"/>
    <w:rsid w:val="5EED3DBE"/>
    <w:rsid w:val="5EF063DD"/>
    <w:rsid w:val="5EF33E5F"/>
    <w:rsid w:val="5EF8572D"/>
    <w:rsid w:val="5EF85E9F"/>
    <w:rsid w:val="5EF9558B"/>
    <w:rsid w:val="5EFB2D46"/>
    <w:rsid w:val="5EFD3EFE"/>
    <w:rsid w:val="5F034FAC"/>
    <w:rsid w:val="5F045772"/>
    <w:rsid w:val="5F09206A"/>
    <w:rsid w:val="5F095DDB"/>
    <w:rsid w:val="5F0B2458"/>
    <w:rsid w:val="5F0D7841"/>
    <w:rsid w:val="5F0F2EC1"/>
    <w:rsid w:val="5F0F3199"/>
    <w:rsid w:val="5F1056E8"/>
    <w:rsid w:val="5F137FD6"/>
    <w:rsid w:val="5F167AF5"/>
    <w:rsid w:val="5F167E15"/>
    <w:rsid w:val="5F1A5B21"/>
    <w:rsid w:val="5F1B20A9"/>
    <w:rsid w:val="5F1B74EA"/>
    <w:rsid w:val="5F1C47C5"/>
    <w:rsid w:val="5F1D7648"/>
    <w:rsid w:val="5F1E5A56"/>
    <w:rsid w:val="5F1E5CA8"/>
    <w:rsid w:val="5F1F6CBA"/>
    <w:rsid w:val="5F234035"/>
    <w:rsid w:val="5F2478CB"/>
    <w:rsid w:val="5F2610C4"/>
    <w:rsid w:val="5F267BFB"/>
    <w:rsid w:val="5F27171B"/>
    <w:rsid w:val="5F2B0E0D"/>
    <w:rsid w:val="5F2B489F"/>
    <w:rsid w:val="5F3008FC"/>
    <w:rsid w:val="5F3227C8"/>
    <w:rsid w:val="5F325823"/>
    <w:rsid w:val="5F3359DE"/>
    <w:rsid w:val="5F3418F5"/>
    <w:rsid w:val="5F3422DE"/>
    <w:rsid w:val="5F3710BE"/>
    <w:rsid w:val="5F395E75"/>
    <w:rsid w:val="5F3A2D47"/>
    <w:rsid w:val="5F3A6F40"/>
    <w:rsid w:val="5F3C1C8F"/>
    <w:rsid w:val="5F3D554F"/>
    <w:rsid w:val="5F3F07E1"/>
    <w:rsid w:val="5F3F5331"/>
    <w:rsid w:val="5F470D68"/>
    <w:rsid w:val="5F4B7516"/>
    <w:rsid w:val="5F4C3C87"/>
    <w:rsid w:val="5F4D36B9"/>
    <w:rsid w:val="5F4D5D10"/>
    <w:rsid w:val="5F4E613F"/>
    <w:rsid w:val="5F4F724E"/>
    <w:rsid w:val="5F505CB3"/>
    <w:rsid w:val="5F5143C6"/>
    <w:rsid w:val="5F541C4C"/>
    <w:rsid w:val="5F5458A6"/>
    <w:rsid w:val="5F5504CD"/>
    <w:rsid w:val="5F551C43"/>
    <w:rsid w:val="5F567AE7"/>
    <w:rsid w:val="5F587EA7"/>
    <w:rsid w:val="5F5A2E62"/>
    <w:rsid w:val="5F5B03CC"/>
    <w:rsid w:val="5F5C3A7F"/>
    <w:rsid w:val="5F5E3AE8"/>
    <w:rsid w:val="5F5F53F7"/>
    <w:rsid w:val="5F642360"/>
    <w:rsid w:val="5F647DF2"/>
    <w:rsid w:val="5F6641DD"/>
    <w:rsid w:val="5F666E32"/>
    <w:rsid w:val="5F670A83"/>
    <w:rsid w:val="5F676FBE"/>
    <w:rsid w:val="5F6E1636"/>
    <w:rsid w:val="5F6F5C68"/>
    <w:rsid w:val="5F704503"/>
    <w:rsid w:val="5F76092A"/>
    <w:rsid w:val="5F794819"/>
    <w:rsid w:val="5F7A487E"/>
    <w:rsid w:val="5F7B06E5"/>
    <w:rsid w:val="5F7C78C2"/>
    <w:rsid w:val="5F801AA4"/>
    <w:rsid w:val="5F8244EB"/>
    <w:rsid w:val="5F847234"/>
    <w:rsid w:val="5F850DD8"/>
    <w:rsid w:val="5F880657"/>
    <w:rsid w:val="5F886283"/>
    <w:rsid w:val="5F914F27"/>
    <w:rsid w:val="5F915CF5"/>
    <w:rsid w:val="5F94507B"/>
    <w:rsid w:val="5F951970"/>
    <w:rsid w:val="5F9529DD"/>
    <w:rsid w:val="5F961930"/>
    <w:rsid w:val="5FA003FA"/>
    <w:rsid w:val="5FA150F5"/>
    <w:rsid w:val="5FA21B01"/>
    <w:rsid w:val="5FA25ACE"/>
    <w:rsid w:val="5FA4094B"/>
    <w:rsid w:val="5FA65B40"/>
    <w:rsid w:val="5FA80C64"/>
    <w:rsid w:val="5FAA5431"/>
    <w:rsid w:val="5FAC71E7"/>
    <w:rsid w:val="5FAE76EE"/>
    <w:rsid w:val="5FB02EE7"/>
    <w:rsid w:val="5FB20DA8"/>
    <w:rsid w:val="5FB3140A"/>
    <w:rsid w:val="5FB73FBD"/>
    <w:rsid w:val="5FB74EDA"/>
    <w:rsid w:val="5FB779E5"/>
    <w:rsid w:val="5FB94771"/>
    <w:rsid w:val="5FBC4C9C"/>
    <w:rsid w:val="5FBE0693"/>
    <w:rsid w:val="5FC25283"/>
    <w:rsid w:val="5FC82F17"/>
    <w:rsid w:val="5FCA7039"/>
    <w:rsid w:val="5FCC0AF3"/>
    <w:rsid w:val="5FCC5D29"/>
    <w:rsid w:val="5FCD0CA7"/>
    <w:rsid w:val="5FCD63EE"/>
    <w:rsid w:val="5FCD6973"/>
    <w:rsid w:val="5FCE7E3B"/>
    <w:rsid w:val="5FCF02FA"/>
    <w:rsid w:val="5FCF05F8"/>
    <w:rsid w:val="5FD7599A"/>
    <w:rsid w:val="5FD86CAD"/>
    <w:rsid w:val="5FDC5017"/>
    <w:rsid w:val="5FDC6A3E"/>
    <w:rsid w:val="5FDE400F"/>
    <w:rsid w:val="5FE107FF"/>
    <w:rsid w:val="5FE23880"/>
    <w:rsid w:val="5FE4060B"/>
    <w:rsid w:val="5FE418BF"/>
    <w:rsid w:val="5FE82FA3"/>
    <w:rsid w:val="5FE86041"/>
    <w:rsid w:val="5FEB2B83"/>
    <w:rsid w:val="5FEC1764"/>
    <w:rsid w:val="5FED6109"/>
    <w:rsid w:val="5FEF27D1"/>
    <w:rsid w:val="5FF06D49"/>
    <w:rsid w:val="5FF07E41"/>
    <w:rsid w:val="5FF139F1"/>
    <w:rsid w:val="5FF31EEE"/>
    <w:rsid w:val="5FF3620F"/>
    <w:rsid w:val="5FFA00CB"/>
    <w:rsid w:val="5FFB068B"/>
    <w:rsid w:val="5FFD0814"/>
    <w:rsid w:val="60001395"/>
    <w:rsid w:val="60007450"/>
    <w:rsid w:val="60012526"/>
    <w:rsid w:val="60036CD7"/>
    <w:rsid w:val="60052E85"/>
    <w:rsid w:val="600828D3"/>
    <w:rsid w:val="600928CE"/>
    <w:rsid w:val="600A3BB8"/>
    <w:rsid w:val="600A710E"/>
    <w:rsid w:val="600D71F6"/>
    <w:rsid w:val="600F3536"/>
    <w:rsid w:val="601112A4"/>
    <w:rsid w:val="60132C49"/>
    <w:rsid w:val="60136952"/>
    <w:rsid w:val="60147293"/>
    <w:rsid w:val="60153A88"/>
    <w:rsid w:val="60156F33"/>
    <w:rsid w:val="6018119B"/>
    <w:rsid w:val="601B198C"/>
    <w:rsid w:val="601E5293"/>
    <w:rsid w:val="601E74B5"/>
    <w:rsid w:val="60202838"/>
    <w:rsid w:val="602139D8"/>
    <w:rsid w:val="60255AEB"/>
    <w:rsid w:val="60256585"/>
    <w:rsid w:val="602767C8"/>
    <w:rsid w:val="602A73CC"/>
    <w:rsid w:val="60311C1D"/>
    <w:rsid w:val="603838C0"/>
    <w:rsid w:val="603C19F7"/>
    <w:rsid w:val="603E474A"/>
    <w:rsid w:val="603E5CE1"/>
    <w:rsid w:val="60404625"/>
    <w:rsid w:val="60407475"/>
    <w:rsid w:val="60417822"/>
    <w:rsid w:val="60425224"/>
    <w:rsid w:val="604700EC"/>
    <w:rsid w:val="60470A97"/>
    <w:rsid w:val="60476348"/>
    <w:rsid w:val="60482F77"/>
    <w:rsid w:val="604A4F13"/>
    <w:rsid w:val="604A64C7"/>
    <w:rsid w:val="604D1D01"/>
    <w:rsid w:val="605562E0"/>
    <w:rsid w:val="605703D1"/>
    <w:rsid w:val="60571158"/>
    <w:rsid w:val="60586238"/>
    <w:rsid w:val="605A5278"/>
    <w:rsid w:val="605A6AF2"/>
    <w:rsid w:val="605E32DF"/>
    <w:rsid w:val="605E7727"/>
    <w:rsid w:val="605F6055"/>
    <w:rsid w:val="60616AE0"/>
    <w:rsid w:val="60633AE9"/>
    <w:rsid w:val="60646F50"/>
    <w:rsid w:val="6065431D"/>
    <w:rsid w:val="606655F1"/>
    <w:rsid w:val="6066615A"/>
    <w:rsid w:val="60676266"/>
    <w:rsid w:val="606A269C"/>
    <w:rsid w:val="606A4D55"/>
    <w:rsid w:val="606A5E0E"/>
    <w:rsid w:val="60712E42"/>
    <w:rsid w:val="60766E23"/>
    <w:rsid w:val="607812F2"/>
    <w:rsid w:val="607A73EF"/>
    <w:rsid w:val="607B01D8"/>
    <w:rsid w:val="607C03C6"/>
    <w:rsid w:val="607D1B4F"/>
    <w:rsid w:val="607F5C2D"/>
    <w:rsid w:val="608330F0"/>
    <w:rsid w:val="60854461"/>
    <w:rsid w:val="608A0D6E"/>
    <w:rsid w:val="608A1640"/>
    <w:rsid w:val="608C7926"/>
    <w:rsid w:val="60942453"/>
    <w:rsid w:val="60946F7A"/>
    <w:rsid w:val="6095041C"/>
    <w:rsid w:val="60955BBF"/>
    <w:rsid w:val="60965BF3"/>
    <w:rsid w:val="60980009"/>
    <w:rsid w:val="60987DA9"/>
    <w:rsid w:val="609A0BE6"/>
    <w:rsid w:val="609A481C"/>
    <w:rsid w:val="609B3D88"/>
    <w:rsid w:val="609D3B80"/>
    <w:rsid w:val="609E5F6B"/>
    <w:rsid w:val="609E73F3"/>
    <w:rsid w:val="60A11695"/>
    <w:rsid w:val="60A559D0"/>
    <w:rsid w:val="60A66769"/>
    <w:rsid w:val="60A77C08"/>
    <w:rsid w:val="60AA3FFE"/>
    <w:rsid w:val="60AA71A9"/>
    <w:rsid w:val="60AD53CC"/>
    <w:rsid w:val="60B076F8"/>
    <w:rsid w:val="60B14364"/>
    <w:rsid w:val="60B20596"/>
    <w:rsid w:val="60B210BF"/>
    <w:rsid w:val="60B240FB"/>
    <w:rsid w:val="60B510D3"/>
    <w:rsid w:val="60B57D4A"/>
    <w:rsid w:val="60B71F1A"/>
    <w:rsid w:val="60B90668"/>
    <w:rsid w:val="60BA75C0"/>
    <w:rsid w:val="60BE360C"/>
    <w:rsid w:val="60BF10F3"/>
    <w:rsid w:val="60C366DF"/>
    <w:rsid w:val="60C368E3"/>
    <w:rsid w:val="60C70453"/>
    <w:rsid w:val="60C9322F"/>
    <w:rsid w:val="60CA6810"/>
    <w:rsid w:val="60CA7A9D"/>
    <w:rsid w:val="60CC6BF7"/>
    <w:rsid w:val="60CD62AD"/>
    <w:rsid w:val="60D12B92"/>
    <w:rsid w:val="60D46ECC"/>
    <w:rsid w:val="60D83A79"/>
    <w:rsid w:val="60D847A8"/>
    <w:rsid w:val="60D860DA"/>
    <w:rsid w:val="60DA05DF"/>
    <w:rsid w:val="60DB675A"/>
    <w:rsid w:val="60DC7967"/>
    <w:rsid w:val="60DE1A00"/>
    <w:rsid w:val="60DE5F8F"/>
    <w:rsid w:val="60E07389"/>
    <w:rsid w:val="60E26038"/>
    <w:rsid w:val="60E47B03"/>
    <w:rsid w:val="60E624B8"/>
    <w:rsid w:val="60EA4D9B"/>
    <w:rsid w:val="60ED03E5"/>
    <w:rsid w:val="60ED30E4"/>
    <w:rsid w:val="60EF36DA"/>
    <w:rsid w:val="60F153C1"/>
    <w:rsid w:val="60F60D44"/>
    <w:rsid w:val="60F70E4F"/>
    <w:rsid w:val="60F743D5"/>
    <w:rsid w:val="60F95FB0"/>
    <w:rsid w:val="60F9614D"/>
    <w:rsid w:val="60FB283B"/>
    <w:rsid w:val="60FC5969"/>
    <w:rsid w:val="61004DAB"/>
    <w:rsid w:val="61027F4B"/>
    <w:rsid w:val="61067094"/>
    <w:rsid w:val="610D09BE"/>
    <w:rsid w:val="610E2A9C"/>
    <w:rsid w:val="610E3291"/>
    <w:rsid w:val="61136E4A"/>
    <w:rsid w:val="61147325"/>
    <w:rsid w:val="61165E31"/>
    <w:rsid w:val="61166711"/>
    <w:rsid w:val="6117421C"/>
    <w:rsid w:val="6118795F"/>
    <w:rsid w:val="61196655"/>
    <w:rsid w:val="6119764E"/>
    <w:rsid w:val="611A4368"/>
    <w:rsid w:val="611E1212"/>
    <w:rsid w:val="612158A1"/>
    <w:rsid w:val="61216E7C"/>
    <w:rsid w:val="61250B99"/>
    <w:rsid w:val="61272E05"/>
    <w:rsid w:val="61276C59"/>
    <w:rsid w:val="61280E0D"/>
    <w:rsid w:val="612B3813"/>
    <w:rsid w:val="612B51E2"/>
    <w:rsid w:val="612C3C46"/>
    <w:rsid w:val="612D70B7"/>
    <w:rsid w:val="612E2777"/>
    <w:rsid w:val="6130741E"/>
    <w:rsid w:val="61331075"/>
    <w:rsid w:val="613435DF"/>
    <w:rsid w:val="613716C7"/>
    <w:rsid w:val="61391317"/>
    <w:rsid w:val="613A2CDC"/>
    <w:rsid w:val="613B7E05"/>
    <w:rsid w:val="613D1A3B"/>
    <w:rsid w:val="613F29FA"/>
    <w:rsid w:val="613F5AF6"/>
    <w:rsid w:val="613F678F"/>
    <w:rsid w:val="61436266"/>
    <w:rsid w:val="61444A7D"/>
    <w:rsid w:val="61450209"/>
    <w:rsid w:val="61450EE6"/>
    <w:rsid w:val="61454FCF"/>
    <w:rsid w:val="61455383"/>
    <w:rsid w:val="61464987"/>
    <w:rsid w:val="614A78E3"/>
    <w:rsid w:val="614C0E80"/>
    <w:rsid w:val="614D57F1"/>
    <w:rsid w:val="614F1F7F"/>
    <w:rsid w:val="614F287F"/>
    <w:rsid w:val="61507528"/>
    <w:rsid w:val="61510079"/>
    <w:rsid w:val="61534AC8"/>
    <w:rsid w:val="6155312F"/>
    <w:rsid w:val="61557364"/>
    <w:rsid w:val="615606FE"/>
    <w:rsid w:val="6156559D"/>
    <w:rsid w:val="61584947"/>
    <w:rsid w:val="61597CD0"/>
    <w:rsid w:val="615B2199"/>
    <w:rsid w:val="615E2F18"/>
    <w:rsid w:val="61601E88"/>
    <w:rsid w:val="61615CB4"/>
    <w:rsid w:val="616349E1"/>
    <w:rsid w:val="61640D07"/>
    <w:rsid w:val="616670BD"/>
    <w:rsid w:val="616701C9"/>
    <w:rsid w:val="61677A6E"/>
    <w:rsid w:val="6169203B"/>
    <w:rsid w:val="616F6B16"/>
    <w:rsid w:val="617302D9"/>
    <w:rsid w:val="617364B6"/>
    <w:rsid w:val="61745499"/>
    <w:rsid w:val="61771B5A"/>
    <w:rsid w:val="61774A55"/>
    <w:rsid w:val="61794471"/>
    <w:rsid w:val="6179734E"/>
    <w:rsid w:val="617A4A5A"/>
    <w:rsid w:val="617D3F1C"/>
    <w:rsid w:val="618154F6"/>
    <w:rsid w:val="61847E85"/>
    <w:rsid w:val="6185494A"/>
    <w:rsid w:val="618640E5"/>
    <w:rsid w:val="618805C1"/>
    <w:rsid w:val="618863F3"/>
    <w:rsid w:val="618D7E5A"/>
    <w:rsid w:val="618E02D5"/>
    <w:rsid w:val="618F21A4"/>
    <w:rsid w:val="61940E4D"/>
    <w:rsid w:val="61954999"/>
    <w:rsid w:val="61961C65"/>
    <w:rsid w:val="61977B82"/>
    <w:rsid w:val="61980A25"/>
    <w:rsid w:val="619848AD"/>
    <w:rsid w:val="61984FC2"/>
    <w:rsid w:val="619B4B98"/>
    <w:rsid w:val="619E10D9"/>
    <w:rsid w:val="619E40A0"/>
    <w:rsid w:val="619F3960"/>
    <w:rsid w:val="619F79F1"/>
    <w:rsid w:val="61A636C5"/>
    <w:rsid w:val="61A70FBD"/>
    <w:rsid w:val="61A853EF"/>
    <w:rsid w:val="61A90931"/>
    <w:rsid w:val="61AB3A9E"/>
    <w:rsid w:val="61AB48FE"/>
    <w:rsid w:val="61AC28C4"/>
    <w:rsid w:val="61AD0A7A"/>
    <w:rsid w:val="61AE19EB"/>
    <w:rsid w:val="61AE7BA2"/>
    <w:rsid w:val="61B065B5"/>
    <w:rsid w:val="61B8143A"/>
    <w:rsid w:val="61B837EC"/>
    <w:rsid w:val="61B96293"/>
    <w:rsid w:val="61BA51D2"/>
    <w:rsid w:val="61BF47AB"/>
    <w:rsid w:val="61C22ACF"/>
    <w:rsid w:val="61C544EF"/>
    <w:rsid w:val="61C81205"/>
    <w:rsid w:val="61C92FD7"/>
    <w:rsid w:val="61CA73D9"/>
    <w:rsid w:val="61CA7E92"/>
    <w:rsid w:val="61CB008A"/>
    <w:rsid w:val="61CC4BED"/>
    <w:rsid w:val="61CD5B2D"/>
    <w:rsid w:val="61CD600C"/>
    <w:rsid w:val="61CE6045"/>
    <w:rsid w:val="61CF22C8"/>
    <w:rsid w:val="61D24046"/>
    <w:rsid w:val="61D364F1"/>
    <w:rsid w:val="61D541FC"/>
    <w:rsid w:val="61D7575D"/>
    <w:rsid w:val="61D8530C"/>
    <w:rsid w:val="61DC0265"/>
    <w:rsid w:val="61DD2003"/>
    <w:rsid w:val="61DE6452"/>
    <w:rsid w:val="61DF707D"/>
    <w:rsid w:val="61E01CA3"/>
    <w:rsid w:val="61E20019"/>
    <w:rsid w:val="61E5281E"/>
    <w:rsid w:val="61E5319C"/>
    <w:rsid w:val="61E64430"/>
    <w:rsid w:val="61E84F9C"/>
    <w:rsid w:val="61EB1D80"/>
    <w:rsid w:val="61EE4726"/>
    <w:rsid w:val="61F140D5"/>
    <w:rsid w:val="61F27191"/>
    <w:rsid w:val="61F43F0F"/>
    <w:rsid w:val="61F54E52"/>
    <w:rsid w:val="61F55F97"/>
    <w:rsid w:val="61F65F08"/>
    <w:rsid w:val="61F845C5"/>
    <w:rsid w:val="61F9531F"/>
    <w:rsid w:val="61FA3BF0"/>
    <w:rsid w:val="61FB3483"/>
    <w:rsid w:val="61FB3F8F"/>
    <w:rsid w:val="61FC09FD"/>
    <w:rsid w:val="62016725"/>
    <w:rsid w:val="62020FB7"/>
    <w:rsid w:val="6203463A"/>
    <w:rsid w:val="6203587F"/>
    <w:rsid w:val="6205084D"/>
    <w:rsid w:val="6205462E"/>
    <w:rsid w:val="62066281"/>
    <w:rsid w:val="620739A6"/>
    <w:rsid w:val="620A75A4"/>
    <w:rsid w:val="620C7FA7"/>
    <w:rsid w:val="62111787"/>
    <w:rsid w:val="62133656"/>
    <w:rsid w:val="621415DF"/>
    <w:rsid w:val="6214766D"/>
    <w:rsid w:val="62162327"/>
    <w:rsid w:val="621A1D1B"/>
    <w:rsid w:val="621A36D0"/>
    <w:rsid w:val="621E4F2E"/>
    <w:rsid w:val="62200F93"/>
    <w:rsid w:val="62241721"/>
    <w:rsid w:val="62280A69"/>
    <w:rsid w:val="62285BDB"/>
    <w:rsid w:val="622B1D29"/>
    <w:rsid w:val="622C4817"/>
    <w:rsid w:val="622D1D2F"/>
    <w:rsid w:val="622D46A4"/>
    <w:rsid w:val="62307442"/>
    <w:rsid w:val="62311798"/>
    <w:rsid w:val="62314A54"/>
    <w:rsid w:val="623265A0"/>
    <w:rsid w:val="62342EB7"/>
    <w:rsid w:val="623668CA"/>
    <w:rsid w:val="623819A6"/>
    <w:rsid w:val="6239700C"/>
    <w:rsid w:val="623A483E"/>
    <w:rsid w:val="623A6784"/>
    <w:rsid w:val="623A7219"/>
    <w:rsid w:val="623B7D22"/>
    <w:rsid w:val="623E4C11"/>
    <w:rsid w:val="624175AA"/>
    <w:rsid w:val="62417F98"/>
    <w:rsid w:val="624333F8"/>
    <w:rsid w:val="624413DF"/>
    <w:rsid w:val="62467F9A"/>
    <w:rsid w:val="6249165A"/>
    <w:rsid w:val="624B12C1"/>
    <w:rsid w:val="624B3B1E"/>
    <w:rsid w:val="624B41CE"/>
    <w:rsid w:val="624E247F"/>
    <w:rsid w:val="624E36C1"/>
    <w:rsid w:val="62507C2C"/>
    <w:rsid w:val="62536836"/>
    <w:rsid w:val="62544528"/>
    <w:rsid w:val="625507CA"/>
    <w:rsid w:val="62566634"/>
    <w:rsid w:val="625803B4"/>
    <w:rsid w:val="6258693B"/>
    <w:rsid w:val="62591084"/>
    <w:rsid w:val="62596197"/>
    <w:rsid w:val="62596BDF"/>
    <w:rsid w:val="625A41CE"/>
    <w:rsid w:val="625E73B6"/>
    <w:rsid w:val="625F7385"/>
    <w:rsid w:val="62600411"/>
    <w:rsid w:val="62611BE4"/>
    <w:rsid w:val="62625618"/>
    <w:rsid w:val="62626557"/>
    <w:rsid w:val="62636C04"/>
    <w:rsid w:val="62657229"/>
    <w:rsid w:val="62687D41"/>
    <w:rsid w:val="626C1276"/>
    <w:rsid w:val="626C3393"/>
    <w:rsid w:val="626C430E"/>
    <w:rsid w:val="62702A2F"/>
    <w:rsid w:val="6273007E"/>
    <w:rsid w:val="62731058"/>
    <w:rsid w:val="62782EC5"/>
    <w:rsid w:val="627C526F"/>
    <w:rsid w:val="627D449C"/>
    <w:rsid w:val="627D57FA"/>
    <w:rsid w:val="627F1767"/>
    <w:rsid w:val="627F3D57"/>
    <w:rsid w:val="628013DB"/>
    <w:rsid w:val="6281668C"/>
    <w:rsid w:val="62852B4E"/>
    <w:rsid w:val="62880D1E"/>
    <w:rsid w:val="6289277B"/>
    <w:rsid w:val="628A3BE6"/>
    <w:rsid w:val="628B3606"/>
    <w:rsid w:val="628B3635"/>
    <w:rsid w:val="628B5B4E"/>
    <w:rsid w:val="628C6C10"/>
    <w:rsid w:val="628E7009"/>
    <w:rsid w:val="628F2235"/>
    <w:rsid w:val="628F534B"/>
    <w:rsid w:val="62903D8B"/>
    <w:rsid w:val="6291507E"/>
    <w:rsid w:val="6292736C"/>
    <w:rsid w:val="62932522"/>
    <w:rsid w:val="62945928"/>
    <w:rsid w:val="62945CB8"/>
    <w:rsid w:val="629A7014"/>
    <w:rsid w:val="629C08A3"/>
    <w:rsid w:val="629E333B"/>
    <w:rsid w:val="62A2208A"/>
    <w:rsid w:val="62A26736"/>
    <w:rsid w:val="62A31015"/>
    <w:rsid w:val="62A67249"/>
    <w:rsid w:val="62A679A9"/>
    <w:rsid w:val="62AA13F7"/>
    <w:rsid w:val="62AE425B"/>
    <w:rsid w:val="62B147D5"/>
    <w:rsid w:val="62B64D13"/>
    <w:rsid w:val="62B70F86"/>
    <w:rsid w:val="62BE3689"/>
    <w:rsid w:val="62BF09F2"/>
    <w:rsid w:val="62BF0CA2"/>
    <w:rsid w:val="62C03098"/>
    <w:rsid w:val="62C205C9"/>
    <w:rsid w:val="62C23093"/>
    <w:rsid w:val="62C36DBE"/>
    <w:rsid w:val="62C41A88"/>
    <w:rsid w:val="62C925ED"/>
    <w:rsid w:val="62CA32A5"/>
    <w:rsid w:val="62CC6036"/>
    <w:rsid w:val="62CD5CB3"/>
    <w:rsid w:val="62CE60FD"/>
    <w:rsid w:val="62CF420A"/>
    <w:rsid w:val="62D1416C"/>
    <w:rsid w:val="62D21CA3"/>
    <w:rsid w:val="62D26257"/>
    <w:rsid w:val="62D4280E"/>
    <w:rsid w:val="62D8003D"/>
    <w:rsid w:val="62D80225"/>
    <w:rsid w:val="62D83A8B"/>
    <w:rsid w:val="62E0144D"/>
    <w:rsid w:val="62E25219"/>
    <w:rsid w:val="62E30ECE"/>
    <w:rsid w:val="62E44812"/>
    <w:rsid w:val="62E46214"/>
    <w:rsid w:val="62E5087B"/>
    <w:rsid w:val="62E83921"/>
    <w:rsid w:val="62E87A2E"/>
    <w:rsid w:val="62EB0209"/>
    <w:rsid w:val="62F11C02"/>
    <w:rsid w:val="62F13163"/>
    <w:rsid w:val="62F13F21"/>
    <w:rsid w:val="62F53D24"/>
    <w:rsid w:val="62F65CA7"/>
    <w:rsid w:val="62F94159"/>
    <w:rsid w:val="62F95590"/>
    <w:rsid w:val="62FE00E6"/>
    <w:rsid w:val="62FE1887"/>
    <w:rsid w:val="62FF0F59"/>
    <w:rsid w:val="62FF1087"/>
    <w:rsid w:val="62FF4021"/>
    <w:rsid w:val="62FF7570"/>
    <w:rsid w:val="63027338"/>
    <w:rsid w:val="63086531"/>
    <w:rsid w:val="63095579"/>
    <w:rsid w:val="630B2CDE"/>
    <w:rsid w:val="630B35EA"/>
    <w:rsid w:val="63126184"/>
    <w:rsid w:val="63157CB2"/>
    <w:rsid w:val="63165278"/>
    <w:rsid w:val="63181260"/>
    <w:rsid w:val="631930D6"/>
    <w:rsid w:val="6319518E"/>
    <w:rsid w:val="631B3970"/>
    <w:rsid w:val="631D0113"/>
    <w:rsid w:val="631E1F61"/>
    <w:rsid w:val="631E74A7"/>
    <w:rsid w:val="6320333C"/>
    <w:rsid w:val="63203B74"/>
    <w:rsid w:val="63210504"/>
    <w:rsid w:val="63263861"/>
    <w:rsid w:val="632834D8"/>
    <w:rsid w:val="632A52F8"/>
    <w:rsid w:val="632A5F2B"/>
    <w:rsid w:val="632C3F42"/>
    <w:rsid w:val="632F6F2E"/>
    <w:rsid w:val="63313F80"/>
    <w:rsid w:val="63322445"/>
    <w:rsid w:val="633225D5"/>
    <w:rsid w:val="6333040C"/>
    <w:rsid w:val="63343513"/>
    <w:rsid w:val="63370C0A"/>
    <w:rsid w:val="633744FA"/>
    <w:rsid w:val="63375BE3"/>
    <w:rsid w:val="63377342"/>
    <w:rsid w:val="63377F88"/>
    <w:rsid w:val="63386B13"/>
    <w:rsid w:val="633A5125"/>
    <w:rsid w:val="633A6D7A"/>
    <w:rsid w:val="633B369C"/>
    <w:rsid w:val="634124DE"/>
    <w:rsid w:val="63446C74"/>
    <w:rsid w:val="63452A21"/>
    <w:rsid w:val="6345706B"/>
    <w:rsid w:val="634C72B1"/>
    <w:rsid w:val="634E0256"/>
    <w:rsid w:val="634E51EC"/>
    <w:rsid w:val="634E586D"/>
    <w:rsid w:val="634F2E3F"/>
    <w:rsid w:val="635128E4"/>
    <w:rsid w:val="6351448B"/>
    <w:rsid w:val="63517EC2"/>
    <w:rsid w:val="63541636"/>
    <w:rsid w:val="63544542"/>
    <w:rsid w:val="63554173"/>
    <w:rsid w:val="635553A1"/>
    <w:rsid w:val="63560463"/>
    <w:rsid w:val="63590D22"/>
    <w:rsid w:val="635942E8"/>
    <w:rsid w:val="635A3DDD"/>
    <w:rsid w:val="635A6616"/>
    <w:rsid w:val="635E6478"/>
    <w:rsid w:val="636025A0"/>
    <w:rsid w:val="63614DD7"/>
    <w:rsid w:val="63624D39"/>
    <w:rsid w:val="63653F83"/>
    <w:rsid w:val="63672B24"/>
    <w:rsid w:val="636D395A"/>
    <w:rsid w:val="636E2E11"/>
    <w:rsid w:val="636E3697"/>
    <w:rsid w:val="636E4CE1"/>
    <w:rsid w:val="636E52F4"/>
    <w:rsid w:val="63715FF0"/>
    <w:rsid w:val="637428BB"/>
    <w:rsid w:val="637675E5"/>
    <w:rsid w:val="637835E2"/>
    <w:rsid w:val="637C6D2D"/>
    <w:rsid w:val="637D5C7E"/>
    <w:rsid w:val="637E1A10"/>
    <w:rsid w:val="637E4F05"/>
    <w:rsid w:val="638374D3"/>
    <w:rsid w:val="63845EFE"/>
    <w:rsid w:val="638657DA"/>
    <w:rsid w:val="638737AB"/>
    <w:rsid w:val="63883468"/>
    <w:rsid w:val="63885C72"/>
    <w:rsid w:val="63895E83"/>
    <w:rsid w:val="638A1DFF"/>
    <w:rsid w:val="638A37BE"/>
    <w:rsid w:val="638A698B"/>
    <w:rsid w:val="638C342F"/>
    <w:rsid w:val="638C495B"/>
    <w:rsid w:val="638E1B7E"/>
    <w:rsid w:val="63922B78"/>
    <w:rsid w:val="63924CA7"/>
    <w:rsid w:val="63971FBB"/>
    <w:rsid w:val="63984ADF"/>
    <w:rsid w:val="63996EA6"/>
    <w:rsid w:val="639A3074"/>
    <w:rsid w:val="639A45B5"/>
    <w:rsid w:val="639C5A16"/>
    <w:rsid w:val="639D170B"/>
    <w:rsid w:val="639D695E"/>
    <w:rsid w:val="63A234E7"/>
    <w:rsid w:val="63A320D8"/>
    <w:rsid w:val="63A35B8D"/>
    <w:rsid w:val="63A417A2"/>
    <w:rsid w:val="63A42D45"/>
    <w:rsid w:val="63A53A9C"/>
    <w:rsid w:val="63A5663E"/>
    <w:rsid w:val="63A67EDD"/>
    <w:rsid w:val="63A84C0E"/>
    <w:rsid w:val="63A857ED"/>
    <w:rsid w:val="63A9651A"/>
    <w:rsid w:val="63AA12BB"/>
    <w:rsid w:val="63AA48CD"/>
    <w:rsid w:val="63AB1298"/>
    <w:rsid w:val="63B02AA0"/>
    <w:rsid w:val="63B07975"/>
    <w:rsid w:val="63B22A5D"/>
    <w:rsid w:val="63B278B5"/>
    <w:rsid w:val="63B3508D"/>
    <w:rsid w:val="63B403F5"/>
    <w:rsid w:val="63B41CF7"/>
    <w:rsid w:val="63B56EE8"/>
    <w:rsid w:val="63BA2F57"/>
    <w:rsid w:val="63BC3CDE"/>
    <w:rsid w:val="63BC5F3C"/>
    <w:rsid w:val="63BE5FE7"/>
    <w:rsid w:val="63C03DFD"/>
    <w:rsid w:val="63C04939"/>
    <w:rsid w:val="63C166BE"/>
    <w:rsid w:val="63C44C33"/>
    <w:rsid w:val="63C55166"/>
    <w:rsid w:val="63C95BB6"/>
    <w:rsid w:val="63CC332F"/>
    <w:rsid w:val="63CD15CF"/>
    <w:rsid w:val="63CD2D09"/>
    <w:rsid w:val="63CD7CC2"/>
    <w:rsid w:val="63D07D79"/>
    <w:rsid w:val="63D1362E"/>
    <w:rsid w:val="63D16761"/>
    <w:rsid w:val="63D34630"/>
    <w:rsid w:val="63D440DF"/>
    <w:rsid w:val="63D62A7E"/>
    <w:rsid w:val="63D759C1"/>
    <w:rsid w:val="63D918FE"/>
    <w:rsid w:val="63D920E6"/>
    <w:rsid w:val="63DA0091"/>
    <w:rsid w:val="63DD3176"/>
    <w:rsid w:val="63DE2C48"/>
    <w:rsid w:val="63DF2008"/>
    <w:rsid w:val="63E11D66"/>
    <w:rsid w:val="63E45761"/>
    <w:rsid w:val="63E47222"/>
    <w:rsid w:val="63E65457"/>
    <w:rsid w:val="63E66ADF"/>
    <w:rsid w:val="63E86D37"/>
    <w:rsid w:val="63E97329"/>
    <w:rsid w:val="63EC5130"/>
    <w:rsid w:val="63EC5263"/>
    <w:rsid w:val="63ED3840"/>
    <w:rsid w:val="63ED6CA5"/>
    <w:rsid w:val="63EF06E9"/>
    <w:rsid w:val="63EF1202"/>
    <w:rsid w:val="63EF55DC"/>
    <w:rsid w:val="63F01D55"/>
    <w:rsid w:val="63F14A84"/>
    <w:rsid w:val="63F21EE0"/>
    <w:rsid w:val="63F23189"/>
    <w:rsid w:val="63F40964"/>
    <w:rsid w:val="63F456C8"/>
    <w:rsid w:val="63F51089"/>
    <w:rsid w:val="63F5468B"/>
    <w:rsid w:val="63F56E22"/>
    <w:rsid w:val="63F769C3"/>
    <w:rsid w:val="63F86E62"/>
    <w:rsid w:val="63FC1B6B"/>
    <w:rsid w:val="63FD6467"/>
    <w:rsid w:val="64014141"/>
    <w:rsid w:val="64023C56"/>
    <w:rsid w:val="64031A80"/>
    <w:rsid w:val="64047803"/>
    <w:rsid w:val="64050B36"/>
    <w:rsid w:val="640713DA"/>
    <w:rsid w:val="640760A7"/>
    <w:rsid w:val="64080971"/>
    <w:rsid w:val="64083D09"/>
    <w:rsid w:val="64092ED8"/>
    <w:rsid w:val="640A1C26"/>
    <w:rsid w:val="640B0B8F"/>
    <w:rsid w:val="640C2AF8"/>
    <w:rsid w:val="64107FDC"/>
    <w:rsid w:val="64126D9F"/>
    <w:rsid w:val="6413297F"/>
    <w:rsid w:val="64141F6B"/>
    <w:rsid w:val="64146563"/>
    <w:rsid w:val="64154457"/>
    <w:rsid w:val="64163C56"/>
    <w:rsid w:val="641659B9"/>
    <w:rsid w:val="64193561"/>
    <w:rsid w:val="641A58DA"/>
    <w:rsid w:val="641C2746"/>
    <w:rsid w:val="641E2819"/>
    <w:rsid w:val="64207214"/>
    <w:rsid w:val="64217E2B"/>
    <w:rsid w:val="64273945"/>
    <w:rsid w:val="64275573"/>
    <w:rsid w:val="642814AD"/>
    <w:rsid w:val="642C384E"/>
    <w:rsid w:val="642C7CE4"/>
    <w:rsid w:val="642E5A98"/>
    <w:rsid w:val="642E615C"/>
    <w:rsid w:val="642F1E46"/>
    <w:rsid w:val="643039C7"/>
    <w:rsid w:val="64307CCB"/>
    <w:rsid w:val="64352A91"/>
    <w:rsid w:val="64366BC0"/>
    <w:rsid w:val="643A24DD"/>
    <w:rsid w:val="643A7FAF"/>
    <w:rsid w:val="643B0BEB"/>
    <w:rsid w:val="643C2EC8"/>
    <w:rsid w:val="643C7A5C"/>
    <w:rsid w:val="643D1E3F"/>
    <w:rsid w:val="64404BC3"/>
    <w:rsid w:val="64417556"/>
    <w:rsid w:val="6442573E"/>
    <w:rsid w:val="64434E76"/>
    <w:rsid w:val="64457123"/>
    <w:rsid w:val="64461CC3"/>
    <w:rsid w:val="64466FFD"/>
    <w:rsid w:val="64487193"/>
    <w:rsid w:val="644E043A"/>
    <w:rsid w:val="645136A2"/>
    <w:rsid w:val="64575A32"/>
    <w:rsid w:val="64584900"/>
    <w:rsid w:val="645D6CA0"/>
    <w:rsid w:val="645F0A1A"/>
    <w:rsid w:val="646012F2"/>
    <w:rsid w:val="64606C38"/>
    <w:rsid w:val="64630BBA"/>
    <w:rsid w:val="64635826"/>
    <w:rsid w:val="6464160F"/>
    <w:rsid w:val="64664B98"/>
    <w:rsid w:val="64680F19"/>
    <w:rsid w:val="6469237C"/>
    <w:rsid w:val="646B5CFA"/>
    <w:rsid w:val="646C4535"/>
    <w:rsid w:val="64702DF3"/>
    <w:rsid w:val="64724CB1"/>
    <w:rsid w:val="64727E07"/>
    <w:rsid w:val="64736A1F"/>
    <w:rsid w:val="647A224A"/>
    <w:rsid w:val="647B7007"/>
    <w:rsid w:val="647D3B74"/>
    <w:rsid w:val="647D5774"/>
    <w:rsid w:val="64837E7B"/>
    <w:rsid w:val="64850751"/>
    <w:rsid w:val="64860C11"/>
    <w:rsid w:val="64870883"/>
    <w:rsid w:val="648A7755"/>
    <w:rsid w:val="648C092B"/>
    <w:rsid w:val="648D34D3"/>
    <w:rsid w:val="648E3897"/>
    <w:rsid w:val="649068A2"/>
    <w:rsid w:val="6491687B"/>
    <w:rsid w:val="64947C55"/>
    <w:rsid w:val="64950F62"/>
    <w:rsid w:val="64963DD5"/>
    <w:rsid w:val="6496484E"/>
    <w:rsid w:val="64967E1F"/>
    <w:rsid w:val="64981B6D"/>
    <w:rsid w:val="649849E0"/>
    <w:rsid w:val="649B02D9"/>
    <w:rsid w:val="649B7E92"/>
    <w:rsid w:val="64A03906"/>
    <w:rsid w:val="64A134B4"/>
    <w:rsid w:val="64A250F0"/>
    <w:rsid w:val="64A35FC0"/>
    <w:rsid w:val="64A65AFB"/>
    <w:rsid w:val="64AA0464"/>
    <w:rsid w:val="64AA253E"/>
    <w:rsid w:val="64AB5892"/>
    <w:rsid w:val="64AC4527"/>
    <w:rsid w:val="64B052D7"/>
    <w:rsid w:val="64B12D03"/>
    <w:rsid w:val="64B368D0"/>
    <w:rsid w:val="64B55EDD"/>
    <w:rsid w:val="64B91891"/>
    <w:rsid w:val="64BA4B87"/>
    <w:rsid w:val="64BD364B"/>
    <w:rsid w:val="64BE55AC"/>
    <w:rsid w:val="64BF35DE"/>
    <w:rsid w:val="64BF4848"/>
    <w:rsid w:val="64BF7731"/>
    <w:rsid w:val="64C20758"/>
    <w:rsid w:val="64C23802"/>
    <w:rsid w:val="64C32129"/>
    <w:rsid w:val="64C55C71"/>
    <w:rsid w:val="64C628A4"/>
    <w:rsid w:val="64CB70EC"/>
    <w:rsid w:val="64CC789A"/>
    <w:rsid w:val="64CD4718"/>
    <w:rsid w:val="64CE1FFC"/>
    <w:rsid w:val="64CE2B89"/>
    <w:rsid w:val="64CE2D38"/>
    <w:rsid w:val="64CF6328"/>
    <w:rsid w:val="64D10DA9"/>
    <w:rsid w:val="64D14445"/>
    <w:rsid w:val="64D451C8"/>
    <w:rsid w:val="64DC716F"/>
    <w:rsid w:val="64E0160F"/>
    <w:rsid w:val="64E022C6"/>
    <w:rsid w:val="64E16DB3"/>
    <w:rsid w:val="64E1779E"/>
    <w:rsid w:val="64E46B01"/>
    <w:rsid w:val="64E521BF"/>
    <w:rsid w:val="64E96C29"/>
    <w:rsid w:val="64EC0174"/>
    <w:rsid w:val="64EC296C"/>
    <w:rsid w:val="64EC3346"/>
    <w:rsid w:val="64F22CA3"/>
    <w:rsid w:val="64F37D6A"/>
    <w:rsid w:val="64F46519"/>
    <w:rsid w:val="64F64E7E"/>
    <w:rsid w:val="64F71153"/>
    <w:rsid w:val="64F74AEF"/>
    <w:rsid w:val="64FB2A55"/>
    <w:rsid w:val="64FB5FDF"/>
    <w:rsid w:val="64FE2B50"/>
    <w:rsid w:val="65017F7C"/>
    <w:rsid w:val="650349EE"/>
    <w:rsid w:val="6503729E"/>
    <w:rsid w:val="65043034"/>
    <w:rsid w:val="65045E80"/>
    <w:rsid w:val="65064AB7"/>
    <w:rsid w:val="6509595D"/>
    <w:rsid w:val="650A40EA"/>
    <w:rsid w:val="650A41F3"/>
    <w:rsid w:val="650C67D7"/>
    <w:rsid w:val="650D0964"/>
    <w:rsid w:val="650E70E6"/>
    <w:rsid w:val="65126033"/>
    <w:rsid w:val="651617C6"/>
    <w:rsid w:val="65163E48"/>
    <w:rsid w:val="65177ACE"/>
    <w:rsid w:val="6518352D"/>
    <w:rsid w:val="6518519D"/>
    <w:rsid w:val="65185D47"/>
    <w:rsid w:val="65190532"/>
    <w:rsid w:val="65192003"/>
    <w:rsid w:val="651944AB"/>
    <w:rsid w:val="65196BA9"/>
    <w:rsid w:val="651C28D6"/>
    <w:rsid w:val="6522379E"/>
    <w:rsid w:val="65226762"/>
    <w:rsid w:val="652535B9"/>
    <w:rsid w:val="65264DDF"/>
    <w:rsid w:val="65273056"/>
    <w:rsid w:val="65286171"/>
    <w:rsid w:val="652911D8"/>
    <w:rsid w:val="652B6E74"/>
    <w:rsid w:val="652D0F6D"/>
    <w:rsid w:val="65333B45"/>
    <w:rsid w:val="65351D77"/>
    <w:rsid w:val="653918ED"/>
    <w:rsid w:val="65396EAC"/>
    <w:rsid w:val="65397C33"/>
    <w:rsid w:val="653B01DB"/>
    <w:rsid w:val="653E3843"/>
    <w:rsid w:val="65414993"/>
    <w:rsid w:val="654170A1"/>
    <w:rsid w:val="654416B2"/>
    <w:rsid w:val="65461E9B"/>
    <w:rsid w:val="6547340D"/>
    <w:rsid w:val="65493F35"/>
    <w:rsid w:val="654A0FEA"/>
    <w:rsid w:val="654D48E9"/>
    <w:rsid w:val="655465F7"/>
    <w:rsid w:val="65563994"/>
    <w:rsid w:val="65567EB5"/>
    <w:rsid w:val="655700C3"/>
    <w:rsid w:val="65572C1E"/>
    <w:rsid w:val="65581235"/>
    <w:rsid w:val="6558371C"/>
    <w:rsid w:val="655A5738"/>
    <w:rsid w:val="655B19A0"/>
    <w:rsid w:val="655D2E49"/>
    <w:rsid w:val="65607719"/>
    <w:rsid w:val="6561493D"/>
    <w:rsid w:val="65644E59"/>
    <w:rsid w:val="65682A2B"/>
    <w:rsid w:val="65685351"/>
    <w:rsid w:val="656C5898"/>
    <w:rsid w:val="656C6CB1"/>
    <w:rsid w:val="65721BA7"/>
    <w:rsid w:val="65763850"/>
    <w:rsid w:val="65773D7E"/>
    <w:rsid w:val="657B3E24"/>
    <w:rsid w:val="657C7723"/>
    <w:rsid w:val="657E36A1"/>
    <w:rsid w:val="658009DF"/>
    <w:rsid w:val="65800C12"/>
    <w:rsid w:val="65801235"/>
    <w:rsid w:val="6580251A"/>
    <w:rsid w:val="65813C59"/>
    <w:rsid w:val="658209D5"/>
    <w:rsid w:val="6583097C"/>
    <w:rsid w:val="65893651"/>
    <w:rsid w:val="658A560D"/>
    <w:rsid w:val="658B3687"/>
    <w:rsid w:val="658F4F4D"/>
    <w:rsid w:val="659050A9"/>
    <w:rsid w:val="65905600"/>
    <w:rsid w:val="65905FA6"/>
    <w:rsid w:val="65912755"/>
    <w:rsid w:val="659263D9"/>
    <w:rsid w:val="65936293"/>
    <w:rsid w:val="6594053B"/>
    <w:rsid w:val="65942761"/>
    <w:rsid w:val="65954C07"/>
    <w:rsid w:val="659728C0"/>
    <w:rsid w:val="659A1482"/>
    <w:rsid w:val="659A2AA6"/>
    <w:rsid w:val="659A467B"/>
    <w:rsid w:val="659C3D6F"/>
    <w:rsid w:val="659D3444"/>
    <w:rsid w:val="659E32E8"/>
    <w:rsid w:val="65A03BE6"/>
    <w:rsid w:val="65A35818"/>
    <w:rsid w:val="65A50335"/>
    <w:rsid w:val="65A61141"/>
    <w:rsid w:val="65A62DF5"/>
    <w:rsid w:val="65A70F54"/>
    <w:rsid w:val="65A72915"/>
    <w:rsid w:val="65A72AC6"/>
    <w:rsid w:val="65A80D2E"/>
    <w:rsid w:val="65A83E2D"/>
    <w:rsid w:val="65AB165C"/>
    <w:rsid w:val="65AD3B56"/>
    <w:rsid w:val="65AD7B73"/>
    <w:rsid w:val="65AF1220"/>
    <w:rsid w:val="65B053CA"/>
    <w:rsid w:val="65B17D96"/>
    <w:rsid w:val="65B35E1F"/>
    <w:rsid w:val="65B96B3F"/>
    <w:rsid w:val="65BE2DA9"/>
    <w:rsid w:val="65C17B19"/>
    <w:rsid w:val="65C249D7"/>
    <w:rsid w:val="65C279F1"/>
    <w:rsid w:val="65C73065"/>
    <w:rsid w:val="65CA1F31"/>
    <w:rsid w:val="65CB56D0"/>
    <w:rsid w:val="65CC016C"/>
    <w:rsid w:val="65CD729F"/>
    <w:rsid w:val="65CE1C88"/>
    <w:rsid w:val="65D068C6"/>
    <w:rsid w:val="65D4248F"/>
    <w:rsid w:val="65D54F6E"/>
    <w:rsid w:val="65E0091D"/>
    <w:rsid w:val="65E35D2F"/>
    <w:rsid w:val="65E4681F"/>
    <w:rsid w:val="65E52590"/>
    <w:rsid w:val="65E60A3C"/>
    <w:rsid w:val="65E73C3C"/>
    <w:rsid w:val="65E80FA4"/>
    <w:rsid w:val="65E94B0B"/>
    <w:rsid w:val="65EB78F7"/>
    <w:rsid w:val="65EC1F7E"/>
    <w:rsid w:val="65EF0A40"/>
    <w:rsid w:val="65EF7662"/>
    <w:rsid w:val="65F074F5"/>
    <w:rsid w:val="65F45145"/>
    <w:rsid w:val="65F640F2"/>
    <w:rsid w:val="65F83116"/>
    <w:rsid w:val="65F90A41"/>
    <w:rsid w:val="65F92CE4"/>
    <w:rsid w:val="65F96429"/>
    <w:rsid w:val="65FB3F80"/>
    <w:rsid w:val="65FE1B71"/>
    <w:rsid w:val="66023E9E"/>
    <w:rsid w:val="6604558A"/>
    <w:rsid w:val="6604587F"/>
    <w:rsid w:val="660518E0"/>
    <w:rsid w:val="66070BD9"/>
    <w:rsid w:val="66077F9C"/>
    <w:rsid w:val="660900E1"/>
    <w:rsid w:val="66090A9C"/>
    <w:rsid w:val="66092431"/>
    <w:rsid w:val="660A64AE"/>
    <w:rsid w:val="660B4BEF"/>
    <w:rsid w:val="660D2FB7"/>
    <w:rsid w:val="660E7073"/>
    <w:rsid w:val="660F7645"/>
    <w:rsid w:val="661122D9"/>
    <w:rsid w:val="661557EC"/>
    <w:rsid w:val="6619007F"/>
    <w:rsid w:val="661A166B"/>
    <w:rsid w:val="661A3B88"/>
    <w:rsid w:val="661C710D"/>
    <w:rsid w:val="661F55E3"/>
    <w:rsid w:val="662068B4"/>
    <w:rsid w:val="66213CCD"/>
    <w:rsid w:val="6622743F"/>
    <w:rsid w:val="66227DBE"/>
    <w:rsid w:val="662332E5"/>
    <w:rsid w:val="6626295B"/>
    <w:rsid w:val="66264FFC"/>
    <w:rsid w:val="66282A72"/>
    <w:rsid w:val="662A2F2C"/>
    <w:rsid w:val="662A3A25"/>
    <w:rsid w:val="662E4AF7"/>
    <w:rsid w:val="662F1F12"/>
    <w:rsid w:val="6631534B"/>
    <w:rsid w:val="66321611"/>
    <w:rsid w:val="663310A1"/>
    <w:rsid w:val="6633188F"/>
    <w:rsid w:val="66347BCB"/>
    <w:rsid w:val="6636005B"/>
    <w:rsid w:val="663826DD"/>
    <w:rsid w:val="66392707"/>
    <w:rsid w:val="66393DC4"/>
    <w:rsid w:val="663A6A27"/>
    <w:rsid w:val="663C3BCF"/>
    <w:rsid w:val="663F018C"/>
    <w:rsid w:val="663F3BB9"/>
    <w:rsid w:val="664325B4"/>
    <w:rsid w:val="664446D8"/>
    <w:rsid w:val="66444BF8"/>
    <w:rsid w:val="66446EE8"/>
    <w:rsid w:val="66464511"/>
    <w:rsid w:val="66470127"/>
    <w:rsid w:val="664B1F2C"/>
    <w:rsid w:val="664C1C83"/>
    <w:rsid w:val="664D5EC0"/>
    <w:rsid w:val="664D7793"/>
    <w:rsid w:val="664E1324"/>
    <w:rsid w:val="66504EFC"/>
    <w:rsid w:val="665128B9"/>
    <w:rsid w:val="66536210"/>
    <w:rsid w:val="66544E6A"/>
    <w:rsid w:val="66557CFB"/>
    <w:rsid w:val="66574DEA"/>
    <w:rsid w:val="66582D6E"/>
    <w:rsid w:val="665D31BB"/>
    <w:rsid w:val="66603670"/>
    <w:rsid w:val="66621680"/>
    <w:rsid w:val="666218F9"/>
    <w:rsid w:val="666626F6"/>
    <w:rsid w:val="66666DCA"/>
    <w:rsid w:val="666C2B69"/>
    <w:rsid w:val="666F25B9"/>
    <w:rsid w:val="666F2709"/>
    <w:rsid w:val="667017E9"/>
    <w:rsid w:val="66703F2B"/>
    <w:rsid w:val="66777091"/>
    <w:rsid w:val="66781AB8"/>
    <w:rsid w:val="66795B33"/>
    <w:rsid w:val="66795E47"/>
    <w:rsid w:val="667F457D"/>
    <w:rsid w:val="667F7C85"/>
    <w:rsid w:val="66802C70"/>
    <w:rsid w:val="66815522"/>
    <w:rsid w:val="668162FA"/>
    <w:rsid w:val="668643E0"/>
    <w:rsid w:val="66867A14"/>
    <w:rsid w:val="6688004B"/>
    <w:rsid w:val="668928EE"/>
    <w:rsid w:val="668B1C2C"/>
    <w:rsid w:val="668F1EFF"/>
    <w:rsid w:val="66912E72"/>
    <w:rsid w:val="669171B2"/>
    <w:rsid w:val="66940C60"/>
    <w:rsid w:val="66964AAC"/>
    <w:rsid w:val="669728B9"/>
    <w:rsid w:val="66974A00"/>
    <w:rsid w:val="669762E9"/>
    <w:rsid w:val="66982587"/>
    <w:rsid w:val="669D4CAD"/>
    <w:rsid w:val="66A21247"/>
    <w:rsid w:val="66A3761B"/>
    <w:rsid w:val="66A57344"/>
    <w:rsid w:val="66A64A24"/>
    <w:rsid w:val="66A77908"/>
    <w:rsid w:val="66A81821"/>
    <w:rsid w:val="66AA7B3F"/>
    <w:rsid w:val="66AE2A4F"/>
    <w:rsid w:val="66AF6C5C"/>
    <w:rsid w:val="66AF74F7"/>
    <w:rsid w:val="66B006F3"/>
    <w:rsid w:val="66B02836"/>
    <w:rsid w:val="66B410B4"/>
    <w:rsid w:val="66B65FC1"/>
    <w:rsid w:val="66BB0725"/>
    <w:rsid w:val="66C07AC0"/>
    <w:rsid w:val="66C16818"/>
    <w:rsid w:val="66C173E8"/>
    <w:rsid w:val="66C26592"/>
    <w:rsid w:val="66C3246F"/>
    <w:rsid w:val="66C625C4"/>
    <w:rsid w:val="66C77048"/>
    <w:rsid w:val="66CC1B96"/>
    <w:rsid w:val="66CD6F97"/>
    <w:rsid w:val="66CE5920"/>
    <w:rsid w:val="66D55361"/>
    <w:rsid w:val="66D62944"/>
    <w:rsid w:val="66D66DA1"/>
    <w:rsid w:val="66D7667E"/>
    <w:rsid w:val="66D91D76"/>
    <w:rsid w:val="66DC70CB"/>
    <w:rsid w:val="66DD4DA2"/>
    <w:rsid w:val="66DE3610"/>
    <w:rsid w:val="66DF0824"/>
    <w:rsid w:val="66E028F8"/>
    <w:rsid w:val="66E0476A"/>
    <w:rsid w:val="66E419FA"/>
    <w:rsid w:val="66E47EA1"/>
    <w:rsid w:val="66E63DA4"/>
    <w:rsid w:val="66E765EE"/>
    <w:rsid w:val="66E90234"/>
    <w:rsid w:val="66EA7603"/>
    <w:rsid w:val="66EB5B1D"/>
    <w:rsid w:val="66ED5674"/>
    <w:rsid w:val="66EF04B9"/>
    <w:rsid w:val="66EF2A4C"/>
    <w:rsid w:val="66F02A52"/>
    <w:rsid w:val="66F40D7E"/>
    <w:rsid w:val="66F650BE"/>
    <w:rsid w:val="66F660FF"/>
    <w:rsid w:val="66FC534D"/>
    <w:rsid w:val="66FC6969"/>
    <w:rsid w:val="66FD2F79"/>
    <w:rsid w:val="66FD6C44"/>
    <w:rsid w:val="66FF4919"/>
    <w:rsid w:val="67022375"/>
    <w:rsid w:val="670431C6"/>
    <w:rsid w:val="67043487"/>
    <w:rsid w:val="67044E83"/>
    <w:rsid w:val="67066D07"/>
    <w:rsid w:val="67085210"/>
    <w:rsid w:val="670910DD"/>
    <w:rsid w:val="670A73D5"/>
    <w:rsid w:val="670D2846"/>
    <w:rsid w:val="670F516B"/>
    <w:rsid w:val="671342F0"/>
    <w:rsid w:val="67185C9E"/>
    <w:rsid w:val="671B369A"/>
    <w:rsid w:val="671B693E"/>
    <w:rsid w:val="671D6597"/>
    <w:rsid w:val="671E2745"/>
    <w:rsid w:val="67204CA0"/>
    <w:rsid w:val="67230C54"/>
    <w:rsid w:val="67236C25"/>
    <w:rsid w:val="67240149"/>
    <w:rsid w:val="67250C1C"/>
    <w:rsid w:val="6725710B"/>
    <w:rsid w:val="6729452F"/>
    <w:rsid w:val="6729565A"/>
    <w:rsid w:val="67296FAB"/>
    <w:rsid w:val="67297575"/>
    <w:rsid w:val="672A7E4D"/>
    <w:rsid w:val="672B6A15"/>
    <w:rsid w:val="672C7B04"/>
    <w:rsid w:val="672D6FE0"/>
    <w:rsid w:val="672F4F25"/>
    <w:rsid w:val="67315306"/>
    <w:rsid w:val="67381D44"/>
    <w:rsid w:val="67385814"/>
    <w:rsid w:val="67387C48"/>
    <w:rsid w:val="67397F7E"/>
    <w:rsid w:val="673E6F6D"/>
    <w:rsid w:val="673F712E"/>
    <w:rsid w:val="67405EF2"/>
    <w:rsid w:val="674178F1"/>
    <w:rsid w:val="67450EDE"/>
    <w:rsid w:val="67487817"/>
    <w:rsid w:val="67497048"/>
    <w:rsid w:val="674B737C"/>
    <w:rsid w:val="6751081F"/>
    <w:rsid w:val="675173E8"/>
    <w:rsid w:val="67517D13"/>
    <w:rsid w:val="675300F8"/>
    <w:rsid w:val="675445F5"/>
    <w:rsid w:val="67552D58"/>
    <w:rsid w:val="67597FA9"/>
    <w:rsid w:val="675A6644"/>
    <w:rsid w:val="675A7D63"/>
    <w:rsid w:val="675B0C3A"/>
    <w:rsid w:val="675C44E0"/>
    <w:rsid w:val="676035EE"/>
    <w:rsid w:val="67626538"/>
    <w:rsid w:val="67633409"/>
    <w:rsid w:val="67644859"/>
    <w:rsid w:val="67657C15"/>
    <w:rsid w:val="67673E81"/>
    <w:rsid w:val="676909C9"/>
    <w:rsid w:val="67695E60"/>
    <w:rsid w:val="676C73B3"/>
    <w:rsid w:val="676E67AE"/>
    <w:rsid w:val="676F52EF"/>
    <w:rsid w:val="67725120"/>
    <w:rsid w:val="677357EB"/>
    <w:rsid w:val="67736C81"/>
    <w:rsid w:val="677454C2"/>
    <w:rsid w:val="677713C7"/>
    <w:rsid w:val="67772494"/>
    <w:rsid w:val="67773889"/>
    <w:rsid w:val="6777451C"/>
    <w:rsid w:val="677A5FAD"/>
    <w:rsid w:val="677C41BF"/>
    <w:rsid w:val="677D1415"/>
    <w:rsid w:val="677E2CD7"/>
    <w:rsid w:val="677F13D0"/>
    <w:rsid w:val="678228E1"/>
    <w:rsid w:val="67833D2B"/>
    <w:rsid w:val="678570F9"/>
    <w:rsid w:val="67877B47"/>
    <w:rsid w:val="67897EB0"/>
    <w:rsid w:val="678A4825"/>
    <w:rsid w:val="678B23A8"/>
    <w:rsid w:val="67922664"/>
    <w:rsid w:val="679321A7"/>
    <w:rsid w:val="67932388"/>
    <w:rsid w:val="679715F2"/>
    <w:rsid w:val="679734C2"/>
    <w:rsid w:val="67982AC3"/>
    <w:rsid w:val="67985098"/>
    <w:rsid w:val="67985DEA"/>
    <w:rsid w:val="679C6A05"/>
    <w:rsid w:val="679D14EC"/>
    <w:rsid w:val="679D1FFF"/>
    <w:rsid w:val="67A20669"/>
    <w:rsid w:val="67A35F43"/>
    <w:rsid w:val="67A533E1"/>
    <w:rsid w:val="67A611A1"/>
    <w:rsid w:val="67A62524"/>
    <w:rsid w:val="67A67018"/>
    <w:rsid w:val="67A825C8"/>
    <w:rsid w:val="67AB4152"/>
    <w:rsid w:val="67AB7879"/>
    <w:rsid w:val="67AC7ACA"/>
    <w:rsid w:val="67AD1505"/>
    <w:rsid w:val="67AE5101"/>
    <w:rsid w:val="67AE5A77"/>
    <w:rsid w:val="67AF2ED7"/>
    <w:rsid w:val="67B07DBA"/>
    <w:rsid w:val="67B15261"/>
    <w:rsid w:val="67B162BF"/>
    <w:rsid w:val="67B2665A"/>
    <w:rsid w:val="67B46A84"/>
    <w:rsid w:val="67B66671"/>
    <w:rsid w:val="67B767DD"/>
    <w:rsid w:val="67B81254"/>
    <w:rsid w:val="67B91CFC"/>
    <w:rsid w:val="67BB1A82"/>
    <w:rsid w:val="67BB5236"/>
    <w:rsid w:val="67BD34A3"/>
    <w:rsid w:val="67C07B8B"/>
    <w:rsid w:val="67C104E7"/>
    <w:rsid w:val="67C20C8E"/>
    <w:rsid w:val="67C21E10"/>
    <w:rsid w:val="67C3298C"/>
    <w:rsid w:val="67C45203"/>
    <w:rsid w:val="67C507BB"/>
    <w:rsid w:val="67C61125"/>
    <w:rsid w:val="67C8679A"/>
    <w:rsid w:val="67C96A4F"/>
    <w:rsid w:val="67CA5274"/>
    <w:rsid w:val="67CC5F22"/>
    <w:rsid w:val="67CC6999"/>
    <w:rsid w:val="67CD6D08"/>
    <w:rsid w:val="67CF3819"/>
    <w:rsid w:val="67CF5C17"/>
    <w:rsid w:val="67D10342"/>
    <w:rsid w:val="67D10A2A"/>
    <w:rsid w:val="67D13791"/>
    <w:rsid w:val="67D36CFF"/>
    <w:rsid w:val="67D552E3"/>
    <w:rsid w:val="67D62BDC"/>
    <w:rsid w:val="67D74091"/>
    <w:rsid w:val="67D764EA"/>
    <w:rsid w:val="67D91DE0"/>
    <w:rsid w:val="67DA7D65"/>
    <w:rsid w:val="67DB0B4A"/>
    <w:rsid w:val="67DB1A6D"/>
    <w:rsid w:val="67DB54E1"/>
    <w:rsid w:val="67DC2FAC"/>
    <w:rsid w:val="67DC7A1B"/>
    <w:rsid w:val="67E04330"/>
    <w:rsid w:val="67E1667A"/>
    <w:rsid w:val="67E51D6E"/>
    <w:rsid w:val="67E51FD8"/>
    <w:rsid w:val="67E77ECD"/>
    <w:rsid w:val="67E867A7"/>
    <w:rsid w:val="67EB7B4F"/>
    <w:rsid w:val="67EC466E"/>
    <w:rsid w:val="67EE0F90"/>
    <w:rsid w:val="67F0367A"/>
    <w:rsid w:val="67F16F07"/>
    <w:rsid w:val="67F43722"/>
    <w:rsid w:val="67F60A8F"/>
    <w:rsid w:val="67FA68D8"/>
    <w:rsid w:val="67FF39F5"/>
    <w:rsid w:val="6803043E"/>
    <w:rsid w:val="68044E20"/>
    <w:rsid w:val="680626DD"/>
    <w:rsid w:val="680851D1"/>
    <w:rsid w:val="680B3CB0"/>
    <w:rsid w:val="680D41AD"/>
    <w:rsid w:val="680D75D5"/>
    <w:rsid w:val="68100602"/>
    <w:rsid w:val="681143EB"/>
    <w:rsid w:val="68120F52"/>
    <w:rsid w:val="68126909"/>
    <w:rsid w:val="6813636B"/>
    <w:rsid w:val="68150813"/>
    <w:rsid w:val="6816281F"/>
    <w:rsid w:val="68191618"/>
    <w:rsid w:val="681F4CF2"/>
    <w:rsid w:val="682053B8"/>
    <w:rsid w:val="68215387"/>
    <w:rsid w:val="68230181"/>
    <w:rsid w:val="682366E2"/>
    <w:rsid w:val="68257D93"/>
    <w:rsid w:val="68261A4C"/>
    <w:rsid w:val="6828163C"/>
    <w:rsid w:val="68282667"/>
    <w:rsid w:val="68293075"/>
    <w:rsid w:val="682A63C7"/>
    <w:rsid w:val="682F61DF"/>
    <w:rsid w:val="68335962"/>
    <w:rsid w:val="683570C6"/>
    <w:rsid w:val="68373FB4"/>
    <w:rsid w:val="683A270C"/>
    <w:rsid w:val="683A2D9F"/>
    <w:rsid w:val="683A3933"/>
    <w:rsid w:val="683B7016"/>
    <w:rsid w:val="68400F17"/>
    <w:rsid w:val="68460A44"/>
    <w:rsid w:val="684650A5"/>
    <w:rsid w:val="68480C9D"/>
    <w:rsid w:val="68485748"/>
    <w:rsid w:val="6848718E"/>
    <w:rsid w:val="684A09A3"/>
    <w:rsid w:val="684B40AC"/>
    <w:rsid w:val="684C56DC"/>
    <w:rsid w:val="685030E8"/>
    <w:rsid w:val="68510A31"/>
    <w:rsid w:val="68585C8C"/>
    <w:rsid w:val="685A1767"/>
    <w:rsid w:val="685C0BAF"/>
    <w:rsid w:val="685C41D5"/>
    <w:rsid w:val="685D02EC"/>
    <w:rsid w:val="685F4CFC"/>
    <w:rsid w:val="68610E0A"/>
    <w:rsid w:val="6862350C"/>
    <w:rsid w:val="68655168"/>
    <w:rsid w:val="68671595"/>
    <w:rsid w:val="686C5617"/>
    <w:rsid w:val="686D5019"/>
    <w:rsid w:val="686F6E9B"/>
    <w:rsid w:val="68735FE4"/>
    <w:rsid w:val="6874508A"/>
    <w:rsid w:val="68747988"/>
    <w:rsid w:val="687617D8"/>
    <w:rsid w:val="68774A74"/>
    <w:rsid w:val="6877500F"/>
    <w:rsid w:val="687A2A76"/>
    <w:rsid w:val="687B23EE"/>
    <w:rsid w:val="687C6461"/>
    <w:rsid w:val="687D5281"/>
    <w:rsid w:val="687D5A39"/>
    <w:rsid w:val="687E05F9"/>
    <w:rsid w:val="688303DC"/>
    <w:rsid w:val="68842D14"/>
    <w:rsid w:val="688524C0"/>
    <w:rsid w:val="688617A3"/>
    <w:rsid w:val="68870838"/>
    <w:rsid w:val="68875323"/>
    <w:rsid w:val="688930D6"/>
    <w:rsid w:val="688E32B2"/>
    <w:rsid w:val="68913792"/>
    <w:rsid w:val="6891410A"/>
    <w:rsid w:val="689367F8"/>
    <w:rsid w:val="689504E5"/>
    <w:rsid w:val="68966243"/>
    <w:rsid w:val="689912F3"/>
    <w:rsid w:val="689E3949"/>
    <w:rsid w:val="68A0311A"/>
    <w:rsid w:val="68A075D1"/>
    <w:rsid w:val="68A2431B"/>
    <w:rsid w:val="68A30FA0"/>
    <w:rsid w:val="68A510CF"/>
    <w:rsid w:val="68A8638B"/>
    <w:rsid w:val="68A90095"/>
    <w:rsid w:val="68AC0CCD"/>
    <w:rsid w:val="68B230B1"/>
    <w:rsid w:val="68B30651"/>
    <w:rsid w:val="68B74D9F"/>
    <w:rsid w:val="68B930D5"/>
    <w:rsid w:val="68BB057A"/>
    <w:rsid w:val="68BB711D"/>
    <w:rsid w:val="68BC6513"/>
    <w:rsid w:val="68BE06F0"/>
    <w:rsid w:val="68C00D69"/>
    <w:rsid w:val="68C033C0"/>
    <w:rsid w:val="68C229CD"/>
    <w:rsid w:val="68C3279B"/>
    <w:rsid w:val="68C36C18"/>
    <w:rsid w:val="68C57FCB"/>
    <w:rsid w:val="68C629FA"/>
    <w:rsid w:val="68C933D7"/>
    <w:rsid w:val="68CC426C"/>
    <w:rsid w:val="68CE5433"/>
    <w:rsid w:val="68CF2D1E"/>
    <w:rsid w:val="68D02F0E"/>
    <w:rsid w:val="68D03FCE"/>
    <w:rsid w:val="68D274B7"/>
    <w:rsid w:val="68D40845"/>
    <w:rsid w:val="68D466EF"/>
    <w:rsid w:val="68D742E2"/>
    <w:rsid w:val="68DA69CE"/>
    <w:rsid w:val="68DD0AF6"/>
    <w:rsid w:val="68DD4C1A"/>
    <w:rsid w:val="68DD64E3"/>
    <w:rsid w:val="68DE7A1B"/>
    <w:rsid w:val="68DF0C06"/>
    <w:rsid w:val="68E77AC3"/>
    <w:rsid w:val="68E80BAB"/>
    <w:rsid w:val="68E82662"/>
    <w:rsid w:val="68E86243"/>
    <w:rsid w:val="68ED7A88"/>
    <w:rsid w:val="68EF14F3"/>
    <w:rsid w:val="68EF5E20"/>
    <w:rsid w:val="68F112BA"/>
    <w:rsid w:val="68F27CC3"/>
    <w:rsid w:val="68F34941"/>
    <w:rsid w:val="68F40CDE"/>
    <w:rsid w:val="68F711CB"/>
    <w:rsid w:val="68F81C2D"/>
    <w:rsid w:val="68F8462D"/>
    <w:rsid w:val="68F94F44"/>
    <w:rsid w:val="68FB05B1"/>
    <w:rsid w:val="68FD2FAD"/>
    <w:rsid w:val="68FD5E6F"/>
    <w:rsid w:val="68FF4F74"/>
    <w:rsid w:val="690045A5"/>
    <w:rsid w:val="69021D25"/>
    <w:rsid w:val="690543D7"/>
    <w:rsid w:val="69057F7F"/>
    <w:rsid w:val="69072232"/>
    <w:rsid w:val="691317B9"/>
    <w:rsid w:val="691405C7"/>
    <w:rsid w:val="6914288E"/>
    <w:rsid w:val="69161753"/>
    <w:rsid w:val="69162BE7"/>
    <w:rsid w:val="69182C5E"/>
    <w:rsid w:val="691A5590"/>
    <w:rsid w:val="691A7D83"/>
    <w:rsid w:val="691F416A"/>
    <w:rsid w:val="69210FF6"/>
    <w:rsid w:val="6921127F"/>
    <w:rsid w:val="69214E71"/>
    <w:rsid w:val="69222707"/>
    <w:rsid w:val="692254C6"/>
    <w:rsid w:val="69227BD8"/>
    <w:rsid w:val="69240662"/>
    <w:rsid w:val="6924081F"/>
    <w:rsid w:val="69240CED"/>
    <w:rsid w:val="69241B70"/>
    <w:rsid w:val="69245681"/>
    <w:rsid w:val="692651E3"/>
    <w:rsid w:val="69285587"/>
    <w:rsid w:val="69293407"/>
    <w:rsid w:val="692956C8"/>
    <w:rsid w:val="692A1788"/>
    <w:rsid w:val="692D4C52"/>
    <w:rsid w:val="692E1080"/>
    <w:rsid w:val="692F1473"/>
    <w:rsid w:val="692F79CF"/>
    <w:rsid w:val="69306566"/>
    <w:rsid w:val="69327615"/>
    <w:rsid w:val="6936682A"/>
    <w:rsid w:val="69382C74"/>
    <w:rsid w:val="693B6F26"/>
    <w:rsid w:val="693D481B"/>
    <w:rsid w:val="693F5050"/>
    <w:rsid w:val="69411C3D"/>
    <w:rsid w:val="694137A4"/>
    <w:rsid w:val="6942655D"/>
    <w:rsid w:val="694447CF"/>
    <w:rsid w:val="69445889"/>
    <w:rsid w:val="69447919"/>
    <w:rsid w:val="6946538D"/>
    <w:rsid w:val="69494AC3"/>
    <w:rsid w:val="694B2AA8"/>
    <w:rsid w:val="694B4799"/>
    <w:rsid w:val="694B6A4D"/>
    <w:rsid w:val="694C7E02"/>
    <w:rsid w:val="694D627A"/>
    <w:rsid w:val="69516E68"/>
    <w:rsid w:val="69521648"/>
    <w:rsid w:val="695443CD"/>
    <w:rsid w:val="69547618"/>
    <w:rsid w:val="69570346"/>
    <w:rsid w:val="69573DF3"/>
    <w:rsid w:val="695809D5"/>
    <w:rsid w:val="695914D5"/>
    <w:rsid w:val="695A078C"/>
    <w:rsid w:val="695C0C17"/>
    <w:rsid w:val="695D4CB6"/>
    <w:rsid w:val="695E0F0F"/>
    <w:rsid w:val="696128C6"/>
    <w:rsid w:val="6961738C"/>
    <w:rsid w:val="696630C0"/>
    <w:rsid w:val="69673559"/>
    <w:rsid w:val="69693B20"/>
    <w:rsid w:val="696C6266"/>
    <w:rsid w:val="696D4C53"/>
    <w:rsid w:val="696F23FB"/>
    <w:rsid w:val="69700C9B"/>
    <w:rsid w:val="6971498D"/>
    <w:rsid w:val="69736CF7"/>
    <w:rsid w:val="6975027F"/>
    <w:rsid w:val="6975778D"/>
    <w:rsid w:val="69762020"/>
    <w:rsid w:val="6979575C"/>
    <w:rsid w:val="697971BB"/>
    <w:rsid w:val="697A2509"/>
    <w:rsid w:val="697A3C51"/>
    <w:rsid w:val="697D333D"/>
    <w:rsid w:val="69800B6A"/>
    <w:rsid w:val="698476F6"/>
    <w:rsid w:val="69862361"/>
    <w:rsid w:val="698655C5"/>
    <w:rsid w:val="69891459"/>
    <w:rsid w:val="6989321C"/>
    <w:rsid w:val="698954BD"/>
    <w:rsid w:val="698D04EB"/>
    <w:rsid w:val="698D69EA"/>
    <w:rsid w:val="6990422D"/>
    <w:rsid w:val="69953927"/>
    <w:rsid w:val="69980FB4"/>
    <w:rsid w:val="69985FEE"/>
    <w:rsid w:val="699D02CD"/>
    <w:rsid w:val="699E38B3"/>
    <w:rsid w:val="699F2004"/>
    <w:rsid w:val="69A2248F"/>
    <w:rsid w:val="69A432CD"/>
    <w:rsid w:val="69A72E42"/>
    <w:rsid w:val="69A80146"/>
    <w:rsid w:val="69A81AA7"/>
    <w:rsid w:val="69A81F1B"/>
    <w:rsid w:val="69A87EB2"/>
    <w:rsid w:val="69A93649"/>
    <w:rsid w:val="69AA05E5"/>
    <w:rsid w:val="69AB0D6F"/>
    <w:rsid w:val="69AB623E"/>
    <w:rsid w:val="69AC1DAA"/>
    <w:rsid w:val="69AD50BC"/>
    <w:rsid w:val="69AE0811"/>
    <w:rsid w:val="69AF46A0"/>
    <w:rsid w:val="69AF65F9"/>
    <w:rsid w:val="69B40420"/>
    <w:rsid w:val="69B405FA"/>
    <w:rsid w:val="69B50F53"/>
    <w:rsid w:val="69B64546"/>
    <w:rsid w:val="69B660E5"/>
    <w:rsid w:val="69B67EC4"/>
    <w:rsid w:val="69B71B3C"/>
    <w:rsid w:val="69B84A2C"/>
    <w:rsid w:val="69B9023F"/>
    <w:rsid w:val="69B91D01"/>
    <w:rsid w:val="69B95227"/>
    <w:rsid w:val="69BB1D77"/>
    <w:rsid w:val="69BD07CF"/>
    <w:rsid w:val="69BE2CC0"/>
    <w:rsid w:val="69C334C2"/>
    <w:rsid w:val="69C37340"/>
    <w:rsid w:val="69C74C34"/>
    <w:rsid w:val="69CA3F5C"/>
    <w:rsid w:val="69CB597A"/>
    <w:rsid w:val="69CE128B"/>
    <w:rsid w:val="69CE5432"/>
    <w:rsid w:val="69D028AF"/>
    <w:rsid w:val="69D069F8"/>
    <w:rsid w:val="69D24C81"/>
    <w:rsid w:val="69D266AF"/>
    <w:rsid w:val="69D40B67"/>
    <w:rsid w:val="69D416D5"/>
    <w:rsid w:val="69D55B41"/>
    <w:rsid w:val="69D63BF1"/>
    <w:rsid w:val="69D73FB9"/>
    <w:rsid w:val="69D76483"/>
    <w:rsid w:val="69D92F8A"/>
    <w:rsid w:val="69DA001A"/>
    <w:rsid w:val="69DA0EE8"/>
    <w:rsid w:val="69DE6CC5"/>
    <w:rsid w:val="69E11AE3"/>
    <w:rsid w:val="69E11EE0"/>
    <w:rsid w:val="69E248CB"/>
    <w:rsid w:val="69E51D46"/>
    <w:rsid w:val="69E601EF"/>
    <w:rsid w:val="69E7296D"/>
    <w:rsid w:val="69E72A6E"/>
    <w:rsid w:val="69E72B53"/>
    <w:rsid w:val="69E84F24"/>
    <w:rsid w:val="69E91873"/>
    <w:rsid w:val="69E94D92"/>
    <w:rsid w:val="69EA52E0"/>
    <w:rsid w:val="69ED7CD4"/>
    <w:rsid w:val="69EF0CAB"/>
    <w:rsid w:val="69EF4532"/>
    <w:rsid w:val="69F079D4"/>
    <w:rsid w:val="69F20583"/>
    <w:rsid w:val="69F30B42"/>
    <w:rsid w:val="69F73987"/>
    <w:rsid w:val="69FC7D5D"/>
    <w:rsid w:val="69FF63F2"/>
    <w:rsid w:val="6A060DD5"/>
    <w:rsid w:val="6A067995"/>
    <w:rsid w:val="6A090F87"/>
    <w:rsid w:val="6A095A23"/>
    <w:rsid w:val="6A0C1515"/>
    <w:rsid w:val="6A0F181D"/>
    <w:rsid w:val="6A0F3CC3"/>
    <w:rsid w:val="6A101B68"/>
    <w:rsid w:val="6A1074E7"/>
    <w:rsid w:val="6A120F5A"/>
    <w:rsid w:val="6A133F6C"/>
    <w:rsid w:val="6A153B57"/>
    <w:rsid w:val="6A1D1EDE"/>
    <w:rsid w:val="6A1E65E4"/>
    <w:rsid w:val="6A1F0137"/>
    <w:rsid w:val="6A201080"/>
    <w:rsid w:val="6A2666BA"/>
    <w:rsid w:val="6A273C99"/>
    <w:rsid w:val="6A29421E"/>
    <w:rsid w:val="6A3051B5"/>
    <w:rsid w:val="6A31440E"/>
    <w:rsid w:val="6A322220"/>
    <w:rsid w:val="6A333EA2"/>
    <w:rsid w:val="6A335E35"/>
    <w:rsid w:val="6A3479AB"/>
    <w:rsid w:val="6A367B49"/>
    <w:rsid w:val="6A3971FD"/>
    <w:rsid w:val="6A3B7794"/>
    <w:rsid w:val="6A404F2C"/>
    <w:rsid w:val="6A414B57"/>
    <w:rsid w:val="6A4265CB"/>
    <w:rsid w:val="6A4437DF"/>
    <w:rsid w:val="6A477F7D"/>
    <w:rsid w:val="6A4A5A1E"/>
    <w:rsid w:val="6A4B0752"/>
    <w:rsid w:val="6A4C0ED3"/>
    <w:rsid w:val="6A4C11E1"/>
    <w:rsid w:val="6A4D2A36"/>
    <w:rsid w:val="6A4D2FAD"/>
    <w:rsid w:val="6A4E0C8D"/>
    <w:rsid w:val="6A4E58DD"/>
    <w:rsid w:val="6A525AA5"/>
    <w:rsid w:val="6A55028B"/>
    <w:rsid w:val="6A550A94"/>
    <w:rsid w:val="6A5577AF"/>
    <w:rsid w:val="6A571F29"/>
    <w:rsid w:val="6A5765A9"/>
    <w:rsid w:val="6A577E78"/>
    <w:rsid w:val="6A580BBA"/>
    <w:rsid w:val="6A5A3697"/>
    <w:rsid w:val="6A5E258E"/>
    <w:rsid w:val="6A621393"/>
    <w:rsid w:val="6A633B3B"/>
    <w:rsid w:val="6A634ADA"/>
    <w:rsid w:val="6A651A3F"/>
    <w:rsid w:val="6A6537C1"/>
    <w:rsid w:val="6A665246"/>
    <w:rsid w:val="6A674018"/>
    <w:rsid w:val="6A6874C1"/>
    <w:rsid w:val="6A690596"/>
    <w:rsid w:val="6A696C66"/>
    <w:rsid w:val="6A6B71A0"/>
    <w:rsid w:val="6A6B7265"/>
    <w:rsid w:val="6A6C48B8"/>
    <w:rsid w:val="6A6C5AF2"/>
    <w:rsid w:val="6A6D0BA0"/>
    <w:rsid w:val="6A6D5978"/>
    <w:rsid w:val="6A6E1C04"/>
    <w:rsid w:val="6A6F2983"/>
    <w:rsid w:val="6A6F2AC5"/>
    <w:rsid w:val="6A6F2FD8"/>
    <w:rsid w:val="6A71282A"/>
    <w:rsid w:val="6A7139F5"/>
    <w:rsid w:val="6A733A1D"/>
    <w:rsid w:val="6A7715A0"/>
    <w:rsid w:val="6A77750A"/>
    <w:rsid w:val="6A786E42"/>
    <w:rsid w:val="6A7C17D0"/>
    <w:rsid w:val="6A7D02DD"/>
    <w:rsid w:val="6A7D383E"/>
    <w:rsid w:val="6A805EBA"/>
    <w:rsid w:val="6A824FCD"/>
    <w:rsid w:val="6A8347CF"/>
    <w:rsid w:val="6A841ED1"/>
    <w:rsid w:val="6A8C54DA"/>
    <w:rsid w:val="6A8C69B7"/>
    <w:rsid w:val="6A8D254F"/>
    <w:rsid w:val="6A916D83"/>
    <w:rsid w:val="6A9204EF"/>
    <w:rsid w:val="6A92485A"/>
    <w:rsid w:val="6A932469"/>
    <w:rsid w:val="6A946133"/>
    <w:rsid w:val="6A95649A"/>
    <w:rsid w:val="6A967289"/>
    <w:rsid w:val="6A984C71"/>
    <w:rsid w:val="6A9A79D0"/>
    <w:rsid w:val="6A9D44D9"/>
    <w:rsid w:val="6A9D4855"/>
    <w:rsid w:val="6A9E5729"/>
    <w:rsid w:val="6AA34528"/>
    <w:rsid w:val="6AA34A53"/>
    <w:rsid w:val="6AA417BB"/>
    <w:rsid w:val="6AA52BD0"/>
    <w:rsid w:val="6AA568EA"/>
    <w:rsid w:val="6AA63110"/>
    <w:rsid w:val="6AA67C51"/>
    <w:rsid w:val="6AA94AFA"/>
    <w:rsid w:val="6AAA7B4B"/>
    <w:rsid w:val="6AAC5089"/>
    <w:rsid w:val="6AAE19C0"/>
    <w:rsid w:val="6AAF2E72"/>
    <w:rsid w:val="6AB00686"/>
    <w:rsid w:val="6AB22436"/>
    <w:rsid w:val="6AB310D3"/>
    <w:rsid w:val="6AB35571"/>
    <w:rsid w:val="6AB66D36"/>
    <w:rsid w:val="6AB671C6"/>
    <w:rsid w:val="6AB9664F"/>
    <w:rsid w:val="6ABC2438"/>
    <w:rsid w:val="6ABC2A58"/>
    <w:rsid w:val="6AC75104"/>
    <w:rsid w:val="6ACA4AA7"/>
    <w:rsid w:val="6ACE1B14"/>
    <w:rsid w:val="6ACE68B2"/>
    <w:rsid w:val="6AD257C5"/>
    <w:rsid w:val="6AD5725D"/>
    <w:rsid w:val="6AD7128C"/>
    <w:rsid w:val="6AD923DA"/>
    <w:rsid w:val="6AD95EE0"/>
    <w:rsid w:val="6ADA2CD6"/>
    <w:rsid w:val="6ADD2C8E"/>
    <w:rsid w:val="6ADF1DD6"/>
    <w:rsid w:val="6ADF7D80"/>
    <w:rsid w:val="6AE050D1"/>
    <w:rsid w:val="6AE610F3"/>
    <w:rsid w:val="6AE74870"/>
    <w:rsid w:val="6AE9100C"/>
    <w:rsid w:val="6AEA109B"/>
    <w:rsid w:val="6AEB114F"/>
    <w:rsid w:val="6AEC489A"/>
    <w:rsid w:val="6AF37846"/>
    <w:rsid w:val="6AF40856"/>
    <w:rsid w:val="6AF5591F"/>
    <w:rsid w:val="6AF932D4"/>
    <w:rsid w:val="6AF93CF8"/>
    <w:rsid w:val="6AFF28C6"/>
    <w:rsid w:val="6AFF37C4"/>
    <w:rsid w:val="6B026A60"/>
    <w:rsid w:val="6B035C49"/>
    <w:rsid w:val="6B0409F0"/>
    <w:rsid w:val="6B040F5A"/>
    <w:rsid w:val="6B0417FB"/>
    <w:rsid w:val="6B075308"/>
    <w:rsid w:val="6B086859"/>
    <w:rsid w:val="6B087143"/>
    <w:rsid w:val="6B087E54"/>
    <w:rsid w:val="6B09290F"/>
    <w:rsid w:val="6B095BC6"/>
    <w:rsid w:val="6B0B1317"/>
    <w:rsid w:val="6B0D2D5F"/>
    <w:rsid w:val="6B0E1FCD"/>
    <w:rsid w:val="6B0E5C15"/>
    <w:rsid w:val="6B15732E"/>
    <w:rsid w:val="6B181E2A"/>
    <w:rsid w:val="6B197C12"/>
    <w:rsid w:val="6B1A6891"/>
    <w:rsid w:val="6B1B076B"/>
    <w:rsid w:val="6B1B753E"/>
    <w:rsid w:val="6B1D1B00"/>
    <w:rsid w:val="6B220B77"/>
    <w:rsid w:val="6B227FB5"/>
    <w:rsid w:val="6B233A3A"/>
    <w:rsid w:val="6B235383"/>
    <w:rsid w:val="6B256C79"/>
    <w:rsid w:val="6B266D7C"/>
    <w:rsid w:val="6B297291"/>
    <w:rsid w:val="6B2A0CA2"/>
    <w:rsid w:val="6B2B538E"/>
    <w:rsid w:val="6B2D13FD"/>
    <w:rsid w:val="6B2E01E3"/>
    <w:rsid w:val="6B2E53BD"/>
    <w:rsid w:val="6B2F05A2"/>
    <w:rsid w:val="6B305D54"/>
    <w:rsid w:val="6B314DE5"/>
    <w:rsid w:val="6B325A38"/>
    <w:rsid w:val="6B340D8F"/>
    <w:rsid w:val="6B345AEF"/>
    <w:rsid w:val="6B36460D"/>
    <w:rsid w:val="6B37015E"/>
    <w:rsid w:val="6B3949F2"/>
    <w:rsid w:val="6B3B5396"/>
    <w:rsid w:val="6B3B7EF7"/>
    <w:rsid w:val="6B3D0F84"/>
    <w:rsid w:val="6B3D565B"/>
    <w:rsid w:val="6B4022D1"/>
    <w:rsid w:val="6B444A20"/>
    <w:rsid w:val="6B444C59"/>
    <w:rsid w:val="6B464E42"/>
    <w:rsid w:val="6B485C00"/>
    <w:rsid w:val="6B4947DC"/>
    <w:rsid w:val="6B4A67CB"/>
    <w:rsid w:val="6B4D10C5"/>
    <w:rsid w:val="6B4E112F"/>
    <w:rsid w:val="6B537D88"/>
    <w:rsid w:val="6B554819"/>
    <w:rsid w:val="6B560ADD"/>
    <w:rsid w:val="6B566D6F"/>
    <w:rsid w:val="6B570E9A"/>
    <w:rsid w:val="6B590B82"/>
    <w:rsid w:val="6B5962EC"/>
    <w:rsid w:val="6B5F306E"/>
    <w:rsid w:val="6B6036C2"/>
    <w:rsid w:val="6B645E43"/>
    <w:rsid w:val="6B645FD0"/>
    <w:rsid w:val="6B676C55"/>
    <w:rsid w:val="6B683C44"/>
    <w:rsid w:val="6B690EF5"/>
    <w:rsid w:val="6B6A4217"/>
    <w:rsid w:val="6B6A7700"/>
    <w:rsid w:val="6B6B2B1A"/>
    <w:rsid w:val="6B6B75C9"/>
    <w:rsid w:val="6B6E22E5"/>
    <w:rsid w:val="6B6E3761"/>
    <w:rsid w:val="6B6F6B7C"/>
    <w:rsid w:val="6B7007DC"/>
    <w:rsid w:val="6B702F8B"/>
    <w:rsid w:val="6B7108A9"/>
    <w:rsid w:val="6B716492"/>
    <w:rsid w:val="6B7408F7"/>
    <w:rsid w:val="6B7A0999"/>
    <w:rsid w:val="6B7A6D36"/>
    <w:rsid w:val="6B7F00CA"/>
    <w:rsid w:val="6B7F628A"/>
    <w:rsid w:val="6B836187"/>
    <w:rsid w:val="6B84359A"/>
    <w:rsid w:val="6B84770C"/>
    <w:rsid w:val="6B867D04"/>
    <w:rsid w:val="6B8A4EA0"/>
    <w:rsid w:val="6B8A5A31"/>
    <w:rsid w:val="6B8D781D"/>
    <w:rsid w:val="6B8E0F77"/>
    <w:rsid w:val="6B8E1FF4"/>
    <w:rsid w:val="6B8E53BD"/>
    <w:rsid w:val="6B901873"/>
    <w:rsid w:val="6B960C67"/>
    <w:rsid w:val="6B965E57"/>
    <w:rsid w:val="6B987DA9"/>
    <w:rsid w:val="6B9A1C23"/>
    <w:rsid w:val="6BA44E16"/>
    <w:rsid w:val="6BA5404D"/>
    <w:rsid w:val="6BA631DD"/>
    <w:rsid w:val="6BA7036D"/>
    <w:rsid w:val="6BA8511B"/>
    <w:rsid w:val="6BAA15BB"/>
    <w:rsid w:val="6BAA3AB7"/>
    <w:rsid w:val="6BAB27D4"/>
    <w:rsid w:val="6BAD523C"/>
    <w:rsid w:val="6BB0549F"/>
    <w:rsid w:val="6BB276AD"/>
    <w:rsid w:val="6BB3253F"/>
    <w:rsid w:val="6BB3432D"/>
    <w:rsid w:val="6BB66123"/>
    <w:rsid w:val="6BB73081"/>
    <w:rsid w:val="6BB93341"/>
    <w:rsid w:val="6BB94DE2"/>
    <w:rsid w:val="6BB9692C"/>
    <w:rsid w:val="6BBB1758"/>
    <w:rsid w:val="6BBC70B9"/>
    <w:rsid w:val="6BC23B24"/>
    <w:rsid w:val="6BC6215B"/>
    <w:rsid w:val="6BC653E4"/>
    <w:rsid w:val="6BC73933"/>
    <w:rsid w:val="6BC87765"/>
    <w:rsid w:val="6BCA674B"/>
    <w:rsid w:val="6BCB2470"/>
    <w:rsid w:val="6BD334DA"/>
    <w:rsid w:val="6BD614B5"/>
    <w:rsid w:val="6BD86F23"/>
    <w:rsid w:val="6BD87DAE"/>
    <w:rsid w:val="6BD93AA4"/>
    <w:rsid w:val="6BE0349A"/>
    <w:rsid w:val="6BE062C3"/>
    <w:rsid w:val="6BE66098"/>
    <w:rsid w:val="6BE662D4"/>
    <w:rsid w:val="6BE71CE1"/>
    <w:rsid w:val="6BE77E45"/>
    <w:rsid w:val="6BEB1581"/>
    <w:rsid w:val="6BEB1D6F"/>
    <w:rsid w:val="6BEB51F8"/>
    <w:rsid w:val="6BEB5A4C"/>
    <w:rsid w:val="6BEE2347"/>
    <w:rsid w:val="6BF01E19"/>
    <w:rsid w:val="6BF10D24"/>
    <w:rsid w:val="6BF21323"/>
    <w:rsid w:val="6BF22A6D"/>
    <w:rsid w:val="6BF403D6"/>
    <w:rsid w:val="6BF443D5"/>
    <w:rsid w:val="6BF7190F"/>
    <w:rsid w:val="6BF7648C"/>
    <w:rsid w:val="6BF8395A"/>
    <w:rsid w:val="6BFB462F"/>
    <w:rsid w:val="6BFD200F"/>
    <w:rsid w:val="6BFD7E6C"/>
    <w:rsid w:val="6BFF5D29"/>
    <w:rsid w:val="6C033306"/>
    <w:rsid w:val="6C05770C"/>
    <w:rsid w:val="6C061364"/>
    <w:rsid w:val="6C062D64"/>
    <w:rsid w:val="6C0638BA"/>
    <w:rsid w:val="6C073CB4"/>
    <w:rsid w:val="6C083653"/>
    <w:rsid w:val="6C087F99"/>
    <w:rsid w:val="6C0927BC"/>
    <w:rsid w:val="6C0A5F25"/>
    <w:rsid w:val="6C0A7176"/>
    <w:rsid w:val="6C0B051A"/>
    <w:rsid w:val="6C0C05EB"/>
    <w:rsid w:val="6C0E38B7"/>
    <w:rsid w:val="6C144EA5"/>
    <w:rsid w:val="6C1658B6"/>
    <w:rsid w:val="6C17730D"/>
    <w:rsid w:val="6C185D67"/>
    <w:rsid w:val="6C1870A0"/>
    <w:rsid w:val="6C1C570D"/>
    <w:rsid w:val="6C1E6372"/>
    <w:rsid w:val="6C20246E"/>
    <w:rsid w:val="6C205D17"/>
    <w:rsid w:val="6C21154E"/>
    <w:rsid w:val="6C222959"/>
    <w:rsid w:val="6C2477DD"/>
    <w:rsid w:val="6C250E1E"/>
    <w:rsid w:val="6C26754A"/>
    <w:rsid w:val="6C292B5C"/>
    <w:rsid w:val="6C2E0052"/>
    <w:rsid w:val="6C32189C"/>
    <w:rsid w:val="6C3549CE"/>
    <w:rsid w:val="6C386EEB"/>
    <w:rsid w:val="6C3948DD"/>
    <w:rsid w:val="6C3D31AA"/>
    <w:rsid w:val="6C40053A"/>
    <w:rsid w:val="6C4012FA"/>
    <w:rsid w:val="6C437DAE"/>
    <w:rsid w:val="6C4501F4"/>
    <w:rsid w:val="6C45522C"/>
    <w:rsid w:val="6C4B1E15"/>
    <w:rsid w:val="6C4C20E3"/>
    <w:rsid w:val="6C4E500E"/>
    <w:rsid w:val="6C4F61E3"/>
    <w:rsid w:val="6C530131"/>
    <w:rsid w:val="6C550C38"/>
    <w:rsid w:val="6C5523EA"/>
    <w:rsid w:val="6C575CBA"/>
    <w:rsid w:val="6C5A0509"/>
    <w:rsid w:val="6C5B418F"/>
    <w:rsid w:val="6C5C7E94"/>
    <w:rsid w:val="6C5D6E5B"/>
    <w:rsid w:val="6C5E7B3C"/>
    <w:rsid w:val="6C62702B"/>
    <w:rsid w:val="6C6452E3"/>
    <w:rsid w:val="6C64709C"/>
    <w:rsid w:val="6C6715D3"/>
    <w:rsid w:val="6C675FD6"/>
    <w:rsid w:val="6C680782"/>
    <w:rsid w:val="6C683904"/>
    <w:rsid w:val="6C6A1089"/>
    <w:rsid w:val="6C6C1E61"/>
    <w:rsid w:val="6C6C5EBB"/>
    <w:rsid w:val="6C6C5FC7"/>
    <w:rsid w:val="6C6F1C67"/>
    <w:rsid w:val="6C711A4C"/>
    <w:rsid w:val="6C7233BE"/>
    <w:rsid w:val="6C727C78"/>
    <w:rsid w:val="6C75180F"/>
    <w:rsid w:val="6C7567A6"/>
    <w:rsid w:val="6C78285B"/>
    <w:rsid w:val="6C791B13"/>
    <w:rsid w:val="6C795CB7"/>
    <w:rsid w:val="6C7A0F2C"/>
    <w:rsid w:val="6C7B7DD6"/>
    <w:rsid w:val="6C802872"/>
    <w:rsid w:val="6C810E3E"/>
    <w:rsid w:val="6C811F28"/>
    <w:rsid w:val="6C8349D3"/>
    <w:rsid w:val="6C834ADD"/>
    <w:rsid w:val="6C850EC0"/>
    <w:rsid w:val="6C851D42"/>
    <w:rsid w:val="6C870742"/>
    <w:rsid w:val="6C887160"/>
    <w:rsid w:val="6C896A44"/>
    <w:rsid w:val="6C8B35B3"/>
    <w:rsid w:val="6C8C2E19"/>
    <w:rsid w:val="6C8D539F"/>
    <w:rsid w:val="6C8F3546"/>
    <w:rsid w:val="6C944E7E"/>
    <w:rsid w:val="6C95351F"/>
    <w:rsid w:val="6C996B93"/>
    <w:rsid w:val="6C9B6271"/>
    <w:rsid w:val="6C9F2F45"/>
    <w:rsid w:val="6CA132CA"/>
    <w:rsid w:val="6CA2578A"/>
    <w:rsid w:val="6CA25FE7"/>
    <w:rsid w:val="6CA35E4D"/>
    <w:rsid w:val="6CA44618"/>
    <w:rsid w:val="6CA508C1"/>
    <w:rsid w:val="6CA81AD5"/>
    <w:rsid w:val="6CA83CE0"/>
    <w:rsid w:val="6CAB2DDE"/>
    <w:rsid w:val="6CAE135B"/>
    <w:rsid w:val="6CAF303F"/>
    <w:rsid w:val="6CB102FA"/>
    <w:rsid w:val="6CB16AF5"/>
    <w:rsid w:val="6CB208A7"/>
    <w:rsid w:val="6CB53C2E"/>
    <w:rsid w:val="6CB81C62"/>
    <w:rsid w:val="6CBA203A"/>
    <w:rsid w:val="6CBB16DE"/>
    <w:rsid w:val="6CBC0334"/>
    <w:rsid w:val="6CBC1098"/>
    <w:rsid w:val="6CBC16D2"/>
    <w:rsid w:val="6CBD4173"/>
    <w:rsid w:val="6CBF4B7A"/>
    <w:rsid w:val="6CBF5BCC"/>
    <w:rsid w:val="6CC07E81"/>
    <w:rsid w:val="6CC10A15"/>
    <w:rsid w:val="6CC11244"/>
    <w:rsid w:val="6CC22287"/>
    <w:rsid w:val="6CC63199"/>
    <w:rsid w:val="6CC83A69"/>
    <w:rsid w:val="6CCA5670"/>
    <w:rsid w:val="6CCB7A0C"/>
    <w:rsid w:val="6CD22557"/>
    <w:rsid w:val="6CD227CC"/>
    <w:rsid w:val="6CD22900"/>
    <w:rsid w:val="6CD31CB6"/>
    <w:rsid w:val="6CD55E38"/>
    <w:rsid w:val="6CD86653"/>
    <w:rsid w:val="6CD86E8C"/>
    <w:rsid w:val="6CDA3A20"/>
    <w:rsid w:val="6CE22DC8"/>
    <w:rsid w:val="6CE312B9"/>
    <w:rsid w:val="6CE530A3"/>
    <w:rsid w:val="6CE80836"/>
    <w:rsid w:val="6CE84BF0"/>
    <w:rsid w:val="6CEB6354"/>
    <w:rsid w:val="6CEE5333"/>
    <w:rsid w:val="6CF06410"/>
    <w:rsid w:val="6CF131C3"/>
    <w:rsid w:val="6CF445AD"/>
    <w:rsid w:val="6CF66F0A"/>
    <w:rsid w:val="6CF8563E"/>
    <w:rsid w:val="6CF92882"/>
    <w:rsid w:val="6CFC730D"/>
    <w:rsid w:val="6CFF093A"/>
    <w:rsid w:val="6D007053"/>
    <w:rsid w:val="6D0409F8"/>
    <w:rsid w:val="6D057DD6"/>
    <w:rsid w:val="6D063D53"/>
    <w:rsid w:val="6D0A0A71"/>
    <w:rsid w:val="6D0A18E6"/>
    <w:rsid w:val="6D0A34D7"/>
    <w:rsid w:val="6D0C6749"/>
    <w:rsid w:val="6D0C707F"/>
    <w:rsid w:val="6D0D45C1"/>
    <w:rsid w:val="6D0E20BF"/>
    <w:rsid w:val="6D104482"/>
    <w:rsid w:val="6D107005"/>
    <w:rsid w:val="6D111C56"/>
    <w:rsid w:val="6D113827"/>
    <w:rsid w:val="6D135598"/>
    <w:rsid w:val="6D154A10"/>
    <w:rsid w:val="6D161347"/>
    <w:rsid w:val="6D1676F2"/>
    <w:rsid w:val="6D170A6E"/>
    <w:rsid w:val="6D172070"/>
    <w:rsid w:val="6D1B2991"/>
    <w:rsid w:val="6D1B46DA"/>
    <w:rsid w:val="6D1B5D3F"/>
    <w:rsid w:val="6D1C3605"/>
    <w:rsid w:val="6D1C3D4B"/>
    <w:rsid w:val="6D1D106F"/>
    <w:rsid w:val="6D1D619A"/>
    <w:rsid w:val="6D1D7C5F"/>
    <w:rsid w:val="6D1F4C05"/>
    <w:rsid w:val="6D21274A"/>
    <w:rsid w:val="6D215EAD"/>
    <w:rsid w:val="6D273250"/>
    <w:rsid w:val="6D283BCA"/>
    <w:rsid w:val="6D2C1B46"/>
    <w:rsid w:val="6D2D2F3A"/>
    <w:rsid w:val="6D2E66E8"/>
    <w:rsid w:val="6D314D40"/>
    <w:rsid w:val="6D316F15"/>
    <w:rsid w:val="6D34796D"/>
    <w:rsid w:val="6D3676AD"/>
    <w:rsid w:val="6D372659"/>
    <w:rsid w:val="6D391958"/>
    <w:rsid w:val="6D39396D"/>
    <w:rsid w:val="6D3B52F0"/>
    <w:rsid w:val="6D3C4847"/>
    <w:rsid w:val="6D3D687B"/>
    <w:rsid w:val="6D3D7FFE"/>
    <w:rsid w:val="6D400447"/>
    <w:rsid w:val="6D43764F"/>
    <w:rsid w:val="6D4455C5"/>
    <w:rsid w:val="6D4646F0"/>
    <w:rsid w:val="6D4712AC"/>
    <w:rsid w:val="6D476839"/>
    <w:rsid w:val="6D4851BA"/>
    <w:rsid w:val="6D4B45DC"/>
    <w:rsid w:val="6D4B6FC4"/>
    <w:rsid w:val="6D4C7D2A"/>
    <w:rsid w:val="6D4E4FCD"/>
    <w:rsid w:val="6D4E684D"/>
    <w:rsid w:val="6D4F46C2"/>
    <w:rsid w:val="6D531943"/>
    <w:rsid w:val="6D565E43"/>
    <w:rsid w:val="6D571D9B"/>
    <w:rsid w:val="6D590EB6"/>
    <w:rsid w:val="6D5A0607"/>
    <w:rsid w:val="6D5C7952"/>
    <w:rsid w:val="6D5E1A41"/>
    <w:rsid w:val="6D5F4306"/>
    <w:rsid w:val="6D5F6DD2"/>
    <w:rsid w:val="6D6257CF"/>
    <w:rsid w:val="6D6664AE"/>
    <w:rsid w:val="6D682AB4"/>
    <w:rsid w:val="6D6833F3"/>
    <w:rsid w:val="6D6907BB"/>
    <w:rsid w:val="6D6B34A1"/>
    <w:rsid w:val="6D6D148E"/>
    <w:rsid w:val="6D6D7C7A"/>
    <w:rsid w:val="6D6F1014"/>
    <w:rsid w:val="6D6F173F"/>
    <w:rsid w:val="6D70277F"/>
    <w:rsid w:val="6D707CB5"/>
    <w:rsid w:val="6D7169E4"/>
    <w:rsid w:val="6D7210DE"/>
    <w:rsid w:val="6D732536"/>
    <w:rsid w:val="6D77681C"/>
    <w:rsid w:val="6D776C82"/>
    <w:rsid w:val="6D7A4E60"/>
    <w:rsid w:val="6D7A5D34"/>
    <w:rsid w:val="6D7E1A1B"/>
    <w:rsid w:val="6D7E21DB"/>
    <w:rsid w:val="6D7E559F"/>
    <w:rsid w:val="6D811E10"/>
    <w:rsid w:val="6D820951"/>
    <w:rsid w:val="6D85563C"/>
    <w:rsid w:val="6D860688"/>
    <w:rsid w:val="6D873583"/>
    <w:rsid w:val="6D896874"/>
    <w:rsid w:val="6D8A28E9"/>
    <w:rsid w:val="6D8C2424"/>
    <w:rsid w:val="6D8F4491"/>
    <w:rsid w:val="6D911BE4"/>
    <w:rsid w:val="6D92544E"/>
    <w:rsid w:val="6D9320BB"/>
    <w:rsid w:val="6D94272B"/>
    <w:rsid w:val="6D9C0FDC"/>
    <w:rsid w:val="6D9C4ACC"/>
    <w:rsid w:val="6D9E6553"/>
    <w:rsid w:val="6D9F3594"/>
    <w:rsid w:val="6DA05358"/>
    <w:rsid w:val="6DA0678A"/>
    <w:rsid w:val="6DA07890"/>
    <w:rsid w:val="6DA33548"/>
    <w:rsid w:val="6DA51BDF"/>
    <w:rsid w:val="6DA81007"/>
    <w:rsid w:val="6DAA55FB"/>
    <w:rsid w:val="6DAC6DAA"/>
    <w:rsid w:val="6DAE44DB"/>
    <w:rsid w:val="6DAE4A60"/>
    <w:rsid w:val="6DB00923"/>
    <w:rsid w:val="6DB047B0"/>
    <w:rsid w:val="6DB273AC"/>
    <w:rsid w:val="6DB46D6C"/>
    <w:rsid w:val="6DB62D03"/>
    <w:rsid w:val="6DBB427A"/>
    <w:rsid w:val="6DC01889"/>
    <w:rsid w:val="6DC16AC0"/>
    <w:rsid w:val="6DC354FB"/>
    <w:rsid w:val="6DC620F9"/>
    <w:rsid w:val="6DC93449"/>
    <w:rsid w:val="6DC97900"/>
    <w:rsid w:val="6DCC39F2"/>
    <w:rsid w:val="6DCD7C8C"/>
    <w:rsid w:val="6DD40D3A"/>
    <w:rsid w:val="6DD667C9"/>
    <w:rsid w:val="6DD750C3"/>
    <w:rsid w:val="6DD76CC2"/>
    <w:rsid w:val="6DD80837"/>
    <w:rsid w:val="6DD80EAF"/>
    <w:rsid w:val="6DD91D5C"/>
    <w:rsid w:val="6DD9662F"/>
    <w:rsid w:val="6DDA51C5"/>
    <w:rsid w:val="6DDB334A"/>
    <w:rsid w:val="6DDE2E72"/>
    <w:rsid w:val="6DDE422C"/>
    <w:rsid w:val="6DDF6B49"/>
    <w:rsid w:val="6DE150CD"/>
    <w:rsid w:val="6DE22485"/>
    <w:rsid w:val="6DE233F6"/>
    <w:rsid w:val="6DE34B1E"/>
    <w:rsid w:val="6DE57995"/>
    <w:rsid w:val="6DE57CC7"/>
    <w:rsid w:val="6DE64726"/>
    <w:rsid w:val="6DEB18DA"/>
    <w:rsid w:val="6DEF02D5"/>
    <w:rsid w:val="6DEF10B4"/>
    <w:rsid w:val="6DF14FFB"/>
    <w:rsid w:val="6DF35040"/>
    <w:rsid w:val="6DF67D32"/>
    <w:rsid w:val="6DF71616"/>
    <w:rsid w:val="6DF90DDC"/>
    <w:rsid w:val="6DFC3461"/>
    <w:rsid w:val="6DFC7224"/>
    <w:rsid w:val="6DFD1618"/>
    <w:rsid w:val="6DFD575D"/>
    <w:rsid w:val="6DFD6887"/>
    <w:rsid w:val="6DFF3151"/>
    <w:rsid w:val="6E0201B0"/>
    <w:rsid w:val="6E0423E4"/>
    <w:rsid w:val="6E0B4E42"/>
    <w:rsid w:val="6E0D1C37"/>
    <w:rsid w:val="6E0D4303"/>
    <w:rsid w:val="6E0F13D4"/>
    <w:rsid w:val="6E106BD8"/>
    <w:rsid w:val="6E10792A"/>
    <w:rsid w:val="6E124996"/>
    <w:rsid w:val="6E18479E"/>
    <w:rsid w:val="6E19060F"/>
    <w:rsid w:val="6E19581B"/>
    <w:rsid w:val="6E1A45CD"/>
    <w:rsid w:val="6E1D0026"/>
    <w:rsid w:val="6E234D8D"/>
    <w:rsid w:val="6E2432DB"/>
    <w:rsid w:val="6E2433AE"/>
    <w:rsid w:val="6E25678C"/>
    <w:rsid w:val="6E2764C0"/>
    <w:rsid w:val="6E2C01DB"/>
    <w:rsid w:val="6E2C16FC"/>
    <w:rsid w:val="6E2C297F"/>
    <w:rsid w:val="6E2D235E"/>
    <w:rsid w:val="6E2D6A42"/>
    <w:rsid w:val="6E2E290A"/>
    <w:rsid w:val="6E2F5001"/>
    <w:rsid w:val="6E300837"/>
    <w:rsid w:val="6E3637FE"/>
    <w:rsid w:val="6E380685"/>
    <w:rsid w:val="6E3A1847"/>
    <w:rsid w:val="6E3D1196"/>
    <w:rsid w:val="6E3D38A1"/>
    <w:rsid w:val="6E3E4AA3"/>
    <w:rsid w:val="6E3F1BA7"/>
    <w:rsid w:val="6E3F23F3"/>
    <w:rsid w:val="6E410B76"/>
    <w:rsid w:val="6E436A8C"/>
    <w:rsid w:val="6E4841C9"/>
    <w:rsid w:val="6E4B1982"/>
    <w:rsid w:val="6E4E3A60"/>
    <w:rsid w:val="6E4F6DAB"/>
    <w:rsid w:val="6E500D95"/>
    <w:rsid w:val="6E5141FE"/>
    <w:rsid w:val="6E515B74"/>
    <w:rsid w:val="6E5247FC"/>
    <w:rsid w:val="6E525EAC"/>
    <w:rsid w:val="6E5521D5"/>
    <w:rsid w:val="6E5857FA"/>
    <w:rsid w:val="6E5C3E45"/>
    <w:rsid w:val="6E5E5185"/>
    <w:rsid w:val="6E602A7F"/>
    <w:rsid w:val="6E6513A2"/>
    <w:rsid w:val="6E656001"/>
    <w:rsid w:val="6E673C6E"/>
    <w:rsid w:val="6E706B64"/>
    <w:rsid w:val="6E707719"/>
    <w:rsid w:val="6E77730B"/>
    <w:rsid w:val="6E79038C"/>
    <w:rsid w:val="6E7E2981"/>
    <w:rsid w:val="6E810A75"/>
    <w:rsid w:val="6E817161"/>
    <w:rsid w:val="6E824890"/>
    <w:rsid w:val="6E8400D2"/>
    <w:rsid w:val="6E884860"/>
    <w:rsid w:val="6E886171"/>
    <w:rsid w:val="6E8B41EC"/>
    <w:rsid w:val="6E8F2ACC"/>
    <w:rsid w:val="6E921095"/>
    <w:rsid w:val="6E9444BB"/>
    <w:rsid w:val="6E965CF5"/>
    <w:rsid w:val="6E973E79"/>
    <w:rsid w:val="6E983F7E"/>
    <w:rsid w:val="6E986283"/>
    <w:rsid w:val="6E9871EF"/>
    <w:rsid w:val="6E987FF8"/>
    <w:rsid w:val="6E990192"/>
    <w:rsid w:val="6E9B4DA7"/>
    <w:rsid w:val="6E9B5FC7"/>
    <w:rsid w:val="6E9E2A5B"/>
    <w:rsid w:val="6E9E3ECD"/>
    <w:rsid w:val="6E9E6FA8"/>
    <w:rsid w:val="6EA02E4E"/>
    <w:rsid w:val="6EA35E84"/>
    <w:rsid w:val="6EA4409B"/>
    <w:rsid w:val="6EA84644"/>
    <w:rsid w:val="6EAC0F31"/>
    <w:rsid w:val="6EAE601D"/>
    <w:rsid w:val="6EAE6AAE"/>
    <w:rsid w:val="6EB0420C"/>
    <w:rsid w:val="6EB14E01"/>
    <w:rsid w:val="6EB33E4F"/>
    <w:rsid w:val="6EB461A1"/>
    <w:rsid w:val="6EB57F93"/>
    <w:rsid w:val="6EB616E9"/>
    <w:rsid w:val="6EB67125"/>
    <w:rsid w:val="6EB72E62"/>
    <w:rsid w:val="6EBC490A"/>
    <w:rsid w:val="6EBC7B94"/>
    <w:rsid w:val="6EBD0B73"/>
    <w:rsid w:val="6EC3642A"/>
    <w:rsid w:val="6EC5121A"/>
    <w:rsid w:val="6EC76AB5"/>
    <w:rsid w:val="6EC95F8E"/>
    <w:rsid w:val="6ECA1F15"/>
    <w:rsid w:val="6ECA3973"/>
    <w:rsid w:val="6ECD7EE1"/>
    <w:rsid w:val="6ED01150"/>
    <w:rsid w:val="6ED15CB7"/>
    <w:rsid w:val="6ED42C77"/>
    <w:rsid w:val="6ED54299"/>
    <w:rsid w:val="6ED571C7"/>
    <w:rsid w:val="6ED8236C"/>
    <w:rsid w:val="6EDA403B"/>
    <w:rsid w:val="6EDB5C7B"/>
    <w:rsid w:val="6EDB718A"/>
    <w:rsid w:val="6EDC21C7"/>
    <w:rsid w:val="6EDC22DF"/>
    <w:rsid w:val="6EDC4A85"/>
    <w:rsid w:val="6EDC7D92"/>
    <w:rsid w:val="6EDD56AC"/>
    <w:rsid w:val="6EDE202B"/>
    <w:rsid w:val="6EDF668E"/>
    <w:rsid w:val="6EE5354C"/>
    <w:rsid w:val="6EE548AF"/>
    <w:rsid w:val="6EE73BC0"/>
    <w:rsid w:val="6EE8091A"/>
    <w:rsid w:val="6EE91399"/>
    <w:rsid w:val="6EE92121"/>
    <w:rsid w:val="6EE922F6"/>
    <w:rsid w:val="6EED3BBD"/>
    <w:rsid w:val="6EED44AF"/>
    <w:rsid w:val="6EEF52F8"/>
    <w:rsid w:val="6EF02581"/>
    <w:rsid w:val="6EF10326"/>
    <w:rsid w:val="6EF43770"/>
    <w:rsid w:val="6EF43B44"/>
    <w:rsid w:val="6EF61E1E"/>
    <w:rsid w:val="6EFA28EC"/>
    <w:rsid w:val="6EFB0D19"/>
    <w:rsid w:val="6EFC232A"/>
    <w:rsid w:val="6EFC486A"/>
    <w:rsid w:val="6EFD2D89"/>
    <w:rsid w:val="6EFD5DD3"/>
    <w:rsid w:val="6EFD6B71"/>
    <w:rsid w:val="6EFF69B9"/>
    <w:rsid w:val="6F023F5E"/>
    <w:rsid w:val="6F030C83"/>
    <w:rsid w:val="6F0329A1"/>
    <w:rsid w:val="6F05690D"/>
    <w:rsid w:val="6F091580"/>
    <w:rsid w:val="6F095539"/>
    <w:rsid w:val="6F0A36D9"/>
    <w:rsid w:val="6F0A7688"/>
    <w:rsid w:val="6F0B2835"/>
    <w:rsid w:val="6F0B5669"/>
    <w:rsid w:val="6F0B76E6"/>
    <w:rsid w:val="6F0E2DA2"/>
    <w:rsid w:val="6F0E5B5D"/>
    <w:rsid w:val="6F102564"/>
    <w:rsid w:val="6F10559B"/>
    <w:rsid w:val="6F13661E"/>
    <w:rsid w:val="6F15695E"/>
    <w:rsid w:val="6F17163F"/>
    <w:rsid w:val="6F174B12"/>
    <w:rsid w:val="6F1A023A"/>
    <w:rsid w:val="6F1B7BA7"/>
    <w:rsid w:val="6F1C42CF"/>
    <w:rsid w:val="6F1F23F1"/>
    <w:rsid w:val="6F2302E3"/>
    <w:rsid w:val="6F233298"/>
    <w:rsid w:val="6F233654"/>
    <w:rsid w:val="6F234EE9"/>
    <w:rsid w:val="6F2649EE"/>
    <w:rsid w:val="6F277CC5"/>
    <w:rsid w:val="6F285A2A"/>
    <w:rsid w:val="6F2B0C83"/>
    <w:rsid w:val="6F2C3892"/>
    <w:rsid w:val="6F2E05B1"/>
    <w:rsid w:val="6F2F02C5"/>
    <w:rsid w:val="6F3247C6"/>
    <w:rsid w:val="6F334D8C"/>
    <w:rsid w:val="6F35350B"/>
    <w:rsid w:val="6F3544AA"/>
    <w:rsid w:val="6F36777C"/>
    <w:rsid w:val="6F395DBF"/>
    <w:rsid w:val="6F3C0F98"/>
    <w:rsid w:val="6F3C6513"/>
    <w:rsid w:val="6F3D1353"/>
    <w:rsid w:val="6F3E4CD4"/>
    <w:rsid w:val="6F3E7AC1"/>
    <w:rsid w:val="6F412587"/>
    <w:rsid w:val="6F4139F7"/>
    <w:rsid w:val="6F4253C1"/>
    <w:rsid w:val="6F43687F"/>
    <w:rsid w:val="6F44225B"/>
    <w:rsid w:val="6F44366F"/>
    <w:rsid w:val="6F46228B"/>
    <w:rsid w:val="6F48475C"/>
    <w:rsid w:val="6F487F3C"/>
    <w:rsid w:val="6F4A0FFA"/>
    <w:rsid w:val="6F4A57DB"/>
    <w:rsid w:val="6F4B4BE3"/>
    <w:rsid w:val="6F4C7490"/>
    <w:rsid w:val="6F4E127C"/>
    <w:rsid w:val="6F4E4513"/>
    <w:rsid w:val="6F4E6087"/>
    <w:rsid w:val="6F4F4D1D"/>
    <w:rsid w:val="6F520D65"/>
    <w:rsid w:val="6F5279B7"/>
    <w:rsid w:val="6F545ECB"/>
    <w:rsid w:val="6F596BFC"/>
    <w:rsid w:val="6F596C8A"/>
    <w:rsid w:val="6F5A7981"/>
    <w:rsid w:val="6F5A7D5F"/>
    <w:rsid w:val="6F5E397F"/>
    <w:rsid w:val="6F5F11BB"/>
    <w:rsid w:val="6F635F28"/>
    <w:rsid w:val="6F666FC8"/>
    <w:rsid w:val="6F6A7188"/>
    <w:rsid w:val="6F6C489C"/>
    <w:rsid w:val="6F6D2F7D"/>
    <w:rsid w:val="6F75750E"/>
    <w:rsid w:val="6F771843"/>
    <w:rsid w:val="6F776CDE"/>
    <w:rsid w:val="6F79199A"/>
    <w:rsid w:val="6F7A2460"/>
    <w:rsid w:val="6F7B4A35"/>
    <w:rsid w:val="6F7C29C7"/>
    <w:rsid w:val="6F7F0038"/>
    <w:rsid w:val="6F7F2488"/>
    <w:rsid w:val="6F7F5445"/>
    <w:rsid w:val="6F807498"/>
    <w:rsid w:val="6F8206B2"/>
    <w:rsid w:val="6F820AF0"/>
    <w:rsid w:val="6F8222D2"/>
    <w:rsid w:val="6F82352D"/>
    <w:rsid w:val="6F8276D7"/>
    <w:rsid w:val="6F843B8C"/>
    <w:rsid w:val="6F8474BF"/>
    <w:rsid w:val="6F871861"/>
    <w:rsid w:val="6F89649E"/>
    <w:rsid w:val="6F8B21CD"/>
    <w:rsid w:val="6F8C7AC2"/>
    <w:rsid w:val="6F8E0E10"/>
    <w:rsid w:val="6F8E7439"/>
    <w:rsid w:val="6F8F261C"/>
    <w:rsid w:val="6F902C0A"/>
    <w:rsid w:val="6F914385"/>
    <w:rsid w:val="6F920AC6"/>
    <w:rsid w:val="6F9438D8"/>
    <w:rsid w:val="6F9523C2"/>
    <w:rsid w:val="6F9552ED"/>
    <w:rsid w:val="6F960A37"/>
    <w:rsid w:val="6F9629E0"/>
    <w:rsid w:val="6F9811BC"/>
    <w:rsid w:val="6F9A03D2"/>
    <w:rsid w:val="6F9A2C54"/>
    <w:rsid w:val="6F9A2EE2"/>
    <w:rsid w:val="6F9B187B"/>
    <w:rsid w:val="6F9C49A4"/>
    <w:rsid w:val="6F9D3799"/>
    <w:rsid w:val="6F9D5EFF"/>
    <w:rsid w:val="6F9F1303"/>
    <w:rsid w:val="6FA07CD1"/>
    <w:rsid w:val="6FA17E8B"/>
    <w:rsid w:val="6FA17F90"/>
    <w:rsid w:val="6FA632AF"/>
    <w:rsid w:val="6FA71119"/>
    <w:rsid w:val="6FA90D4E"/>
    <w:rsid w:val="6FAA6886"/>
    <w:rsid w:val="6FAA6996"/>
    <w:rsid w:val="6FAB0A53"/>
    <w:rsid w:val="6FAC6A87"/>
    <w:rsid w:val="6FAD4488"/>
    <w:rsid w:val="6FAF7168"/>
    <w:rsid w:val="6FB035AF"/>
    <w:rsid w:val="6FB03EAE"/>
    <w:rsid w:val="6FB06F71"/>
    <w:rsid w:val="6FB47C22"/>
    <w:rsid w:val="6FB50149"/>
    <w:rsid w:val="6FB54700"/>
    <w:rsid w:val="6FB60A3A"/>
    <w:rsid w:val="6FB65EDA"/>
    <w:rsid w:val="6FBA7782"/>
    <w:rsid w:val="6FBE407B"/>
    <w:rsid w:val="6FBF36B3"/>
    <w:rsid w:val="6FBF729B"/>
    <w:rsid w:val="6FC20A4D"/>
    <w:rsid w:val="6FC260FA"/>
    <w:rsid w:val="6FC323D7"/>
    <w:rsid w:val="6FC33E4D"/>
    <w:rsid w:val="6FC40FBF"/>
    <w:rsid w:val="6FC475A8"/>
    <w:rsid w:val="6FC67096"/>
    <w:rsid w:val="6FC7329C"/>
    <w:rsid w:val="6FC909C0"/>
    <w:rsid w:val="6FCD3A24"/>
    <w:rsid w:val="6FCE52F2"/>
    <w:rsid w:val="6FCE7261"/>
    <w:rsid w:val="6FCF06BF"/>
    <w:rsid w:val="6FD04FB1"/>
    <w:rsid w:val="6FD11F98"/>
    <w:rsid w:val="6FD15D2E"/>
    <w:rsid w:val="6FD175FA"/>
    <w:rsid w:val="6FD17B5C"/>
    <w:rsid w:val="6FD21702"/>
    <w:rsid w:val="6FD243A3"/>
    <w:rsid w:val="6FD341F9"/>
    <w:rsid w:val="6FD464C1"/>
    <w:rsid w:val="6FD46836"/>
    <w:rsid w:val="6FD77194"/>
    <w:rsid w:val="6FD87D6E"/>
    <w:rsid w:val="6FDA6A98"/>
    <w:rsid w:val="6FDF4EFB"/>
    <w:rsid w:val="6FE66A42"/>
    <w:rsid w:val="6FEC6A5A"/>
    <w:rsid w:val="6FF30BFB"/>
    <w:rsid w:val="6FF36600"/>
    <w:rsid w:val="6FF61505"/>
    <w:rsid w:val="6FF91B6B"/>
    <w:rsid w:val="6FFA484F"/>
    <w:rsid w:val="6FFB11D2"/>
    <w:rsid w:val="6FFC7421"/>
    <w:rsid w:val="6FFD16FE"/>
    <w:rsid w:val="6FFD2DB4"/>
    <w:rsid w:val="6FFD7ED7"/>
    <w:rsid w:val="6FFE645C"/>
    <w:rsid w:val="700079ED"/>
    <w:rsid w:val="70013491"/>
    <w:rsid w:val="70013C40"/>
    <w:rsid w:val="7002374B"/>
    <w:rsid w:val="70037B67"/>
    <w:rsid w:val="70051EF2"/>
    <w:rsid w:val="700855D5"/>
    <w:rsid w:val="700865E6"/>
    <w:rsid w:val="700B52E5"/>
    <w:rsid w:val="700D769D"/>
    <w:rsid w:val="700F7A18"/>
    <w:rsid w:val="7010188E"/>
    <w:rsid w:val="70104D43"/>
    <w:rsid w:val="70105168"/>
    <w:rsid w:val="70134046"/>
    <w:rsid w:val="70152B39"/>
    <w:rsid w:val="70162275"/>
    <w:rsid w:val="70176958"/>
    <w:rsid w:val="701958A7"/>
    <w:rsid w:val="701A72E7"/>
    <w:rsid w:val="701D2D54"/>
    <w:rsid w:val="701D41C4"/>
    <w:rsid w:val="701E0551"/>
    <w:rsid w:val="702073BB"/>
    <w:rsid w:val="702131C9"/>
    <w:rsid w:val="70234648"/>
    <w:rsid w:val="70257892"/>
    <w:rsid w:val="70262953"/>
    <w:rsid w:val="7027192A"/>
    <w:rsid w:val="7029772B"/>
    <w:rsid w:val="702A0054"/>
    <w:rsid w:val="702C0024"/>
    <w:rsid w:val="702E3F26"/>
    <w:rsid w:val="702E6788"/>
    <w:rsid w:val="702F1758"/>
    <w:rsid w:val="702F3BA5"/>
    <w:rsid w:val="703000BC"/>
    <w:rsid w:val="70342B92"/>
    <w:rsid w:val="70366016"/>
    <w:rsid w:val="703E506F"/>
    <w:rsid w:val="70406C20"/>
    <w:rsid w:val="70424169"/>
    <w:rsid w:val="704310D8"/>
    <w:rsid w:val="704349AF"/>
    <w:rsid w:val="70440D21"/>
    <w:rsid w:val="70450AD0"/>
    <w:rsid w:val="7045763F"/>
    <w:rsid w:val="70465274"/>
    <w:rsid w:val="704A3145"/>
    <w:rsid w:val="704C18B7"/>
    <w:rsid w:val="704D0683"/>
    <w:rsid w:val="704D72E8"/>
    <w:rsid w:val="70526BEE"/>
    <w:rsid w:val="7054291E"/>
    <w:rsid w:val="705A1A54"/>
    <w:rsid w:val="705A5C26"/>
    <w:rsid w:val="705B6D11"/>
    <w:rsid w:val="705C2D89"/>
    <w:rsid w:val="705C40AF"/>
    <w:rsid w:val="705E16BE"/>
    <w:rsid w:val="705E7FCC"/>
    <w:rsid w:val="705F2007"/>
    <w:rsid w:val="705F2D9E"/>
    <w:rsid w:val="70621FAD"/>
    <w:rsid w:val="7062201D"/>
    <w:rsid w:val="706255A6"/>
    <w:rsid w:val="706375D1"/>
    <w:rsid w:val="70647779"/>
    <w:rsid w:val="70653153"/>
    <w:rsid w:val="70665F6B"/>
    <w:rsid w:val="706811E4"/>
    <w:rsid w:val="7069231F"/>
    <w:rsid w:val="70695B82"/>
    <w:rsid w:val="706C0EB0"/>
    <w:rsid w:val="706E060F"/>
    <w:rsid w:val="706E1CC2"/>
    <w:rsid w:val="70722E14"/>
    <w:rsid w:val="7072671D"/>
    <w:rsid w:val="7078632C"/>
    <w:rsid w:val="707D0119"/>
    <w:rsid w:val="707E7C02"/>
    <w:rsid w:val="70805037"/>
    <w:rsid w:val="70811A05"/>
    <w:rsid w:val="708442EF"/>
    <w:rsid w:val="70853367"/>
    <w:rsid w:val="70881933"/>
    <w:rsid w:val="708A34B4"/>
    <w:rsid w:val="708B0A07"/>
    <w:rsid w:val="708B0AB4"/>
    <w:rsid w:val="708C70B7"/>
    <w:rsid w:val="708E5073"/>
    <w:rsid w:val="70905408"/>
    <w:rsid w:val="70924F0C"/>
    <w:rsid w:val="7092697E"/>
    <w:rsid w:val="70950C38"/>
    <w:rsid w:val="70952290"/>
    <w:rsid w:val="70952ADD"/>
    <w:rsid w:val="709544E3"/>
    <w:rsid w:val="70967B38"/>
    <w:rsid w:val="70980ED7"/>
    <w:rsid w:val="70992D85"/>
    <w:rsid w:val="709A0717"/>
    <w:rsid w:val="709A5063"/>
    <w:rsid w:val="709A5E34"/>
    <w:rsid w:val="709D5F33"/>
    <w:rsid w:val="70A10AE2"/>
    <w:rsid w:val="70A10FBA"/>
    <w:rsid w:val="70A20816"/>
    <w:rsid w:val="70A57C50"/>
    <w:rsid w:val="70A608F9"/>
    <w:rsid w:val="70A6286E"/>
    <w:rsid w:val="70AA4E24"/>
    <w:rsid w:val="70AA7159"/>
    <w:rsid w:val="70AB3AB7"/>
    <w:rsid w:val="70AE16E7"/>
    <w:rsid w:val="70AF279F"/>
    <w:rsid w:val="70B12F65"/>
    <w:rsid w:val="70B27BE0"/>
    <w:rsid w:val="70B54331"/>
    <w:rsid w:val="70B619BA"/>
    <w:rsid w:val="70B742B1"/>
    <w:rsid w:val="70B77D96"/>
    <w:rsid w:val="70B928F3"/>
    <w:rsid w:val="70B92A3A"/>
    <w:rsid w:val="70BB1999"/>
    <w:rsid w:val="70BB7E1F"/>
    <w:rsid w:val="70BC2A83"/>
    <w:rsid w:val="70BC66BA"/>
    <w:rsid w:val="70BD15B8"/>
    <w:rsid w:val="70C03297"/>
    <w:rsid w:val="70C07126"/>
    <w:rsid w:val="70C33752"/>
    <w:rsid w:val="70C54D52"/>
    <w:rsid w:val="70C56BC9"/>
    <w:rsid w:val="70C76B8E"/>
    <w:rsid w:val="70C9456E"/>
    <w:rsid w:val="70CF638F"/>
    <w:rsid w:val="70D0745F"/>
    <w:rsid w:val="70D2638B"/>
    <w:rsid w:val="70D56173"/>
    <w:rsid w:val="70D72AFD"/>
    <w:rsid w:val="70D830E4"/>
    <w:rsid w:val="70DA25E9"/>
    <w:rsid w:val="70DC54B8"/>
    <w:rsid w:val="70DE4AFA"/>
    <w:rsid w:val="70DF0CFA"/>
    <w:rsid w:val="70E008D5"/>
    <w:rsid w:val="70E1171C"/>
    <w:rsid w:val="70E12D50"/>
    <w:rsid w:val="70E23407"/>
    <w:rsid w:val="70E32274"/>
    <w:rsid w:val="70E37E64"/>
    <w:rsid w:val="70E46407"/>
    <w:rsid w:val="70E840B5"/>
    <w:rsid w:val="70E97D3F"/>
    <w:rsid w:val="70EC573D"/>
    <w:rsid w:val="70ED1E82"/>
    <w:rsid w:val="70EE49F6"/>
    <w:rsid w:val="70EF09AB"/>
    <w:rsid w:val="70F0506C"/>
    <w:rsid w:val="70F10976"/>
    <w:rsid w:val="70F124C9"/>
    <w:rsid w:val="70F20AFA"/>
    <w:rsid w:val="70F553A7"/>
    <w:rsid w:val="70F6096B"/>
    <w:rsid w:val="70F748CF"/>
    <w:rsid w:val="70FE4102"/>
    <w:rsid w:val="70FE55E8"/>
    <w:rsid w:val="71004A94"/>
    <w:rsid w:val="710717D2"/>
    <w:rsid w:val="71093337"/>
    <w:rsid w:val="710A6A68"/>
    <w:rsid w:val="710B359F"/>
    <w:rsid w:val="710D64BB"/>
    <w:rsid w:val="710D7CEE"/>
    <w:rsid w:val="710E0C90"/>
    <w:rsid w:val="71103F4B"/>
    <w:rsid w:val="71174FE7"/>
    <w:rsid w:val="7118673F"/>
    <w:rsid w:val="711D3F5A"/>
    <w:rsid w:val="711D6A56"/>
    <w:rsid w:val="71207CFF"/>
    <w:rsid w:val="712147B4"/>
    <w:rsid w:val="71216BF9"/>
    <w:rsid w:val="71217A8E"/>
    <w:rsid w:val="71235558"/>
    <w:rsid w:val="71240119"/>
    <w:rsid w:val="71271C10"/>
    <w:rsid w:val="712A17DA"/>
    <w:rsid w:val="712B730C"/>
    <w:rsid w:val="712D2EB8"/>
    <w:rsid w:val="712D6EF1"/>
    <w:rsid w:val="712F2681"/>
    <w:rsid w:val="7131712E"/>
    <w:rsid w:val="71333293"/>
    <w:rsid w:val="71336A29"/>
    <w:rsid w:val="71385274"/>
    <w:rsid w:val="71387190"/>
    <w:rsid w:val="71390B87"/>
    <w:rsid w:val="713A515C"/>
    <w:rsid w:val="713D1039"/>
    <w:rsid w:val="713D3506"/>
    <w:rsid w:val="713D4130"/>
    <w:rsid w:val="713E704F"/>
    <w:rsid w:val="7140094D"/>
    <w:rsid w:val="71401762"/>
    <w:rsid w:val="7141214B"/>
    <w:rsid w:val="7142489B"/>
    <w:rsid w:val="7145796C"/>
    <w:rsid w:val="71495BFA"/>
    <w:rsid w:val="71512A7A"/>
    <w:rsid w:val="71551806"/>
    <w:rsid w:val="715875BE"/>
    <w:rsid w:val="71592935"/>
    <w:rsid w:val="7159698F"/>
    <w:rsid w:val="715A1BF1"/>
    <w:rsid w:val="715C6ADE"/>
    <w:rsid w:val="715E572E"/>
    <w:rsid w:val="71632681"/>
    <w:rsid w:val="71647649"/>
    <w:rsid w:val="7165259C"/>
    <w:rsid w:val="71667BE8"/>
    <w:rsid w:val="71670D73"/>
    <w:rsid w:val="71676C2C"/>
    <w:rsid w:val="716B5D2C"/>
    <w:rsid w:val="716B7FA6"/>
    <w:rsid w:val="716C6CDD"/>
    <w:rsid w:val="716E6F35"/>
    <w:rsid w:val="71706CE4"/>
    <w:rsid w:val="717140D1"/>
    <w:rsid w:val="717167B9"/>
    <w:rsid w:val="71723762"/>
    <w:rsid w:val="71761CE5"/>
    <w:rsid w:val="7178283A"/>
    <w:rsid w:val="717A32D9"/>
    <w:rsid w:val="717B661E"/>
    <w:rsid w:val="717D2877"/>
    <w:rsid w:val="717E2CA5"/>
    <w:rsid w:val="717E3B9E"/>
    <w:rsid w:val="71800542"/>
    <w:rsid w:val="71810539"/>
    <w:rsid w:val="71816DAB"/>
    <w:rsid w:val="71822143"/>
    <w:rsid w:val="71823528"/>
    <w:rsid w:val="71856B14"/>
    <w:rsid w:val="71882EDA"/>
    <w:rsid w:val="718A494B"/>
    <w:rsid w:val="718C22D4"/>
    <w:rsid w:val="718D54D7"/>
    <w:rsid w:val="718E490E"/>
    <w:rsid w:val="718F535A"/>
    <w:rsid w:val="71900042"/>
    <w:rsid w:val="719043EA"/>
    <w:rsid w:val="719405EF"/>
    <w:rsid w:val="71956566"/>
    <w:rsid w:val="719726BC"/>
    <w:rsid w:val="71993036"/>
    <w:rsid w:val="719A1B28"/>
    <w:rsid w:val="719D14E3"/>
    <w:rsid w:val="719F1B0F"/>
    <w:rsid w:val="71A362AC"/>
    <w:rsid w:val="71A71ED1"/>
    <w:rsid w:val="71AB7BA8"/>
    <w:rsid w:val="71AD1935"/>
    <w:rsid w:val="71AE2835"/>
    <w:rsid w:val="71B07F05"/>
    <w:rsid w:val="71B170D8"/>
    <w:rsid w:val="71B257CC"/>
    <w:rsid w:val="71B57FA7"/>
    <w:rsid w:val="71BC11FC"/>
    <w:rsid w:val="71BC4D57"/>
    <w:rsid w:val="71BD0E98"/>
    <w:rsid w:val="71BD72D5"/>
    <w:rsid w:val="71BF4D66"/>
    <w:rsid w:val="71C10CC6"/>
    <w:rsid w:val="71C140BC"/>
    <w:rsid w:val="71C36355"/>
    <w:rsid w:val="71C406AC"/>
    <w:rsid w:val="71C52405"/>
    <w:rsid w:val="71C60DB0"/>
    <w:rsid w:val="71C66445"/>
    <w:rsid w:val="71C817A9"/>
    <w:rsid w:val="71CB0809"/>
    <w:rsid w:val="71CC3F95"/>
    <w:rsid w:val="71D11F9E"/>
    <w:rsid w:val="71D15B18"/>
    <w:rsid w:val="71D22D35"/>
    <w:rsid w:val="71D26EBE"/>
    <w:rsid w:val="71D270F8"/>
    <w:rsid w:val="71D308A5"/>
    <w:rsid w:val="71DB34E7"/>
    <w:rsid w:val="71DC17F6"/>
    <w:rsid w:val="71DE1B1B"/>
    <w:rsid w:val="71DF2D65"/>
    <w:rsid w:val="71DF6B0B"/>
    <w:rsid w:val="71E0455C"/>
    <w:rsid w:val="71E26077"/>
    <w:rsid w:val="71E476FC"/>
    <w:rsid w:val="71E502BF"/>
    <w:rsid w:val="71E7203E"/>
    <w:rsid w:val="71EE103E"/>
    <w:rsid w:val="71EE1FD2"/>
    <w:rsid w:val="71F02AC5"/>
    <w:rsid w:val="71F0708E"/>
    <w:rsid w:val="71F11846"/>
    <w:rsid w:val="71F11F0C"/>
    <w:rsid w:val="71F24A1D"/>
    <w:rsid w:val="71F251BC"/>
    <w:rsid w:val="71F567E0"/>
    <w:rsid w:val="71F71164"/>
    <w:rsid w:val="71FD10EF"/>
    <w:rsid w:val="72006608"/>
    <w:rsid w:val="72013487"/>
    <w:rsid w:val="72016CE6"/>
    <w:rsid w:val="72020A34"/>
    <w:rsid w:val="72035C52"/>
    <w:rsid w:val="7204238F"/>
    <w:rsid w:val="72046BC2"/>
    <w:rsid w:val="72051DE2"/>
    <w:rsid w:val="72096567"/>
    <w:rsid w:val="720A6187"/>
    <w:rsid w:val="72111D67"/>
    <w:rsid w:val="72172BFD"/>
    <w:rsid w:val="72186F85"/>
    <w:rsid w:val="721A6DBC"/>
    <w:rsid w:val="721B720D"/>
    <w:rsid w:val="721D4A80"/>
    <w:rsid w:val="721E1E82"/>
    <w:rsid w:val="721E58EC"/>
    <w:rsid w:val="721F260A"/>
    <w:rsid w:val="722034CC"/>
    <w:rsid w:val="72211F53"/>
    <w:rsid w:val="722231E7"/>
    <w:rsid w:val="722249CB"/>
    <w:rsid w:val="72225F36"/>
    <w:rsid w:val="72244DCD"/>
    <w:rsid w:val="72251BA2"/>
    <w:rsid w:val="72255138"/>
    <w:rsid w:val="722930D2"/>
    <w:rsid w:val="722A3DC7"/>
    <w:rsid w:val="722A74D1"/>
    <w:rsid w:val="722A7C82"/>
    <w:rsid w:val="722E545A"/>
    <w:rsid w:val="723001BA"/>
    <w:rsid w:val="72317B0B"/>
    <w:rsid w:val="72320616"/>
    <w:rsid w:val="723418B6"/>
    <w:rsid w:val="7234367E"/>
    <w:rsid w:val="723544BA"/>
    <w:rsid w:val="72362195"/>
    <w:rsid w:val="72364692"/>
    <w:rsid w:val="723915CC"/>
    <w:rsid w:val="72391D93"/>
    <w:rsid w:val="72396CE9"/>
    <w:rsid w:val="723B0E20"/>
    <w:rsid w:val="723C61FB"/>
    <w:rsid w:val="723D7E43"/>
    <w:rsid w:val="723E3E5B"/>
    <w:rsid w:val="723E4472"/>
    <w:rsid w:val="723F05D2"/>
    <w:rsid w:val="723F3669"/>
    <w:rsid w:val="723F4306"/>
    <w:rsid w:val="724031EC"/>
    <w:rsid w:val="72416A88"/>
    <w:rsid w:val="7246152D"/>
    <w:rsid w:val="72481D9A"/>
    <w:rsid w:val="72484022"/>
    <w:rsid w:val="724A3605"/>
    <w:rsid w:val="724E16C5"/>
    <w:rsid w:val="724F0CE3"/>
    <w:rsid w:val="725118E8"/>
    <w:rsid w:val="725233A8"/>
    <w:rsid w:val="725814BF"/>
    <w:rsid w:val="725D055F"/>
    <w:rsid w:val="725D29B6"/>
    <w:rsid w:val="725D6EEE"/>
    <w:rsid w:val="726130BF"/>
    <w:rsid w:val="72637984"/>
    <w:rsid w:val="72650433"/>
    <w:rsid w:val="726565D8"/>
    <w:rsid w:val="7267643E"/>
    <w:rsid w:val="726C19F0"/>
    <w:rsid w:val="726C342D"/>
    <w:rsid w:val="726C4BF6"/>
    <w:rsid w:val="726D6B49"/>
    <w:rsid w:val="726E6E18"/>
    <w:rsid w:val="726F78CB"/>
    <w:rsid w:val="727125A4"/>
    <w:rsid w:val="7274232E"/>
    <w:rsid w:val="7274591C"/>
    <w:rsid w:val="72745B3E"/>
    <w:rsid w:val="72750AE6"/>
    <w:rsid w:val="72753F08"/>
    <w:rsid w:val="727574F0"/>
    <w:rsid w:val="72770CC9"/>
    <w:rsid w:val="727B2A9F"/>
    <w:rsid w:val="727B40F0"/>
    <w:rsid w:val="727C08BF"/>
    <w:rsid w:val="727D5D61"/>
    <w:rsid w:val="727E0495"/>
    <w:rsid w:val="7285505A"/>
    <w:rsid w:val="72860688"/>
    <w:rsid w:val="728A7C8B"/>
    <w:rsid w:val="728B547C"/>
    <w:rsid w:val="728D1B24"/>
    <w:rsid w:val="728D7D30"/>
    <w:rsid w:val="72922D8F"/>
    <w:rsid w:val="72924994"/>
    <w:rsid w:val="7292536B"/>
    <w:rsid w:val="729575EF"/>
    <w:rsid w:val="72974D6E"/>
    <w:rsid w:val="7298069C"/>
    <w:rsid w:val="72981C82"/>
    <w:rsid w:val="72982F77"/>
    <w:rsid w:val="729A212C"/>
    <w:rsid w:val="729B058A"/>
    <w:rsid w:val="729B5511"/>
    <w:rsid w:val="729D4B0F"/>
    <w:rsid w:val="729E5721"/>
    <w:rsid w:val="729F0136"/>
    <w:rsid w:val="72A73CF3"/>
    <w:rsid w:val="72A96DDA"/>
    <w:rsid w:val="72AA5773"/>
    <w:rsid w:val="72AB4C88"/>
    <w:rsid w:val="72AC6382"/>
    <w:rsid w:val="72B30BA2"/>
    <w:rsid w:val="72B4488B"/>
    <w:rsid w:val="72B84EB7"/>
    <w:rsid w:val="72BB2D2A"/>
    <w:rsid w:val="72BB567D"/>
    <w:rsid w:val="72BC552B"/>
    <w:rsid w:val="72BD366F"/>
    <w:rsid w:val="72C05750"/>
    <w:rsid w:val="72C16D69"/>
    <w:rsid w:val="72C951FD"/>
    <w:rsid w:val="72CB3059"/>
    <w:rsid w:val="72CC5CE8"/>
    <w:rsid w:val="72CD4EF3"/>
    <w:rsid w:val="72CE37B1"/>
    <w:rsid w:val="72D07790"/>
    <w:rsid w:val="72D37EC6"/>
    <w:rsid w:val="72D65615"/>
    <w:rsid w:val="72D73795"/>
    <w:rsid w:val="72D759CC"/>
    <w:rsid w:val="72D86778"/>
    <w:rsid w:val="72DA3779"/>
    <w:rsid w:val="72E22BB5"/>
    <w:rsid w:val="72E51FB8"/>
    <w:rsid w:val="72E539C0"/>
    <w:rsid w:val="72E95FEF"/>
    <w:rsid w:val="72E96F37"/>
    <w:rsid w:val="72EC0C7E"/>
    <w:rsid w:val="72EC28BB"/>
    <w:rsid w:val="72EE2296"/>
    <w:rsid w:val="72EE55B0"/>
    <w:rsid w:val="72EE742B"/>
    <w:rsid w:val="72F0066F"/>
    <w:rsid w:val="72F072A8"/>
    <w:rsid w:val="72F36673"/>
    <w:rsid w:val="72F50F2F"/>
    <w:rsid w:val="72F53CA7"/>
    <w:rsid w:val="72F71878"/>
    <w:rsid w:val="72F73689"/>
    <w:rsid w:val="72F871FE"/>
    <w:rsid w:val="72FA615E"/>
    <w:rsid w:val="72FA6F43"/>
    <w:rsid w:val="72FF1A09"/>
    <w:rsid w:val="73011CAB"/>
    <w:rsid w:val="73017018"/>
    <w:rsid w:val="73032348"/>
    <w:rsid w:val="73035C6D"/>
    <w:rsid w:val="73041462"/>
    <w:rsid w:val="73086029"/>
    <w:rsid w:val="73094544"/>
    <w:rsid w:val="730D225B"/>
    <w:rsid w:val="730D4B7D"/>
    <w:rsid w:val="730F440D"/>
    <w:rsid w:val="731058DF"/>
    <w:rsid w:val="73106045"/>
    <w:rsid w:val="73130A33"/>
    <w:rsid w:val="731570A2"/>
    <w:rsid w:val="731575CC"/>
    <w:rsid w:val="73182B21"/>
    <w:rsid w:val="73187A12"/>
    <w:rsid w:val="73194EA2"/>
    <w:rsid w:val="731F23B2"/>
    <w:rsid w:val="731F607A"/>
    <w:rsid w:val="731F750B"/>
    <w:rsid w:val="73215831"/>
    <w:rsid w:val="73231510"/>
    <w:rsid w:val="73261EEE"/>
    <w:rsid w:val="73270D25"/>
    <w:rsid w:val="73272ECA"/>
    <w:rsid w:val="73273054"/>
    <w:rsid w:val="732A1239"/>
    <w:rsid w:val="732C18AC"/>
    <w:rsid w:val="732E1CFB"/>
    <w:rsid w:val="7330717D"/>
    <w:rsid w:val="7331050E"/>
    <w:rsid w:val="73310981"/>
    <w:rsid w:val="733127F4"/>
    <w:rsid w:val="73312E4E"/>
    <w:rsid w:val="73312F3D"/>
    <w:rsid w:val="73314816"/>
    <w:rsid w:val="73345C8F"/>
    <w:rsid w:val="73365D5D"/>
    <w:rsid w:val="73380B68"/>
    <w:rsid w:val="733B5175"/>
    <w:rsid w:val="733C3834"/>
    <w:rsid w:val="733C566F"/>
    <w:rsid w:val="73412662"/>
    <w:rsid w:val="73424483"/>
    <w:rsid w:val="73442C71"/>
    <w:rsid w:val="73447038"/>
    <w:rsid w:val="7345494C"/>
    <w:rsid w:val="73455201"/>
    <w:rsid w:val="73462CD2"/>
    <w:rsid w:val="7346347B"/>
    <w:rsid w:val="734746E1"/>
    <w:rsid w:val="7348382D"/>
    <w:rsid w:val="73484F0C"/>
    <w:rsid w:val="734B46CE"/>
    <w:rsid w:val="734C06AB"/>
    <w:rsid w:val="734C6307"/>
    <w:rsid w:val="734E2A56"/>
    <w:rsid w:val="734E4F68"/>
    <w:rsid w:val="73507DB1"/>
    <w:rsid w:val="73513FFF"/>
    <w:rsid w:val="735227B0"/>
    <w:rsid w:val="73533A84"/>
    <w:rsid w:val="7354088B"/>
    <w:rsid w:val="73563363"/>
    <w:rsid w:val="735769E3"/>
    <w:rsid w:val="73581B34"/>
    <w:rsid w:val="735A17F4"/>
    <w:rsid w:val="735C4B39"/>
    <w:rsid w:val="735E46FC"/>
    <w:rsid w:val="736053E5"/>
    <w:rsid w:val="73661B23"/>
    <w:rsid w:val="73662110"/>
    <w:rsid w:val="73676E47"/>
    <w:rsid w:val="736B71B9"/>
    <w:rsid w:val="73700A9D"/>
    <w:rsid w:val="73713CE6"/>
    <w:rsid w:val="73717BF7"/>
    <w:rsid w:val="73720B55"/>
    <w:rsid w:val="73742457"/>
    <w:rsid w:val="73746126"/>
    <w:rsid w:val="737551FB"/>
    <w:rsid w:val="73783D33"/>
    <w:rsid w:val="73790B89"/>
    <w:rsid w:val="7379152C"/>
    <w:rsid w:val="737B6555"/>
    <w:rsid w:val="737C05A2"/>
    <w:rsid w:val="737E1139"/>
    <w:rsid w:val="737E3A6C"/>
    <w:rsid w:val="737E435B"/>
    <w:rsid w:val="737F7E0D"/>
    <w:rsid w:val="7380090D"/>
    <w:rsid w:val="738211C4"/>
    <w:rsid w:val="73833DD0"/>
    <w:rsid w:val="73834E71"/>
    <w:rsid w:val="73892F2F"/>
    <w:rsid w:val="738A3ED1"/>
    <w:rsid w:val="738E3861"/>
    <w:rsid w:val="739335B5"/>
    <w:rsid w:val="739427D9"/>
    <w:rsid w:val="73946DF5"/>
    <w:rsid w:val="73963210"/>
    <w:rsid w:val="739730A9"/>
    <w:rsid w:val="739A48E7"/>
    <w:rsid w:val="739A5D93"/>
    <w:rsid w:val="739D0C23"/>
    <w:rsid w:val="739F20F8"/>
    <w:rsid w:val="73A02FF7"/>
    <w:rsid w:val="73A03D5D"/>
    <w:rsid w:val="73A2259F"/>
    <w:rsid w:val="73A3443F"/>
    <w:rsid w:val="73A47E1D"/>
    <w:rsid w:val="73A505A7"/>
    <w:rsid w:val="73A52B12"/>
    <w:rsid w:val="73A558CC"/>
    <w:rsid w:val="73A67541"/>
    <w:rsid w:val="73A7684C"/>
    <w:rsid w:val="73AB774D"/>
    <w:rsid w:val="73AC70F1"/>
    <w:rsid w:val="73AF22CC"/>
    <w:rsid w:val="73B014A6"/>
    <w:rsid w:val="73B11C55"/>
    <w:rsid w:val="73B2380C"/>
    <w:rsid w:val="73B56850"/>
    <w:rsid w:val="73B7134F"/>
    <w:rsid w:val="73B7702A"/>
    <w:rsid w:val="73B9128F"/>
    <w:rsid w:val="73B93807"/>
    <w:rsid w:val="73BA54E7"/>
    <w:rsid w:val="73BB256D"/>
    <w:rsid w:val="73BB43BC"/>
    <w:rsid w:val="73BE4ABE"/>
    <w:rsid w:val="73BF6F2D"/>
    <w:rsid w:val="73C02146"/>
    <w:rsid w:val="73C0523E"/>
    <w:rsid w:val="73C210AE"/>
    <w:rsid w:val="73C21A4B"/>
    <w:rsid w:val="73C27D4E"/>
    <w:rsid w:val="73C43979"/>
    <w:rsid w:val="73C57BCE"/>
    <w:rsid w:val="73C73EFE"/>
    <w:rsid w:val="73C96141"/>
    <w:rsid w:val="73CE2255"/>
    <w:rsid w:val="73D01026"/>
    <w:rsid w:val="73D120FD"/>
    <w:rsid w:val="73D22FB7"/>
    <w:rsid w:val="73D233F3"/>
    <w:rsid w:val="73D30F49"/>
    <w:rsid w:val="73D36798"/>
    <w:rsid w:val="73D4412E"/>
    <w:rsid w:val="73D70B4E"/>
    <w:rsid w:val="73D76574"/>
    <w:rsid w:val="73DA36F1"/>
    <w:rsid w:val="73DB366C"/>
    <w:rsid w:val="73DD50C2"/>
    <w:rsid w:val="73DF21A5"/>
    <w:rsid w:val="73DF31C6"/>
    <w:rsid w:val="73E0270F"/>
    <w:rsid w:val="73E0313A"/>
    <w:rsid w:val="73E206D1"/>
    <w:rsid w:val="73E60AF8"/>
    <w:rsid w:val="73E657BA"/>
    <w:rsid w:val="73E70CD2"/>
    <w:rsid w:val="73E7535E"/>
    <w:rsid w:val="73E801B7"/>
    <w:rsid w:val="73E82C17"/>
    <w:rsid w:val="73EB3879"/>
    <w:rsid w:val="73EB7D41"/>
    <w:rsid w:val="73ED538B"/>
    <w:rsid w:val="73ED65BE"/>
    <w:rsid w:val="73ED70AA"/>
    <w:rsid w:val="73F41DA0"/>
    <w:rsid w:val="73F451A2"/>
    <w:rsid w:val="73F46FDD"/>
    <w:rsid w:val="73F64E9F"/>
    <w:rsid w:val="73FD0CC5"/>
    <w:rsid w:val="73FF1B3D"/>
    <w:rsid w:val="74015DB5"/>
    <w:rsid w:val="74020112"/>
    <w:rsid w:val="74036DD7"/>
    <w:rsid w:val="74070402"/>
    <w:rsid w:val="74072800"/>
    <w:rsid w:val="74077017"/>
    <w:rsid w:val="740977EA"/>
    <w:rsid w:val="740C0075"/>
    <w:rsid w:val="740D079A"/>
    <w:rsid w:val="740D16D1"/>
    <w:rsid w:val="74141DEB"/>
    <w:rsid w:val="74151D4C"/>
    <w:rsid w:val="741535D5"/>
    <w:rsid w:val="74163109"/>
    <w:rsid w:val="74185DE1"/>
    <w:rsid w:val="741F5C4F"/>
    <w:rsid w:val="74211D6F"/>
    <w:rsid w:val="7422154D"/>
    <w:rsid w:val="7423025B"/>
    <w:rsid w:val="74243BCA"/>
    <w:rsid w:val="7426519F"/>
    <w:rsid w:val="742A7763"/>
    <w:rsid w:val="742C6E7B"/>
    <w:rsid w:val="742F36BA"/>
    <w:rsid w:val="743038CF"/>
    <w:rsid w:val="74344C6A"/>
    <w:rsid w:val="743868AC"/>
    <w:rsid w:val="743B3EB5"/>
    <w:rsid w:val="743C4D5B"/>
    <w:rsid w:val="74413F15"/>
    <w:rsid w:val="74456D89"/>
    <w:rsid w:val="74471C09"/>
    <w:rsid w:val="74472E9E"/>
    <w:rsid w:val="744D4FDD"/>
    <w:rsid w:val="744D7F9A"/>
    <w:rsid w:val="7450213A"/>
    <w:rsid w:val="7450376B"/>
    <w:rsid w:val="745302E0"/>
    <w:rsid w:val="74565707"/>
    <w:rsid w:val="745868E5"/>
    <w:rsid w:val="745C37E0"/>
    <w:rsid w:val="745D38C5"/>
    <w:rsid w:val="745E6D74"/>
    <w:rsid w:val="745F69D6"/>
    <w:rsid w:val="74600F07"/>
    <w:rsid w:val="74650158"/>
    <w:rsid w:val="74664233"/>
    <w:rsid w:val="7466462A"/>
    <w:rsid w:val="74670007"/>
    <w:rsid w:val="74674C72"/>
    <w:rsid w:val="746845B3"/>
    <w:rsid w:val="746A5761"/>
    <w:rsid w:val="746C167B"/>
    <w:rsid w:val="747222CE"/>
    <w:rsid w:val="74737A9F"/>
    <w:rsid w:val="74752373"/>
    <w:rsid w:val="74753F1E"/>
    <w:rsid w:val="74755960"/>
    <w:rsid w:val="74777ACD"/>
    <w:rsid w:val="74777D26"/>
    <w:rsid w:val="747F4A79"/>
    <w:rsid w:val="748204AE"/>
    <w:rsid w:val="74821FB2"/>
    <w:rsid w:val="748406FB"/>
    <w:rsid w:val="748602BA"/>
    <w:rsid w:val="748728C1"/>
    <w:rsid w:val="748864CD"/>
    <w:rsid w:val="74890F37"/>
    <w:rsid w:val="74891465"/>
    <w:rsid w:val="74897B1B"/>
    <w:rsid w:val="748A06C2"/>
    <w:rsid w:val="748A48E6"/>
    <w:rsid w:val="748B1BD9"/>
    <w:rsid w:val="748C0BCA"/>
    <w:rsid w:val="748C46FA"/>
    <w:rsid w:val="748E4C7B"/>
    <w:rsid w:val="74932EB5"/>
    <w:rsid w:val="74973636"/>
    <w:rsid w:val="74977E61"/>
    <w:rsid w:val="749A2DAC"/>
    <w:rsid w:val="749D0AB0"/>
    <w:rsid w:val="749F3AF5"/>
    <w:rsid w:val="74A177C8"/>
    <w:rsid w:val="74A3389A"/>
    <w:rsid w:val="74A4074D"/>
    <w:rsid w:val="74A61F4C"/>
    <w:rsid w:val="74A75E62"/>
    <w:rsid w:val="74AA16A8"/>
    <w:rsid w:val="74AB0CEA"/>
    <w:rsid w:val="74AC24CB"/>
    <w:rsid w:val="74AC283F"/>
    <w:rsid w:val="74B0349B"/>
    <w:rsid w:val="74B15945"/>
    <w:rsid w:val="74B30106"/>
    <w:rsid w:val="74B342B7"/>
    <w:rsid w:val="74B34E8B"/>
    <w:rsid w:val="74B4588A"/>
    <w:rsid w:val="74B46DE4"/>
    <w:rsid w:val="74B471CD"/>
    <w:rsid w:val="74B543A7"/>
    <w:rsid w:val="74B87064"/>
    <w:rsid w:val="74B91B08"/>
    <w:rsid w:val="74B9396F"/>
    <w:rsid w:val="74BA71D8"/>
    <w:rsid w:val="74BD15EF"/>
    <w:rsid w:val="74C30EAF"/>
    <w:rsid w:val="74C3148E"/>
    <w:rsid w:val="74C323EE"/>
    <w:rsid w:val="74C95121"/>
    <w:rsid w:val="74CA2BDA"/>
    <w:rsid w:val="74CC0627"/>
    <w:rsid w:val="74CC082B"/>
    <w:rsid w:val="74CF2F6F"/>
    <w:rsid w:val="74D0509E"/>
    <w:rsid w:val="74D17608"/>
    <w:rsid w:val="74D337FE"/>
    <w:rsid w:val="74D40C8D"/>
    <w:rsid w:val="74D5461C"/>
    <w:rsid w:val="74D74D4D"/>
    <w:rsid w:val="74E07B78"/>
    <w:rsid w:val="74E15661"/>
    <w:rsid w:val="74E23A71"/>
    <w:rsid w:val="74E30B8E"/>
    <w:rsid w:val="74E44515"/>
    <w:rsid w:val="74E55E7A"/>
    <w:rsid w:val="74E802EE"/>
    <w:rsid w:val="74EA2580"/>
    <w:rsid w:val="74EA2620"/>
    <w:rsid w:val="74EC6A0D"/>
    <w:rsid w:val="74EF52E7"/>
    <w:rsid w:val="74EF59E6"/>
    <w:rsid w:val="74F54CCE"/>
    <w:rsid w:val="74F56E1D"/>
    <w:rsid w:val="74F712B7"/>
    <w:rsid w:val="74FA5B90"/>
    <w:rsid w:val="74FB70F1"/>
    <w:rsid w:val="74FD61CF"/>
    <w:rsid w:val="750116CB"/>
    <w:rsid w:val="75011DEE"/>
    <w:rsid w:val="75023BBD"/>
    <w:rsid w:val="75045F0F"/>
    <w:rsid w:val="750477B2"/>
    <w:rsid w:val="75047806"/>
    <w:rsid w:val="750606E3"/>
    <w:rsid w:val="750802E6"/>
    <w:rsid w:val="75083E58"/>
    <w:rsid w:val="750B5618"/>
    <w:rsid w:val="750E0928"/>
    <w:rsid w:val="750E17A7"/>
    <w:rsid w:val="750E2E64"/>
    <w:rsid w:val="750E6837"/>
    <w:rsid w:val="750F0D5A"/>
    <w:rsid w:val="751C3D1E"/>
    <w:rsid w:val="751F6813"/>
    <w:rsid w:val="75201570"/>
    <w:rsid w:val="7521411B"/>
    <w:rsid w:val="7521475E"/>
    <w:rsid w:val="7521773A"/>
    <w:rsid w:val="752309ED"/>
    <w:rsid w:val="75236F95"/>
    <w:rsid w:val="75242923"/>
    <w:rsid w:val="75293574"/>
    <w:rsid w:val="752A16AE"/>
    <w:rsid w:val="752B5BD8"/>
    <w:rsid w:val="752F4DE5"/>
    <w:rsid w:val="753235CB"/>
    <w:rsid w:val="75374776"/>
    <w:rsid w:val="753A4814"/>
    <w:rsid w:val="753C20C6"/>
    <w:rsid w:val="753F50B1"/>
    <w:rsid w:val="753F73E6"/>
    <w:rsid w:val="75414138"/>
    <w:rsid w:val="75414E4A"/>
    <w:rsid w:val="754200E8"/>
    <w:rsid w:val="75467CED"/>
    <w:rsid w:val="754772DF"/>
    <w:rsid w:val="75486D17"/>
    <w:rsid w:val="754919AF"/>
    <w:rsid w:val="754B56C9"/>
    <w:rsid w:val="754D37CC"/>
    <w:rsid w:val="754E7531"/>
    <w:rsid w:val="754F2166"/>
    <w:rsid w:val="755065DA"/>
    <w:rsid w:val="75515FEA"/>
    <w:rsid w:val="75525179"/>
    <w:rsid w:val="75541540"/>
    <w:rsid w:val="755557F1"/>
    <w:rsid w:val="75560B0C"/>
    <w:rsid w:val="75563B54"/>
    <w:rsid w:val="7557443E"/>
    <w:rsid w:val="755C1723"/>
    <w:rsid w:val="755D02EC"/>
    <w:rsid w:val="755D52E7"/>
    <w:rsid w:val="75614908"/>
    <w:rsid w:val="75642E28"/>
    <w:rsid w:val="7564515C"/>
    <w:rsid w:val="75673283"/>
    <w:rsid w:val="75683808"/>
    <w:rsid w:val="75694304"/>
    <w:rsid w:val="756A0D87"/>
    <w:rsid w:val="756C4CF6"/>
    <w:rsid w:val="756D2B11"/>
    <w:rsid w:val="756D41EB"/>
    <w:rsid w:val="75722F51"/>
    <w:rsid w:val="75751C1F"/>
    <w:rsid w:val="757757FF"/>
    <w:rsid w:val="75780E6E"/>
    <w:rsid w:val="757E3D42"/>
    <w:rsid w:val="757F27A3"/>
    <w:rsid w:val="757F7247"/>
    <w:rsid w:val="75810835"/>
    <w:rsid w:val="758131A5"/>
    <w:rsid w:val="75875786"/>
    <w:rsid w:val="7589153B"/>
    <w:rsid w:val="758B40DE"/>
    <w:rsid w:val="758D7454"/>
    <w:rsid w:val="75902638"/>
    <w:rsid w:val="75910493"/>
    <w:rsid w:val="75921F19"/>
    <w:rsid w:val="75962A83"/>
    <w:rsid w:val="75975652"/>
    <w:rsid w:val="759A6588"/>
    <w:rsid w:val="759C3239"/>
    <w:rsid w:val="759C4ABE"/>
    <w:rsid w:val="759D3B88"/>
    <w:rsid w:val="759F12DE"/>
    <w:rsid w:val="75A218A0"/>
    <w:rsid w:val="75A23752"/>
    <w:rsid w:val="75A43B2D"/>
    <w:rsid w:val="75A85F28"/>
    <w:rsid w:val="75AD4B26"/>
    <w:rsid w:val="75AF10DA"/>
    <w:rsid w:val="75AF3C7E"/>
    <w:rsid w:val="75B049DE"/>
    <w:rsid w:val="75B242BF"/>
    <w:rsid w:val="75B51C8F"/>
    <w:rsid w:val="75B61B68"/>
    <w:rsid w:val="75B75456"/>
    <w:rsid w:val="75B76FD2"/>
    <w:rsid w:val="75B94C5C"/>
    <w:rsid w:val="75BB6980"/>
    <w:rsid w:val="75BC6A33"/>
    <w:rsid w:val="75C2679E"/>
    <w:rsid w:val="75C35A70"/>
    <w:rsid w:val="75C36CC8"/>
    <w:rsid w:val="75C3739A"/>
    <w:rsid w:val="75C4157C"/>
    <w:rsid w:val="75D16890"/>
    <w:rsid w:val="75D33986"/>
    <w:rsid w:val="75D50B4D"/>
    <w:rsid w:val="75DA2448"/>
    <w:rsid w:val="75DB505A"/>
    <w:rsid w:val="75DB5199"/>
    <w:rsid w:val="75DD4967"/>
    <w:rsid w:val="75DD6831"/>
    <w:rsid w:val="75E14145"/>
    <w:rsid w:val="75E218D4"/>
    <w:rsid w:val="75E2467B"/>
    <w:rsid w:val="75E37610"/>
    <w:rsid w:val="75E4008C"/>
    <w:rsid w:val="75E93367"/>
    <w:rsid w:val="75EA00EB"/>
    <w:rsid w:val="75EB12C5"/>
    <w:rsid w:val="75F17FC0"/>
    <w:rsid w:val="75F56711"/>
    <w:rsid w:val="75F64645"/>
    <w:rsid w:val="75F67387"/>
    <w:rsid w:val="75F80CDE"/>
    <w:rsid w:val="75F96D67"/>
    <w:rsid w:val="75FA22B8"/>
    <w:rsid w:val="75FA38D7"/>
    <w:rsid w:val="75FA6C7C"/>
    <w:rsid w:val="75FB5CE0"/>
    <w:rsid w:val="7600000D"/>
    <w:rsid w:val="76002715"/>
    <w:rsid w:val="76041BEF"/>
    <w:rsid w:val="7604754C"/>
    <w:rsid w:val="7605306F"/>
    <w:rsid w:val="760531AF"/>
    <w:rsid w:val="7608521F"/>
    <w:rsid w:val="760874C2"/>
    <w:rsid w:val="760F2B20"/>
    <w:rsid w:val="761034EA"/>
    <w:rsid w:val="76125AEF"/>
    <w:rsid w:val="761410C8"/>
    <w:rsid w:val="76151A3B"/>
    <w:rsid w:val="761535C0"/>
    <w:rsid w:val="76183F0E"/>
    <w:rsid w:val="7618463F"/>
    <w:rsid w:val="761C6C79"/>
    <w:rsid w:val="761D0D07"/>
    <w:rsid w:val="761D3B89"/>
    <w:rsid w:val="76211479"/>
    <w:rsid w:val="76216C3B"/>
    <w:rsid w:val="76221198"/>
    <w:rsid w:val="7624526D"/>
    <w:rsid w:val="762524F9"/>
    <w:rsid w:val="76262125"/>
    <w:rsid w:val="76267574"/>
    <w:rsid w:val="762926C8"/>
    <w:rsid w:val="762A0791"/>
    <w:rsid w:val="762A41AF"/>
    <w:rsid w:val="762B1C94"/>
    <w:rsid w:val="76330F8A"/>
    <w:rsid w:val="76334CF4"/>
    <w:rsid w:val="76350F74"/>
    <w:rsid w:val="76354C3B"/>
    <w:rsid w:val="76367BE0"/>
    <w:rsid w:val="76376770"/>
    <w:rsid w:val="763B0D5E"/>
    <w:rsid w:val="76425D7D"/>
    <w:rsid w:val="7643284B"/>
    <w:rsid w:val="764423A2"/>
    <w:rsid w:val="764432DF"/>
    <w:rsid w:val="764816D3"/>
    <w:rsid w:val="764944BB"/>
    <w:rsid w:val="764C1186"/>
    <w:rsid w:val="764C2518"/>
    <w:rsid w:val="764D3D7B"/>
    <w:rsid w:val="764D51A9"/>
    <w:rsid w:val="764F171F"/>
    <w:rsid w:val="764F2855"/>
    <w:rsid w:val="76505646"/>
    <w:rsid w:val="76533140"/>
    <w:rsid w:val="7654200B"/>
    <w:rsid w:val="76572CB2"/>
    <w:rsid w:val="765A7D91"/>
    <w:rsid w:val="765C496C"/>
    <w:rsid w:val="765D65B8"/>
    <w:rsid w:val="765F3722"/>
    <w:rsid w:val="765F3B74"/>
    <w:rsid w:val="76623182"/>
    <w:rsid w:val="76635FC6"/>
    <w:rsid w:val="76640647"/>
    <w:rsid w:val="76663F12"/>
    <w:rsid w:val="766767C6"/>
    <w:rsid w:val="76687200"/>
    <w:rsid w:val="766A7759"/>
    <w:rsid w:val="766D46C9"/>
    <w:rsid w:val="76700291"/>
    <w:rsid w:val="767316F9"/>
    <w:rsid w:val="767A4969"/>
    <w:rsid w:val="767B647B"/>
    <w:rsid w:val="767C61A9"/>
    <w:rsid w:val="767D7034"/>
    <w:rsid w:val="76800B21"/>
    <w:rsid w:val="76802D93"/>
    <w:rsid w:val="76851F24"/>
    <w:rsid w:val="768A1B72"/>
    <w:rsid w:val="768A5231"/>
    <w:rsid w:val="76900B36"/>
    <w:rsid w:val="76902C0D"/>
    <w:rsid w:val="76914A28"/>
    <w:rsid w:val="76942FC1"/>
    <w:rsid w:val="769430C7"/>
    <w:rsid w:val="76963316"/>
    <w:rsid w:val="76966D40"/>
    <w:rsid w:val="769715F7"/>
    <w:rsid w:val="7698144F"/>
    <w:rsid w:val="76996E96"/>
    <w:rsid w:val="76997226"/>
    <w:rsid w:val="769F2538"/>
    <w:rsid w:val="76A0585E"/>
    <w:rsid w:val="76A20758"/>
    <w:rsid w:val="76A736D1"/>
    <w:rsid w:val="76A80C64"/>
    <w:rsid w:val="76A939FD"/>
    <w:rsid w:val="76AD369C"/>
    <w:rsid w:val="76AD741F"/>
    <w:rsid w:val="76AF3734"/>
    <w:rsid w:val="76B2093B"/>
    <w:rsid w:val="76B36375"/>
    <w:rsid w:val="76B409D2"/>
    <w:rsid w:val="76B71F57"/>
    <w:rsid w:val="76B7659E"/>
    <w:rsid w:val="76B77379"/>
    <w:rsid w:val="76B95B3C"/>
    <w:rsid w:val="76BF777F"/>
    <w:rsid w:val="76C01925"/>
    <w:rsid w:val="76C16395"/>
    <w:rsid w:val="76C5228C"/>
    <w:rsid w:val="76C62C2A"/>
    <w:rsid w:val="76C6556D"/>
    <w:rsid w:val="76C707E9"/>
    <w:rsid w:val="76C810C5"/>
    <w:rsid w:val="76C8627E"/>
    <w:rsid w:val="76C926F3"/>
    <w:rsid w:val="76CB22B4"/>
    <w:rsid w:val="76CB46A9"/>
    <w:rsid w:val="76CC2DEA"/>
    <w:rsid w:val="76CD52A7"/>
    <w:rsid w:val="76D04018"/>
    <w:rsid w:val="76D04741"/>
    <w:rsid w:val="76D31AF7"/>
    <w:rsid w:val="76D327E0"/>
    <w:rsid w:val="76D44D78"/>
    <w:rsid w:val="76D9596F"/>
    <w:rsid w:val="76DE0092"/>
    <w:rsid w:val="76DE59CB"/>
    <w:rsid w:val="76DF6704"/>
    <w:rsid w:val="76E00B64"/>
    <w:rsid w:val="76E06626"/>
    <w:rsid w:val="76E24296"/>
    <w:rsid w:val="76E26DC6"/>
    <w:rsid w:val="76E277AD"/>
    <w:rsid w:val="76E37A2B"/>
    <w:rsid w:val="76E41ACE"/>
    <w:rsid w:val="76E563BB"/>
    <w:rsid w:val="76E73F5C"/>
    <w:rsid w:val="76E828E8"/>
    <w:rsid w:val="76ED1873"/>
    <w:rsid w:val="76EF1151"/>
    <w:rsid w:val="76F15331"/>
    <w:rsid w:val="76F3646C"/>
    <w:rsid w:val="76F97DB7"/>
    <w:rsid w:val="76FC6E95"/>
    <w:rsid w:val="76FE6CBE"/>
    <w:rsid w:val="76FF592B"/>
    <w:rsid w:val="77017C19"/>
    <w:rsid w:val="7702625E"/>
    <w:rsid w:val="77047146"/>
    <w:rsid w:val="77056A5C"/>
    <w:rsid w:val="77076EB7"/>
    <w:rsid w:val="770826AD"/>
    <w:rsid w:val="77093984"/>
    <w:rsid w:val="77094348"/>
    <w:rsid w:val="770D4CAE"/>
    <w:rsid w:val="770F316E"/>
    <w:rsid w:val="770F33A0"/>
    <w:rsid w:val="771006D9"/>
    <w:rsid w:val="77124641"/>
    <w:rsid w:val="77144FFB"/>
    <w:rsid w:val="771B2592"/>
    <w:rsid w:val="771D716B"/>
    <w:rsid w:val="77200802"/>
    <w:rsid w:val="77201CB6"/>
    <w:rsid w:val="77220B1A"/>
    <w:rsid w:val="77235E81"/>
    <w:rsid w:val="7724110B"/>
    <w:rsid w:val="772514AF"/>
    <w:rsid w:val="7725374B"/>
    <w:rsid w:val="77275EFC"/>
    <w:rsid w:val="7727769F"/>
    <w:rsid w:val="772864C2"/>
    <w:rsid w:val="772870AE"/>
    <w:rsid w:val="7729588E"/>
    <w:rsid w:val="772A1245"/>
    <w:rsid w:val="772A4682"/>
    <w:rsid w:val="772B6F66"/>
    <w:rsid w:val="772C33B4"/>
    <w:rsid w:val="772D0990"/>
    <w:rsid w:val="772D34F5"/>
    <w:rsid w:val="77326166"/>
    <w:rsid w:val="773654B2"/>
    <w:rsid w:val="773D7218"/>
    <w:rsid w:val="77423D0B"/>
    <w:rsid w:val="77426591"/>
    <w:rsid w:val="77426E35"/>
    <w:rsid w:val="77431F87"/>
    <w:rsid w:val="77433700"/>
    <w:rsid w:val="77455E35"/>
    <w:rsid w:val="77455F96"/>
    <w:rsid w:val="774A2894"/>
    <w:rsid w:val="774F44D0"/>
    <w:rsid w:val="774F7310"/>
    <w:rsid w:val="77502A11"/>
    <w:rsid w:val="77522AAE"/>
    <w:rsid w:val="77562C3C"/>
    <w:rsid w:val="7757210D"/>
    <w:rsid w:val="77576A70"/>
    <w:rsid w:val="77594C73"/>
    <w:rsid w:val="775956C1"/>
    <w:rsid w:val="775A29D3"/>
    <w:rsid w:val="775B1978"/>
    <w:rsid w:val="775F5B08"/>
    <w:rsid w:val="7761285C"/>
    <w:rsid w:val="7762743B"/>
    <w:rsid w:val="77634B43"/>
    <w:rsid w:val="7766191A"/>
    <w:rsid w:val="77674B66"/>
    <w:rsid w:val="776801E7"/>
    <w:rsid w:val="77687734"/>
    <w:rsid w:val="77687A2A"/>
    <w:rsid w:val="776979EF"/>
    <w:rsid w:val="776A4F62"/>
    <w:rsid w:val="776B39F9"/>
    <w:rsid w:val="776C4490"/>
    <w:rsid w:val="776D2C2B"/>
    <w:rsid w:val="776F1BCC"/>
    <w:rsid w:val="776F51E7"/>
    <w:rsid w:val="77710AA9"/>
    <w:rsid w:val="7772273C"/>
    <w:rsid w:val="77724647"/>
    <w:rsid w:val="77744CB5"/>
    <w:rsid w:val="77745E23"/>
    <w:rsid w:val="777805ED"/>
    <w:rsid w:val="777E1EB8"/>
    <w:rsid w:val="777F2C82"/>
    <w:rsid w:val="77890107"/>
    <w:rsid w:val="77890437"/>
    <w:rsid w:val="778A2D52"/>
    <w:rsid w:val="778B24C7"/>
    <w:rsid w:val="778D109D"/>
    <w:rsid w:val="778E630D"/>
    <w:rsid w:val="779133DB"/>
    <w:rsid w:val="77946011"/>
    <w:rsid w:val="779968CF"/>
    <w:rsid w:val="779B02E5"/>
    <w:rsid w:val="779B22DB"/>
    <w:rsid w:val="779B3B14"/>
    <w:rsid w:val="779B5C4B"/>
    <w:rsid w:val="779C0058"/>
    <w:rsid w:val="779E55C3"/>
    <w:rsid w:val="77A06C21"/>
    <w:rsid w:val="77AC6EEA"/>
    <w:rsid w:val="77AE0142"/>
    <w:rsid w:val="77AF4CC8"/>
    <w:rsid w:val="77B03D72"/>
    <w:rsid w:val="77B12FFC"/>
    <w:rsid w:val="77B2146C"/>
    <w:rsid w:val="77B22BAE"/>
    <w:rsid w:val="77B3273F"/>
    <w:rsid w:val="77B32947"/>
    <w:rsid w:val="77B32BBA"/>
    <w:rsid w:val="77B9128E"/>
    <w:rsid w:val="77B93490"/>
    <w:rsid w:val="77BD3975"/>
    <w:rsid w:val="77C32502"/>
    <w:rsid w:val="77C446E0"/>
    <w:rsid w:val="77C646B4"/>
    <w:rsid w:val="77C70094"/>
    <w:rsid w:val="77C73AEA"/>
    <w:rsid w:val="77CC27BF"/>
    <w:rsid w:val="77CC69F8"/>
    <w:rsid w:val="77CD3076"/>
    <w:rsid w:val="77CD7EA0"/>
    <w:rsid w:val="77D15DFC"/>
    <w:rsid w:val="77D4454C"/>
    <w:rsid w:val="77D51688"/>
    <w:rsid w:val="77D65D89"/>
    <w:rsid w:val="77D91282"/>
    <w:rsid w:val="77DA0B77"/>
    <w:rsid w:val="77DA252A"/>
    <w:rsid w:val="77DE1C3C"/>
    <w:rsid w:val="77DF7666"/>
    <w:rsid w:val="77E211C2"/>
    <w:rsid w:val="77E456FE"/>
    <w:rsid w:val="77E53D1F"/>
    <w:rsid w:val="77E55ADD"/>
    <w:rsid w:val="77E71D82"/>
    <w:rsid w:val="77E92D3C"/>
    <w:rsid w:val="77E93A06"/>
    <w:rsid w:val="77EB281A"/>
    <w:rsid w:val="77EB69F5"/>
    <w:rsid w:val="77ED0A00"/>
    <w:rsid w:val="77F604E6"/>
    <w:rsid w:val="77FA591B"/>
    <w:rsid w:val="77FD2D42"/>
    <w:rsid w:val="77FD2D5E"/>
    <w:rsid w:val="77FD4371"/>
    <w:rsid w:val="77FE0043"/>
    <w:rsid w:val="77FF514C"/>
    <w:rsid w:val="7805734A"/>
    <w:rsid w:val="780579B0"/>
    <w:rsid w:val="7806795A"/>
    <w:rsid w:val="78082412"/>
    <w:rsid w:val="78082431"/>
    <w:rsid w:val="780A7AFA"/>
    <w:rsid w:val="780E1ACB"/>
    <w:rsid w:val="780E4722"/>
    <w:rsid w:val="780F34F2"/>
    <w:rsid w:val="78150456"/>
    <w:rsid w:val="781575A5"/>
    <w:rsid w:val="7817629D"/>
    <w:rsid w:val="781A53C3"/>
    <w:rsid w:val="781A757D"/>
    <w:rsid w:val="781B0666"/>
    <w:rsid w:val="781C3D4D"/>
    <w:rsid w:val="782045CF"/>
    <w:rsid w:val="78213F15"/>
    <w:rsid w:val="782246BA"/>
    <w:rsid w:val="78237966"/>
    <w:rsid w:val="78241A65"/>
    <w:rsid w:val="78247453"/>
    <w:rsid w:val="78251402"/>
    <w:rsid w:val="78252C79"/>
    <w:rsid w:val="7827640A"/>
    <w:rsid w:val="782805E3"/>
    <w:rsid w:val="7828343B"/>
    <w:rsid w:val="782836FF"/>
    <w:rsid w:val="78286EA8"/>
    <w:rsid w:val="782915E3"/>
    <w:rsid w:val="782955E2"/>
    <w:rsid w:val="782A03AB"/>
    <w:rsid w:val="782E61D4"/>
    <w:rsid w:val="782F076D"/>
    <w:rsid w:val="783162FC"/>
    <w:rsid w:val="78325EEE"/>
    <w:rsid w:val="783330F8"/>
    <w:rsid w:val="78352910"/>
    <w:rsid w:val="783B153B"/>
    <w:rsid w:val="783D26CE"/>
    <w:rsid w:val="783E5680"/>
    <w:rsid w:val="78405931"/>
    <w:rsid w:val="784137CC"/>
    <w:rsid w:val="78417A5B"/>
    <w:rsid w:val="78440B19"/>
    <w:rsid w:val="78456481"/>
    <w:rsid w:val="78461297"/>
    <w:rsid w:val="784A358C"/>
    <w:rsid w:val="785113B4"/>
    <w:rsid w:val="78536933"/>
    <w:rsid w:val="78556E57"/>
    <w:rsid w:val="785655A7"/>
    <w:rsid w:val="78580DE9"/>
    <w:rsid w:val="785B13CD"/>
    <w:rsid w:val="785B30B5"/>
    <w:rsid w:val="785C7072"/>
    <w:rsid w:val="786021F6"/>
    <w:rsid w:val="78611CF6"/>
    <w:rsid w:val="78622670"/>
    <w:rsid w:val="78631426"/>
    <w:rsid w:val="7864663C"/>
    <w:rsid w:val="78651CF5"/>
    <w:rsid w:val="78657B32"/>
    <w:rsid w:val="78685368"/>
    <w:rsid w:val="786939FD"/>
    <w:rsid w:val="78694900"/>
    <w:rsid w:val="786D6E43"/>
    <w:rsid w:val="786E53E3"/>
    <w:rsid w:val="78760629"/>
    <w:rsid w:val="78764FBA"/>
    <w:rsid w:val="7876524B"/>
    <w:rsid w:val="787A1D15"/>
    <w:rsid w:val="78804A1B"/>
    <w:rsid w:val="788059D5"/>
    <w:rsid w:val="788325ED"/>
    <w:rsid w:val="78845C20"/>
    <w:rsid w:val="78847262"/>
    <w:rsid w:val="788513F1"/>
    <w:rsid w:val="78861509"/>
    <w:rsid w:val="788913C9"/>
    <w:rsid w:val="78892351"/>
    <w:rsid w:val="788A4E66"/>
    <w:rsid w:val="788B1B41"/>
    <w:rsid w:val="789458CD"/>
    <w:rsid w:val="78946C86"/>
    <w:rsid w:val="789616BE"/>
    <w:rsid w:val="789A274B"/>
    <w:rsid w:val="789C0906"/>
    <w:rsid w:val="789C55BE"/>
    <w:rsid w:val="789E132D"/>
    <w:rsid w:val="789E7963"/>
    <w:rsid w:val="789F335E"/>
    <w:rsid w:val="78A038F7"/>
    <w:rsid w:val="78A116B0"/>
    <w:rsid w:val="78A376CA"/>
    <w:rsid w:val="78A417EB"/>
    <w:rsid w:val="78AD02F4"/>
    <w:rsid w:val="78AD3800"/>
    <w:rsid w:val="78AF35ED"/>
    <w:rsid w:val="78AF3AC8"/>
    <w:rsid w:val="78B10F43"/>
    <w:rsid w:val="78B127A7"/>
    <w:rsid w:val="78B215B7"/>
    <w:rsid w:val="78B22324"/>
    <w:rsid w:val="78B25F40"/>
    <w:rsid w:val="78B319FA"/>
    <w:rsid w:val="78B653BF"/>
    <w:rsid w:val="78BA0D21"/>
    <w:rsid w:val="78BD42EA"/>
    <w:rsid w:val="78C1100F"/>
    <w:rsid w:val="78C35A0F"/>
    <w:rsid w:val="78C458A4"/>
    <w:rsid w:val="78CA50EB"/>
    <w:rsid w:val="78CA6A2E"/>
    <w:rsid w:val="78CE29A9"/>
    <w:rsid w:val="78CE7C8C"/>
    <w:rsid w:val="78CF3E8D"/>
    <w:rsid w:val="78D04871"/>
    <w:rsid w:val="78D52CEC"/>
    <w:rsid w:val="78D66F19"/>
    <w:rsid w:val="78D83164"/>
    <w:rsid w:val="78DA4022"/>
    <w:rsid w:val="78DC6715"/>
    <w:rsid w:val="78DD1C6E"/>
    <w:rsid w:val="78DD2254"/>
    <w:rsid w:val="78DD37A3"/>
    <w:rsid w:val="78DD51EA"/>
    <w:rsid w:val="78DD697E"/>
    <w:rsid w:val="78DE4604"/>
    <w:rsid w:val="78E23DAC"/>
    <w:rsid w:val="78E2680C"/>
    <w:rsid w:val="78E27594"/>
    <w:rsid w:val="78E31E9B"/>
    <w:rsid w:val="78E35320"/>
    <w:rsid w:val="78E400DD"/>
    <w:rsid w:val="78E96E50"/>
    <w:rsid w:val="78EB660E"/>
    <w:rsid w:val="78EC73C2"/>
    <w:rsid w:val="78EE70A5"/>
    <w:rsid w:val="78F04D34"/>
    <w:rsid w:val="78F06F24"/>
    <w:rsid w:val="78F26609"/>
    <w:rsid w:val="78F275DC"/>
    <w:rsid w:val="78F368FB"/>
    <w:rsid w:val="78F46C39"/>
    <w:rsid w:val="78F56E98"/>
    <w:rsid w:val="78F62B00"/>
    <w:rsid w:val="78F63E6C"/>
    <w:rsid w:val="78F665BA"/>
    <w:rsid w:val="78FA1CC5"/>
    <w:rsid w:val="78FA2942"/>
    <w:rsid w:val="78FA5D35"/>
    <w:rsid w:val="78FB4CA7"/>
    <w:rsid w:val="78FC02DA"/>
    <w:rsid w:val="78FC79D0"/>
    <w:rsid w:val="78FE38C9"/>
    <w:rsid w:val="79001E52"/>
    <w:rsid w:val="790163FB"/>
    <w:rsid w:val="790266D1"/>
    <w:rsid w:val="79033993"/>
    <w:rsid w:val="79050E06"/>
    <w:rsid w:val="79062AD6"/>
    <w:rsid w:val="790637ED"/>
    <w:rsid w:val="79087CC0"/>
    <w:rsid w:val="79095117"/>
    <w:rsid w:val="790A5E40"/>
    <w:rsid w:val="790D5023"/>
    <w:rsid w:val="790D5EE2"/>
    <w:rsid w:val="790D70AB"/>
    <w:rsid w:val="790E3982"/>
    <w:rsid w:val="790E3AE1"/>
    <w:rsid w:val="79132E99"/>
    <w:rsid w:val="79152C78"/>
    <w:rsid w:val="79183646"/>
    <w:rsid w:val="79183805"/>
    <w:rsid w:val="7919056D"/>
    <w:rsid w:val="791924ED"/>
    <w:rsid w:val="7919443A"/>
    <w:rsid w:val="791A05F2"/>
    <w:rsid w:val="791A3093"/>
    <w:rsid w:val="79215A7D"/>
    <w:rsid w:val="792210B2"/>
    <w:rsid w:val="79236F22"/>
    <w:rsid w:val="792717FE"/>
    <w:rsid w:val="792937E3"/>
    <w:rsid w:val="792A2122"/>
    <w:rsid w:val="792A65A0"/>
    <w:rsid w:val="792C2661"/>
    <w:rsid w:val="792C4AE2"/>
    <w:rsid w:val="792D031C"/>
    <w:rsid w:val="792D3D23"/>
    <w:rsid w:val="793137EE"/>
    <w:rsid w:val="79327428"/>
    <w:rsid w:val="79336EA8"/>
    <w:rsid w:val="79371CF9"/>
    <w:rsid w:val="79396CA5"/>
    <w:rsid w:val="793A0CD7"/>
    <w:rsid w:val="793C2F14"/>
    <w:rsid w:val="793C5081"/>
    <w:rsid w:val="793E3AC4"/>
    <w:rsid w:val="79423484"/>
    <w:rsid w:val="79432429"/>
    <w:rsid w:val="79440416"/>
    <w:rsid w:val="7944591F"/>
    <w:rsid w:val="79445B21"/>
    <w:rsid w:val="79450B4A"/>
    <w:rsid w:val="79487F13"/>
    <w:rsid w:val="7949360A"/>
    <w:rsid w:val="794A2785"/>
    <w:rsid w:val="794A654B"/>
    <w:rsid w:val="794C63A9"/>
    <w:rsid w:val="794E3EA0"/>
    <w:rsid w:val="794F537D"/>
    <w:rsid w:val="794F71A3"/>
    <w:rsid w:val="79505D08"/>
    <w:rsid w:val="795379BC"/>
    <w:rsid w:val="79541DCA"/>
    <w:rsid w:val="79550401"/>
    <w:rsid w:val="79560F94"/>
    <w:rsid w:val="795A79A2"/>
    <w:rsid w:val="795F5FCA"/>
    <w:rsid w:val="7963400A"/>
    <w:rsid w:val="79642E59"/>
    <w:rsid w:val="79645AA6"/>
    <w:rsid w:val="79677FB3"/>
    <w:rsid w:val="796A5C54"/>
    <w:rsid w:val="796B381E"/>
    <w:rsid w:val="796D1C0B"/>
    <w:rsid w:val="79703410"/>
    <w:rsid w:val="797155D0"/>
    <w:rsid w:val="79722D18"/>
    <w:rsid w:val="79722E08"/>
    <w:rsid w:val="79755CFC"/>
    <w:rsid w:val="79755DBE"/>
    <w:rsid w:val="79765872"/>
    <w:rsid w:val="7979396B"/>
    <w:rsid w:val="797A286B"/>
    <w:rsid w:val="79800D5C"/>
    <w:rsid w:val="79827334"/>
    <w:rsid w:val="79835E33"/>
    <w:rsid w:val="79837A58"/>
    <w:rsid w:val="79847A55"/>
    <w:rsid w:val="79854B8B"/>
    <w:rsid w:val="79877272"/>
    <w:rsid w:val="798832E7"/>
    <w:rsid w:val="79884E46"/>
    <w:rsid w:val="79885421"/>
    <w:rsid w:val="798A4EC7"/>
    <w:rsid w:val="798D0D12"/>
    <w:rsid w:val="798D31C9"/>
    <w:rsid w:val="798E2429"/>
    <w:rsid w:val="79910461"/>
    <w:rsid w:val="79943E92"/>
    <w:rsid w:val="799451BC"/>
    <w:rsid w:val="79993DFC"/>
    <w:rsid w:val="799A21FD"/>
    <w:rsid w:val="79A00C7C"/>
    <w:rsid w:val="79A07F46"/>
    <w:rsid w:val="79A14D3D"/>
    <w:rsid w:val="79A40EB6"/>
    <w:rsid w:val="79A62378"/>
    <w:rsid w:val="79A6667A"/>
    <w:rsid w:val="79A85CAB"/>
    <w:rsid w:val="79AA2F08"/>
    <w:rsid w:val="79AD68C3"/>
    <w:rsid w:val="79B03823"/>
    <w:rsid w:val="79B11085"/>
    <w:rsid w:val="79B2358B"/>
    <w:rsid w:val="79B30A38"/>
    <w:rsid w:val="79B32A0E"/>
    <w:rsid w:val="79B42A59"/>
    <w:rsid w:val="79B53F4E"/>
    <w:rsid w:val="79B83EB5"/>
    <w:rsid w:val="79B96BF6"/>
    <w:rsid w:val="79BB0A59"/>
    <w:rsid w:val="79BF0C1E"/>
    <w:rsid w:val="79C31D56"/>
    <w:rsid w:val="79C41ED6"/>
    <w:rsid w:val="79C60FB9"/>
    <w:rsid w:val="79C71070"/>
    <w:rsid w:val="79C81649"/>
    <w:rsid w:val="79CA469E"/>
    <w:rsid w:val="79CF59D1"/>
    <w:rsid w:val="79D13DE6"/>
    <w:rsid w:val="79D216CB"/>
    <w:rsid w:val="79D55DCA"/>
    <w:rsid w:val="79D6420A"/>
    <w:rsid w:val="79D65D97"/>
    <w:rsid w:val="79DA40B9"/>
    <w:rsid w:val="79DD5F91"/>
    <w:rsid w:val="79DE613F"/>
    <w:rsid w:val="79DE6ED5"/>
    <w:rsid w:val="79DE71BA"/>
    <w:rsid w:val="79DF1034"/>
    <w:rsid w:val="79DF6DED"/>
    <w:rsid w:val="79E1212E"/>
    <w:rsid w:val="79E27C38"/>
    <w:rsid w:val="79E41303"/>
    <w:rsid w:val="79F16A9E"/>
    <w:rsid w:val="79F412F3"/>
    <w:rsid w:val="79F53E00"/>
    <w:rsid w:val="79F559B3"/>
    <w:rsid w:val="79F65FC6"/>
    <w:rsid w:val="79F75C63"/>
    <w:rsid w:val="79F77435"/>
    <w:rsid w:val="79F94E66"/>
    <w:rsid w:val="79FA7C15"/>
    <w:rsid w:val="79FB67E2"/>
    <w:rsid w:val="79FD5B3D"/>
    <w:rsid w:val="7A0057DB"/>
    <w:rsid w:val="7A024598"/>
    <w:rsid w:val="7A034C3F"/>
    <w:rsid w:val="7A0440E5"/>
    <w:rsid w:val="7A055355"/>
    <w:rsid w:val="7A0B0813"/>
    <w:rsid w:val="7A0E7874"/>
    <w:rsid w:val="7A10273F"/>
    <w:rsid w:val="7A14463D"/>
    <w:rsid w:val="7A144EC4"/>
    <w:rsid w:val="7A14650F"/>
    <w:rsid w:val="7A165009"/>
    <w:rsid w:val="7A174B2F"/>
    <w:rsid w:val="7A182930"/>
    <w:rsid w:val="7A191A47"/>
    <w:rsid w:val="7A1948A8"/>
    <w:rsid w:val="7A1D2656"/>
    <w:rsid w:val="7A220710"/>
    <w:rsid w:val="7A233555"/>
    <w:rsid w:val="7A260920"/>
    <w:rsid w:val="7A2779C4"/>
    <w:rsid w:val="7A291878"/>
    <w:rsid w:val="7A2B5F19"/>
    <w:rsid w:val="7A2C2596"/>
    <w:rsid w:val="7A3473B4"/>
    <w:rsid w:val="7A394A96"/>
    <w:rsid w:val="7A3A6DF4"/>
    <w:rsid w:val="7A3E334C"/>
    <w:rsid w:val="7A3F58A3"/>
    <w:rsid w:val="7A405CF9"/>
    <w:rsid w:val="7A407BAC"/>
    <w:rsid w:val="7A415B2A"/>
    <w:rsid w:val="7A4229E9"/>
    <w:rsid w:val="7A4243AF"/>
    <w:rsid w:val="7A436B17"/>
    <w:rsid w:val="7A4524FD"/>
    <w:rsid w:val="7A4B0664"/>
    <w:rsid w:val="7A4C7332"/>
    <w:rsid w:val="7A4E1C3E"/>
    <w:rsid w:val="7A4E23FE"/>
    <w:rsid w:val="7A4E5A75"/>
    <w:rsid w:val="7A4E6E59"/>
    <w:rsid w:val="7A4F761A"/>
    <w:rsid w:val="7A514CB4"/>
    <w:rsid w:val="7A5534D4"/>
    <w:rsid w:val="7A584591"/>
    <w:rsid w:val="7A591B62"/>
    <w:rsid w:val="7A5B5659"/>
    <w:rsid w:val="7A5E557F"/>
    <w:rsid w:val="7A5F1CFC"/>
    <w:rsid w:val="7A5F3326"/>
    <w:rsid w:val="7A643643"/>
    <w:rsid w:val="7A6536B6"/>
    <w:rsid w:val="7A656171"/>
    <w:rsid w:val="7A6A1384"/>
    <w:rsid w:val="7A6F7AD0"/>
    <w:rsid w:val="7A7049F3"/>
    <w:rsid w:val="7A7070AE"/>
    <w:rsid w:val="7A72725B"/>
    <w:rsid w:val="7A751523"/>
    <w:rsid w:val="7A751B8F"/>
    <w:rsid w:val="7A770DD0"/>
    <w:rsid w:val="7A78590C"/>
    <w:rsid w:val="7A796E51"/>
    <w:rsid w:val="7A7A6525"/>
    <w:rsid w:val="7A7D09AF"/>
    <w:rsid w:val="7A7F3A07"/>
    <w:rsid w:val="7A7F4DB4"/>
    <w:rsid w:val="7A8005E9"/>
    <w:rsid w:val="7A855D64"/>
    <w:rsid w:val="7A8736B7"/>
    <w:rsid w:val="7A87549E"/>
    <w:rsid w:val="7A88299C"/>
    <w:rsid w:val="7A882A91"/>
    <w:rsid w:val="7A8A5F7A"/>
    <w:rsid w:val="7A9106DC"/>
    <w:rsid w:val="7A9150DF"/>
    <w:rsid w:val="7A932CB1"/>
    <w:rsid w:val="7A94431B"/>
    <w:rsid w:val="7A980E1B"/>
    <w:rsid w:val="7A984A95"/>
    <w:rsid w:val="7A9A38BF"/>
    <w:rsid w:val="7A9C1C48"/>
    <w:rsid w:val="7A9C7916"/>
    <w:rsid w:val="7A9D1F2F"/>
    <w:rsid w:val="7A9F3854"/>
    <w:rsid w:val="7AA01D68"/>
    <w:rsid w:val="7AA1389C"/>
    <w:rsid w:val="7AA27CEA"/>
    <w:rsid w:val="7AA37877"/>
    <w:rsid w:val="7AA42C72"/>
    <w:rsid w:val="7AA71EA5"/>
    <w:rsid w:val="7AA744A8"/>
    <w:rsid w:val="7AA77EF3"/>
    <w:rsid w:val="7AAB644F"/>
    <w:rsid w:val="7AAB7F6A"/>
    <w:rsid w:val="7AAD2759"/>
    <w:rsid w:val="7AAE0BDA"/>
    <w:rsid w:val="7AAE306A"/>
    <w:rsid w:val="7AB010F2"/>
    <w:rsid w:val="7AB24F1D"/>
    <w:rsid w:val="7AB3275E"/>
    <w:rsid w:val="7AB63297"/>
    <w:rsid w:val="7AB97862"/>
    <w:rsid w:val="7ABA7538"/>
    <w:rsid w:val="7ABB5CC4"/>
    <w:rsid w:val="7ABC1D51"/>
    <w:rsid w:val="7ABC36C3"/>
    <w:rsid w:val="7ABD33BA"/>
    <w:rsid w:val="7ABE0DC5"/>
    <w:rsid w:val="7ABE2C14"/>
    <w:rsid w:val="7ABE44BA"/>
    <w:rsid w:val="7ABF38F1"/>
    <w:rsid w:val="7AC10A8A"/>
    <w:rsid w:val="7AC11583"/>
    <w:rsid w:val="7AC6588A"/>
    <w:rsid w:val="7AC71321"/>
    <w:rsid w:val="7AC85D8C"/>
    <w:rsid w:val="7ACC5BBB"/>
    <w:rsid w:val="7ACF2095"/>
    <w:rsid w:val="7AD357F9"/>
    <w:rsid w:val="7AD61BA3"/>
    <w:rsid w:val="7AD62DCF"/>
    <w:rsid w:val="7ADA7024"/>
    <w:rsid w:val="7ADB0780"/>
    <w:rsid w:val="7ADB4839"/>
    <w:rsid w:val="7ADC40F5"/>
    <w:rsid w:val="7ADC46B5"/>
    <w:rsid w:val="7ADC4761"/>
    <w:rsid w:val="7ADE0B15"/>
    <w:rsid w:val="7ADE6BDA"/>
    <w:rsid w:val="7AE062E4"/>
    <w:rsid w:val="7AE23898"/>
    <w:rsid w:val="7AE26815"/>
    <w:rsid w:val="7AE85C4B"/>
    <w:rsid w:val="7AEB60B8"/>
    <w:rsid w:val="7AEB757F"/>
    <w:rsid w:val="7AEC30BF"/>
    <w:rsid w:val="7AEC3CBB"/>
    <w:rsid w:val="7AEC43C9"/>
    <w:rsid w:val="7AEE75CE"/>
    <w:rsid w:val="7AF24E13"/>
    <w:rsid w:val="7AF31C86"/>
    <w:rsid w:val="7AF34C46"/>
    <w:rsid w:val="7AF5533B"/>
    <w:rsid w:val="7AF94A89"/>
    <w:rsid w:val="7AFB3ABF"/>
    <w:rsid w:val="7AFC1A69"/>
    <w:rsid w:val="7AFC1E38"/>
    <w:rsid w:val="7AFD7369"/>
    <w:rsid w:val="7AFF6243"/>
    <w:rsid w:val="7B02161D"/>
    <w:rsid w:val="7B025800"/>
    <w:rsid w:val="7B025828"/>
    <w:rsid w:val="7B03011E"/>
    <w:rsid w:val="7B060387"/>
    <w:rsid w:val="7B075BEF"/>
    <w:rsid w:val="7B075D0C"/>
    <w:rsid w:val="7B083678"/>
    <w:rsid w:val="7B0A00E7"/>
    <w:rsid w:val="7B0B1DB7"/>
    <w:rsid w:val="7B0B630B"/>
    <w:rsid w:val="7B0C742F"/>
    <w:rsid w:val="7B0F7A6A"/>
    <w:rsid w:val="7B132CD0"/>
    <w:rsid w:val="7B1369A8"/>
    <w:rsid w:val="7B143EBE"/>
    <w:rsid w:val="7B165BB9"/>
    <w:rsid w:val="7B177EFF"/>
    <w:rsid w:val="7B1B18A3"/>
    <w:rsid w:val="7B1B484C"/>
    <w:rsid w:val="7B1E727E"/>
    <w:rsid w:val="7B217097"/>
    <w:rsid w:val="7B2308C9"/>
    <w:rsid w:val="7B234A3F"/>
    <w:rsid w:val="7B2433FD"/>
    <w:rsid w:val="7B2543B4"/>
    <w:rsid w:val="7B2759FC"/>
    <w:rsid w:val="7B276915"/>
    <w:rsid w:val="7B293B55"/>
    <w:rsid w:val="7B2C429A"/>
    <w:rsid w:val="7B2E052A"/>
    <w:rsid w:val="7B2E1C8B"/>
    <w:rsid w:val="7B305F55"/>
    <w:rsid w:val="7B32678E"/>
    <w:rsid w:val="7B353ED7"/>
    <w:rsid w:val="7B3636A0"/>
    <w:rsid w:val="7B3752F9"/>
    <w:rsid w:val="7B3910BA"/>
    <w:rsid w:val="7B3C74ED"/>
    <w:rsid w:val="7B3D6209"/>
    <w:rsid w:val="7B416A5E"/>
    <w:rsid w:val="7B42352C"/>
    <w:rsid w:val="7B446B85"/>
    <w:rsid w:val="7B455207"/>
    <w:rsid w:val="7B461757"/>
    <w:rsid w:val="7B473B78"/>
    <w:rsid w:val="7B4C794A"/>
    <w:rsid w:val="7B4D0FC2"/>
    <w:rsid w:val="7B4F722F"/>
    <w:rsid w:val="7B512FA0"/>
    <w:rsid w:val="7B5705F4"/>
    <w:rsid w:val="7B570E99"/>
    <w:rsid w:val="7B595417"/>
    <w:rsid w:val="7B5976C0"/>
    <w:rsid w:val="7B5A3E8A"/>
    <w:rsid w:val="7B5A4456"/>
    <w:rsid w:val="7B5A6016"/>
    <w:rsid w:val="7B5D73FD"/>
    <w:rsid w:val="7B5D761D"/>
    <w:rsid w:val="7B5E2506"/>
    <w:rsid w:val="7B5E5E20"/>
    <w:rsid w:val="7B60003B"/>
    <w:rsid w:val="7B622BD0"/>
    <w:rsid w:val="7B632E8C"/>
    <w:rsid w:val="7B6537CC"/>
    <w:rsid w:val="7B6B6698"/>
    <w:rsid w:val="7B6C0958"/>
    <w:rsid w:val="7B6E3586"/>
    <w:rsid w:val="7B6F3D32"/>
    <w:rsid w:val="7B6F6947"/>
    <w:rsid w:val="7B702252"/>
    <w:rsid w:val="7B707887"/>
    <w:rsid w:val="7B774C25"/>
    <w:rsid w:val="7B7D272E"/>
    <w:rsid w:val="7B8071A5"/>
    <w:rsid w:val="7B822728"/>
    <w:rsid w:val="7B8263F1"/>
    <w:rsid w:val="7B862A90"/>
    <w:rsid w:val="7B8979BD"/>
    <w:rsid w:val="7B8B0938"/>
    <w:rsid w:val="7B8C60F3"/>
    <w:rsid w:val="7B8D104E"/>
    <w:rsid w:val="7B8F18DD"/>
    <w:rsid w:val="7B904A49"/>
    <w:rsid w:val="7B91584E"/>
    <w:rsid w:val="7B9374C2"/>
    <w:rsid w:val="7B9406AA"/>
    <w:rsid w:val="7B9441F3"/>
    <w:rsid w:val="7B950755"/>
    <w:rsid w:val="7B95672C"/>
    <w:rsid w:val="7B981177"/>
    <w:rsid w:val="7B985DD7"/>
    <w:rsid w:val="7B98757C"/>
    <w:rsid w:val="7B9B7AAB"/>
    <w:rsid w:val="7B9F3B4E"/>
    <w:rsid w:val="7BA16ACF"/>
    <w:rsid w:val="7BA55972"/>
    <w:rsid w:val="7BA63E5F"/>
    <w:rsid w:val="7BAA029B"/>
    <w:rsid w:val="7BAC4F39"/>
    <w:rsid w:val="7BAD0BED"/>
    <w:rsid w:val="7BAE216A"/>
    <w:rsid w:val="7BAF3C5E"/>
    <w:rsid w:val="7BB06838"/>
    <w:rsid w:val="7BB207EE"/>
    <w:rsid w:val="7BB26BE0"/>
    <w:rsid w:val="7BB36681"/>
    <w:rsid w:val="7BB55730"/>
    <w:rsid w:val="7BB71F00"/>
    <w:rsid w:val="7BB76DDE"/>
    <w:rsid w:val="7BB90546"/>
    <w:rsid w:val="7BBB54DC"/>
    <w:rsid w:val="7BBB59D5"/>
    <w:rsid w:val="7BBD08C9"/>
    <w:rsid w:val="7BBD76D4"/>
    <w:rsid w:val="7BBE1C58"/>
    <w:rsid w:val="7BC227F2"/>
    <w:rsid w:val="7BC35AAD"/>
    <w:rsid w:val="7BC36BE5"/>
    <w:rsid w:val="7BC71C80"/>
    <w:rsid w:val="7BC758C8"/>
    <w:rsid w:val="7BC80197"/>
    <w:rsid w:val="7BC9027F"/>
    <w:rsid w:val="7BCD569C"/>
    <w:rsid w:val="7BCE2E6F"/>
    <w:rsid w:val="7BCE4EAC"/>
    <w:rsid w:val="7BCF4226"/>
    <w:rsid w:val="7BD03945"/>
    <w:rsid w:val="7BD10465"/>
    <w:rsid w:val="7BD1530C"/>
    <w:rsid w:val="7BD17372"/>
    <w:rsid w:val="7BD35564"/>
    <w:rsid w:val="7BD52924"/>
    <w:rsid w:val="7BDB35AA"/>
    <w:rsid w:val="7BDD2134"/>
    <w:rsid w:val="7BDD756F"/>
    <w:rsid w:val="7BDE77FF"/>
    <w:rsid w:val="7BDF4B17"/>
    <w:rsid w:val="7BE242B1"/>
    <w:rsid w:val="7BE33029"/>
    <w:rsid w:val="7BE355C0"/>
    <w:rsid w:val="7BE41E95"/>
    <w:rsid w:val="7BE533F0"/>
    <w:rsid w:val="7BE67DAD"/>
    <w:rsid w:val="7BE7418A"/>
    <w:rsid w:val="7BE926E1"/>
    <w:rsid w:val="7BEA4F28"/>
    <w:rsid w:val="7BEA6265"/>
    <w:rsid w:val="7BEC5944"/>
    <w:rsid w:val="7BED6E7C"/>
    <w:rsid w:val="7BEE2AFD"/>
    <w:rsid w:val="7BF044EF"/>
    <w:rsid w:val="7BF0536D"/>
    <w:rsid w:val="7BF13E46"/>
    <w:rsid w:val="7BF1561D"/>
    <w:rsid w:val="7BF200D7"/>
    <w:rsid w:val="7BF22943"/>
    <w:rsid w:val="7BF37F95"/>
    <w:rsid w:val="7BF5135C"/>
    <w:rsid w:val="7BF5457C"/>
    <w:rsid w:val="7BF558EA"/>
    <w:rsid w:val="7BF72049"/>
    <w:rsid w:val="7BF8172C"/>
    <w:rsid w:val="7BF938F3"/>
    <w:rsid w:val="7BFA053B"/>
    <w:rsid w:val="7BFB7EA3"/>
    <w:rsid w:val="7BFD246F"/>
    <w:rsid w:val="7BFE722A"/>
    <w:rsid w:val="7BFF2B30"/>
    <w:rsid w:val="7C0008CF"/>
    <w:rsid w:val="7C007F92"/>
    <w:rsid w:val="7C0238E8"/>
    <w:rsid w:val="7C056344"/>
    <w:rsid w:val="7C061E14"/>
    <w:rsid w:val="7C063ED4"/>
    <w:rsid w:val="7C086103"/>
    <w:rsid w:val="7C0A4F28"/>
    <w:rsid w:val="7C0C5EB7"/>
    <w:rsid w:val="7C0D3362"/>
    <w:rsid w:val="7C0F67CC"/>
    <w:rsid w:val="7C153C7B"/>
    <w:rsid w:val="7C1765D0"/>
    <w:rsid w:val="7C180C56"/>
    <w:rsid w:val="7C185B66"/>
    <w:rsid w:val="7C1C52B7"/>
    <w:rsid w:val="7C1D737C"/>
    <w:rsid w:val="7C1D7D70"/>
    <w:rsid w:val="7C1F22D2"/>
    <w:rsid w:val="7C2202D6"/>
    <w:rsid w:val="7C222255"/>
    <w:rsid w:val="7C232BC7"/>
    <w:rsid w:val="7C236DE3"/>
    <w:rsid w:val="7C24737C"/>
    <w:rsid w:val="7C270DD8"/>
    <w:rsid w:val="7C2912B9"/>
    <w:rsid w:val="7C291DB8"/>
    <w:rsid w:val="7C2B2663"/>
    <w:rsid w:val="7C2B279D"/>
    <w:rsid w:val="7C2B779C"/>
    <w:rsid w:val="7C2E3A2E"/>
    <w:rsid w:val="7C310F57"/>
    <w:rsid w:val="7C3337DE"/>
    <w:rsid w:val="7C385105"/>
    <w:rsid w:val="7C396C4D"/>
    <w:rsid w:val="7C406A41"/>
    <w:rsid w:val="7C416256"/>
    <w:rsid w:val="7C431BC1"/>
    <w:rsid w:val="7C440C35"/>
    <w:rsid w:val="7C45155C"/>
    <w:rsid w:val="7C46381B"/>
    <w:rsid w:val="7C4A1840"/>
    <w:rsid w:val="7C4D04B0"/>
    <w:rsid w:val="7C4F3FD3"/>
    <w:rsid w:val="7C527A57"/>
    <w:rsid w:val="7C555191"/>
    <w:rsid w:val="7C57382E"/>
    <w:rsid w:val="7C582C66"/>
    <w:rsid w:val="7C5B3DCA"/>
    <w:rsid w:val="7C5C6CC0"/>
    <w:rsid w:val="7C5D085F"/>
    <w:rsid w:val="7C5D6F4A"/>
    <w:rsid w:val="7C5E4C62"/>
    <w:rsid w:val="7C600A11"/>
    <w:rsid w:val="7C6315CE"/>
    <w:rsid w:val="7C655D09"/>
    <w:rsid w:val="7C656878"/>
    <w:rsid w:val="7C661979"/>
    <w:rsid w:val="7C6765D4"/>
    <w:rsid w:val="7C680866"/>
    <w:rsid w:val="7C6A19F5"/>
    <w:rsid w:val="7C6E2415"/>
    <w:rsid w:val="7C71492F"/>
    <w:rsid w:val="7C726CF1"/>
    <w:rsid w:val="7C73530A"/>
    <w:rsid w:val="7C750F78"/>
    <w:rsid w:val="7C767902"/>
    <w:rsid w:val="7C7C2768"/>
    <w:rsid w:val="7C7D0C0A"/>
    <w:rsid w:val="7C7E56EE"/>
    <w:rsid w:val="7C7F4D4E"/>
    <w:rsid w:val="7C8179B4"/>
    <w:rsid w:val="7C822148"/>
    <w:rsid w:val="7C8235AA"/>
    <w:rsid w:val="7C864BAC"/>
    <w:rsid w:val="7C865A85"/>
    <w:rsid w:val="7C874C35"/>
    <w:rsid w:val="7C8A75D2"/>
    <w:rsid w:val="7C8B6D01"/>
    <w:rsid w:val="7C8B74F7"/>
    <w:rsid w:val="7C8B7828"/>
    <w:rsid w:val="7C8E54F1"/>
    <w:rsid w:val="7C8F54FE"/>
    <w:rsid w:val="7C907682"/>
    <w:rsid w:val="7C9124E4"/>
    <w:rsid w:val="7C922ECD"/>
    <w:rsid w:val="7C933447"/>
    <w:rsid w:val="7C9511E6"/>
    <w:rsid w:val="7C954062"/>
    <w:rsid w:val="7C965D7D"/>
    <w:rsid w:val="7C986568"/>
    <w:rsid w:val="7C9A72F7"/>
    <w:rsid w:val="7C9B066F"/>
    <w:rsid w:val="7C9E73EF"/>
    <w:rsid w:val="7CA1017A"/>
    <w:rsid w:val="7CA17F8A"/>
    <w:rsid w:val="7CA4107F"/>
    <w:rsid w:val="7CA73650"/>
    <w:rsid w:val="7CA875BD"/>
    <w:rsid w:val="7CA94108"/>
    <w:rsid w:val="7CA9676C"/>
    <w:rsid w:val="7CAA5DEE"/>
    <w:rsid w:val="7CAC0C25"/>
    <w:rsid w:val="7CAC6457"/>
    <w:rsid w:val="7CAD3CA5"/>
    <w:rsid w:val="7CAD4C5C"/>
    <w:rsid w:val="7CAD66DB"/>
    <w:rsid w:val="7CAD7B60"/>
    <w:rsid w:val="7CB27626"/>
    <w:rsid w:val="7CB426C1"/>
    <w:rsid w:val="7CB5738E"/>
    <w:rsid w:val="7CB87008"/>
    <w:rsid w:val="7CBB53AF"/>
    <w:rsid w:val="7CBF59FA"/>
    <w:rsid w:val="7CC05F39"/>
    <w:rsid w:val="7CC1082F"/>
    <w:rsid w:val="7CC34A83"/>
    <w:rsid w:val="7CC40057"/>
    <w:rsid w:val="7CC57D27"/>
    <w:rsid w:val="7CC70A2B"/>
    <w:rsid w:val="7CC817B9"/>
    <w:rsid w:val="7CC94D61"/>
    <w:rsid w:val="7CCC7577"/>
    <w:rsid w:val="7CCD6B8E"/>
    <w:rsid w:val="7CCE747D"/>
    <w:rsid w:val="7CD33CAB"/>
    <w:rsid w:val="7CD53CC2"/>
    <w:rsid w:val="7CD67017"/>
    <w:rsid w:val="7CD722CB"/>
    <w:rsid w:val="7CDC249E"/>
    <w:rsid w:val="7CDE46B8"/>
    <w:rsid w:val="7CDE5965"/>
    <w:rsid w:val="7CE12C5B"/>
    <w:rsid w:val="7CE44858"/>
    <w:rsid w:val="7CE522BA"/>
    <w:rsid w:val="7CE52CE1"/>
    <w:rsid w:val="7CE90636"/>
    <w:rsid w:val="7CED49CE"/>
    <w:rsid w:val="7CEE70E3"/>
    <w:rsid w:val="7CEF197A"/>
    <w:rsid w:val="7CF0147F"/>
    <w:rsid w:val="7CF1395C"/>
    <w:rsid w:val="7CF41028"/>
    <w:rsid w:val="7CF44567"/>
    <w:rsid w:val="7CF71EA8"/>
    <w:rsid w:val="7CF76BDC"/>
    <w:rsid w:val="7CFD2DFB"/>
    <w:rsid w:val="7D007840"/>
    <w:rsid w:val="7D011373"/>
    <w:rsid w:val="7D02169A"/>
    <w:rsid w:val="7D021D45"/>
    <w:rsid w:val="7D0252C5"/>
    <w:rsid w:val="7D037DD9"/>
    <w:rsid w:val="7D070A7C"/>
    <w:rsid w:val="7D07386C"/>
    <w:rsid w:val="7D076D52"/>
    <w:rsid w:val="7D077BDA"/>
    <w:rsid w:val="7D0A1557"/>
    <w:rsid w:val="7D0A1726"/>
    <w:rsid w:val="7D0E20A1"/>
    <w:rsid w:val="7D0E3397"/>
    <w:rsid w:val="7D0E4DFD"/>
    <w:rsid w:val="7D0F7C80"/>
    <w:rsid w:val="7D11608E"/>
    <w:rsid w:val="7D1260D3"/>
    <w:rsid w:val="7D156F2E"/>
    <w:rsid w:val="7D174C6E"/>
    <w:rsid w:val="7D186B61"/>
    <w:rsid w:val="7D197411"/>
    <w:rsid w:val="7D1A6660"/>
    <w:rsid w:val="7D1A6C49"/>
    <w:rsid w:val="7D1D5A80"/>
    <w:rsid w:val="7D1D7A08"/>
    <w:rsid w:val="7D1E721E"/>
    <w:rsid w:val="7D1F5459"/>
    <w:rsid w:val="7D211881"/>
    <w:rsid w:val="7D2142A1"/>
    <w:rsid w:val="7D23219B"/>
    <w:rsid w:val="7D23248E"/>
    <w:rsid w:val="7D242A6C"/>
    <w:rsid w:val="7D280304"/>
    <w:rsid w:val="7D296B4F"/>
    <w:rsid w:val="7D2C4606"/>
    <w:rsid w:val="7D2C4F08"/>
    <w:rsid w:val="7D310A9A"/>
    <w:rsid w:val="7D314A41"/>
    <w:rsid w:val="7D337D94"/>
    <w:rsid w:val="7D3670CA"/>
    <w:rsid w:val="7D376A98"/>
    <w:rsid w:val="7D3817CE"/>
    <w:rsid w:val="7D3A032D"/>
    <w:rsid w:val="7D3C605C"/>
    <w:rsid w:val="7D3C65A1"/>
    <w:rsid w:val="7D3D2E22"/>
    <w:rsid w:val="7D3D4E8B"/>
    <w:rsid w:val="7D3E0427"/>
    <w:rsid w:val="7D3E388D"/>
    <w:rsid w:val="7D3F53B2"/>
    <w:rsid w:val="7D3F642F"/>
    <w:rsid w:val="7D41371E"/>
    <w:rsid w:val="7D4155F4"/>
    <w:rsid w:val="7D430A40"/>
    <w:rsid w:val="7D47251A"/>
    <w:rsid w:val="7D4B37F7"/>
    <w:rsid w:val="7D4C0913"/>
    <w:rsid w:val="7D51712E"/>
    <w:rsid w:val="7D520304"/>
    <w:rsid w:val="7D52233C"/>
    <w:rsid w:val="7D531BB8"/>
    <w:rsid w:val="7D5B0970"/>
    <w:rsid w:val="7D5D5A4F"/>
    <w:rsid w:val="7D5E78B3"/>
    <w:rsid w:val="7D5F032D"/>
    <w:rsid w:val="7D5F3979"/>
    <w:rsid w:val="7D604EEB"/>
    <w:rsid w:val="7D646634"/>
    <w:rsid w:val="7D654B8B"/>
    <w:rsid w:val="7D67026F"/>
    <w:rsid w:val="7D6A18D5"/>
    <w:rsid w:val="7D6A7E99"/>
    <w:rsid w:val="7D6B0A07"/>
    <w:rsid w:val="7D6B2871"/>
    <w:rsid w:val="7D6C75E7"/>
    <w:rsid w:val="7D6D3121"/>
    <w:rsid w:val="7D6E0AC7"/>
    <w:rsid w:val="7D6E0F32"/>
    <w:rsid w:val="7D6F32BF"/>
    <w:rsid w:val="7D6F3C3B"/>
    <w:rsid w:val="7D705598"/>
    <w:rsid w:val="7D715983"/>
    <w:rsid w:val="7D737912"/>
    <w:rsid w:val="7D740F76"/>
    <w:rsid w:val="7D747091"/>
    <w:rsid w:val="7D750B1D"/>
    <w:rsid w:val="7D764A10"/>
    <w:rsid w:val="7D772516"/>
    <w:rsid w:val="7D7860C3"/>
    <w:rsid w:val="7D79485D"/>
    <w:rsid w:val="7D796206"/>
    <w:rsid w:val="7D7A0B00"/>
    <w:rsid w:val="7D7A1631"/>
    <w:rsid w:val="7D7C6AE1"/>
    <w:rsid w:val="7D7F5D05"/>
    <w:rsid w:val="7D8015F1"/>
    <w:rsid w:val="7D823740"/>
    <w:rsid w:val="7D84731A"/>
    <w:rsid w:val="7D8502A3"/>
    <w:rsid w:val="7D853253"/>
    <w:rsid w:val="7D8545AB"/>
    <w:rsid w:val="7D8637FF"/>
    <w:rsid w:val="7D871F33"/>
    <w:rsid w:val="7D8738B1"/>
    <w:rsid w:val="7D8765EF"/>
    <w:rsid w:val="7D8B04EE"/>
    <w:rsid w:val="7D8B3347"/>
    <w:rsid w:val="7D8B46A5"/>
    <w:rsid w:val="7D8B56E4"/>
    <w:rsid w:val="7D8E05B1"/>
    <w:rsid w:val="7D8E0A65"/>
    <w:rsid w:val="7D904ADA"/>
    <w:rsid w:val="7D9354CC"/>
    <w:rsid w:val="7D945428"/>
    <w:rsid w:val="7D947E40"/>
    <w:rsid w:val="7D972E6C"/>
    <w:rsid w:val="7D9765B6"/>
    <w:rsid w:val="7D997B50"/>
    <w:rsid w:val="7D9C6C93"/>
    <w:rsid w:val="7D9D7F43"/>
    <w:rsid w:val="7D9E7367"/>
    <w:rsid w:val="7D9F134B"/>
    <w:rsid w:val="7D9F4DF5"/>
    <w:rsid w:val="7DA01423"/>
    <w:rsid w:val="7DA027CC"/>
    <w:rsid w:val="7DA162A0"/>
    <w:rsid w:val="7DA16E6F"/>
    <w:rsid w:val="7DA20010"/>
    <w:rsid w:val="7DA4646F"/>
    <w:rsid w:val="7DA53A51"/>
    <w:rsid w:val="7DA64BC4"/>
    <w:rsid w:val="7DA70A8D"/>
    <w:rsid w:val="7DA71F97"/>
    <w:rsid w:val="7DA84541"/>
    <w:rsid w:val="7DAF09B0"/>
    <w:rsid w:val="7DAF3578"/>
    <w:rsid w:val="7DB142F2"/>
    <w:rsid w:val="7DB15CFD"/>
    <w:rsid w:val="7DB179FE"/>
    <w:rsid w:val="7DB36841"/>
    <w:rsid w:val="7DB44191"/>
    <w:rsid w:val="7DB4525C"/>
    <w:rsid w:val="7DB51ECB"/>
    <w:rsid w:val="7DB53692"/>
    <w:rsid w:val="7DB61D5B"/>
    <w:rsid w:val="7DBB0943"/>
    <w:rsid w:val="7DBC5035"/>
    <w:rsid w:val="7DBD2CCF"/>
    <w:rsid w:val="7DBD4788"/>
    <w:rsid w:val="7DC11379"/>
    <w:rsid w:val="7DC1573F"/>
    <w:rsid w:val="7DC22371"/>
    <w:rsid w:val="7DC41AE4"/>
    <w:rsid w:val="7DCA2A60"/>
    <w:rsid w:val="7DCE5CB4"/>
    <w:rsid w:val="7DCF2752"/>
    <w:rsid w:val="7DD252EA"/>
    <w:rsid w:val="7DD313C2"/>
    <w:rsid w:val="7DD44D45"/>
    <w:rsid w:val="7DD552CE"/>
    <w:rsid w:val="7DD67D23"/>
    <w:rsid w:val="7DD754D1"/>
    <w:rsid w:val="7DD90646"/>
    <w:rsid w:val="7DDB01AA"/>
    <w:rsid w:val="7DDB36D7"/>
    <w:rsid w:val="7DDB4B76"/>
    <w:rsid w:val="7DDC5954"/>
    <w:rsid w:val="7DDD2239"/>
    <w:rsid w:val="7DDE23EB"/>
    <w:rsid w:val="7DDF65B3"/>
    <w:rsid w:val="7DE1748C"/>
    <w:rsid w:val="7DE43582"/>
    <w:rsid w:val="7DE636E6"/>
    <w:rsid w:val="7DE63DC5"/>
    <w:rsid w:val="7DE7153C"/>
    <w:rsid w:val="7DE76068"/>
    <w:rsid w:val="7DE967D8"/>
    <w:rsid w:val="7DED56E7"/>
    <w:rsid w:val="7DED7FCD"/>
    <w:rsid w:val="7DEE0D3A"/>
    <w:rsid w:val="7DEE7C72"/>
    <w:rsid w:val="7DF21E74"/>
    <w:rsid w:val="7DF43E09"/>
    <w:rsid w:val="7DF70998"/>
    <w:rsid w:val="7DF70FC2"/>
    <w:rsid w:val="7DF879C0"/>
    <w:rsid w:val="7DF90C5B"/>
    <w:rsid w:val="7DFB7534"/>
    <w:rsid w:val="7DFC6A25"/>
    <w:rsid w:val="7DFD4C49"/>
    <w:rsid w:val="7E005513"/>
    <w:rsid w:val="7E04597C"/>
    <w:rsid w:val="7E054686"/>
    <w:rsid w:val="7E0560C9"/>
    <w:rsid w:val="7E0746C4"/>
    <w:rsid w:val="7E07652F"/>
    <w:rsid w:val="7E087DC9"/>
    <w:rsid w:val="7E097F94"/>
    <w:rsid w:val="7E0D3022"/>
    <w:rsid w:val="7E0E5B2E"/>
    <w:rsid w:val="7E101EB7"/>
    <w:rsid w:val="7E104991"/>
    <w:rsid w:val="7E106FC3"/>
    <w:rsid w:val="7E123736"/>
    <w:rsid w:val="7E16511E"/>
    <w:rsid w:val="7E1B26E8"/>
    <w:rsid w:val="7E1B5B94"/>
    <w:rsid w:val="7E1F3677"/>
    <w:rsid w:val="7E213D6F"/>
    <w:rsid w:val="7E2169DF"/>
    <w:rsid w:val="7E261C18"/>
    <w:rsid w:val="7E265C48"/>
    <w:rsid w:val="7E277D38"/>
    <w:rsid w:val="7E2820A5"/>
    <w:rsid w:val="7E28711B"/>
    <w:rsid w:val="7E2A44E2"/>
    <w:rsid w:val="7E2B35B0"/>
    <w:rsid w:val="7E2C4BC1"/>
    <w:rsid w:val="7E2C72E0"/>
    <w:rsid w:val="7E34236B"/>
    <w:rsid w:val="7E3A3631"/>
    <w:rsid w:val="7E3A6987"/>
    <w:rsid w:val="7E3F6E87"/>
    <w:rsid w:val="7E405CFA"/>
    <w:rsid w:val="7E4071C9"/>
    <w:rsid w:val="7E41191E"/>
    <w:rsid w:val="7E412771"/>
    <w:rsid w:val="7E427201"/>
    <w:rsid w:val="7E441EA6"/>
    <w:rsid w:val="7E45074C"/>
    <w:rsid w:val="7E4A0796"/>
    <w:rsid w:val="7E4A38F6"/>
    <w:rsid w:val="7E4C206B"/>
    <w:rsid w:val="7E4D24F2"/>
    <w:rsid w:val="7E4F5740"/>
    <w:rsid w:val="7E537DA3"/>
    <w:rsid w:val="7E5551C4"/>
    <w:rsid w:val="7E55547C"/>
    <w:rsid w:val="7E5619F5"/>
    <w:rsid w:val="7E561BFD"/>
    <w:rsid w:val="7E58113E"/>
    <w:rsid w:val="7E594457"/>
    <w:rsid w:val="7E5956AA"/>
    <w:rsid w:val="7E596EF4"/>
    <w:rsid w:val="7E5A2152"/>
    <w:rsid w:val="7E5A3151"/>
    <w:rsid w:val="7E5F526B"/>
    <w:rsid w:val="7E676CBD"/>
    <w:rsid w:val="7E6B3D27"/>
    <w:rsid w:val="7E6E6922"/>
    <w:rsid w:val="7E6F6B22"/>
    <w:rsid w:val="7E6F7E97"/>
    <w:rsid w:val="7E7104E0"/>
    <w:rsid w:val="7E720862"/>
    <w:rsid w:val="7E7337C3"/>
    <w:rsid w:val="7E744634"/>
    <w:rsid w:val="7E745142"/>
    <w:rsid w:val="7E77235A"/>
    <w:rsid w:val="7E7D770A"/>
    <w:rsid w:val="7E832E6F"/>
    <w:rsid w:val="7E843F28"/>
    <w:rsid w:val="7E870237"/>
    <w:rsid w:val="7E8F662B"/>
    <w:rsid w:val="7E925174"/>
    <w:rsid w:val="7E9609D9"/>
    <w:rsid w:val="7E9778D7"/>
    <w:rsid w:val="7E9824CA"/>
    <w:rsid w:val="7E985B01"/>
    <w:rsid w:val="7E987750"/>
    <w:rsid w:val="7E991D94"/>
    <w:rsid w:val="7E9937C8"/>
    <w:rsid w:val="7E9951D7"/>
    <w:rsid w:val="7E9A392F"/>
    <w:rsid w:val="7E9A7685"/>
    <w:rsid w:val="7E9B6E8B"/>
    <w:rsid w:val="7E9B782F"/>
    <w:rsid w:val="7E9E2762"/>
    <w:rsid w:val="7E9E62BC"/>
    <w:rsid w:val="7EA0625C"/>
    <w:rsid w:val="7EA377E5"/>
    <w:rsid w:val="7EA64846"/>
    <w:rsid w:val="7EA654FD"/>
    <w:rsid w:val="7EA66AB3"/>
    <w:rsid w:val="7EA931AE"/>
    <w:rsid w:val="7EA93637"/>
    <w:rsid w:val="7EAB016A"/>
    <w:rsid w:val="7EAD01B9"/>
    <w:rsid w:val="7EAD0755"/>
    <w:rsid w:val="7EAD1FF3"/>
    <w:rsid w:val="7EB03A03"/>
    <w:rsid w:val="7EB14CC2"/>
    <w:rsid w:val="7EB21415"/>
    <w:rsid w:val="7EB30486"/>
    <w:rsid w:val="7EB418B3"/>
    <w:rsid w:val="7EB43CD6"/>
    <w:rsid w:val="7EB65252"/>
    <w:rsid w:val="7EB931F7"/>
    <w:rsid w:val="7EB94E6C"/>
    <w:rsid w:val="7EBC56BA"/>
    <w:rsid w:val="7EBD3C82"/>
    <w:rsid w:val="7EBD7AF1"/>
    <w:rsid w:val="7EC27974"/>
    <w:rsid w:val="7EC307F4"/>
    <w:rsid w:val="7EC33E19"/>
    <w:rsid w:val="7EC420C0"/>
    <w:rsid w:val="7EC56B50"/>
    <w:rsid w:val="7EC64155"/>
    <w:rsid w:val="7EC6465A"/>
    <w:rsid w:val="7EC860A2"/>
    <w:rsid w:val="7EC9410C"/>
    <w:rsid w:val="7ECC5C9F"/>
    <w:rsid w:val="7ECD5839"/>
    <w:rsid w:val="7ECE456D"/>
    <w:rsid w:val="7ECF7F9D"/>
    <w:rsid w:val="7ECF7FF2"/>
    <w:rsid w:val="7ED212CA"/>
    <w:rsid w:val="7ED3739C"/>
    <w:rsid w:val="7ED7709E"/>
    <w:rsid w:val="7EDB2CD2"/>
    <w:rsid w:val="7EDD518A"/>
    <w:rsid w:val="7EDE0F2C"/>
    <w:rsid w:val="7EE03609"/>
    <w:rsid w:val="7EE0716D"/>
    <w:rsid w:val="7EE27C14"/>
    <w:rsid w:val="7EE31A9B"/>
    <w:rsid w:val="7EE31F76"/>
    <w:rsid w:val="7EE45AF7"/>
    <w:rsid w:val="7EE47F94"/>
    <w:rsid w:val="7EEE7B4A"/>
    <w:rsid w:val="7EF10BC1"/>
    <w:rsid w:val="7EF230B1"/>
    <w:rsid w:val="7EF45381"/>
    <w:rsid w:val="7EF455B9"/>
    <w:rsid w:val="7EF52D51"/>
    <w:rsid w:val="7EF53EB1"/>
    <w:rsid w:val="7EFA4522"/>
    <w:rsid w:val="7EFC1B90"/>
    <w:rsid w:val="7EFD253F"/>
    <w:rsid w:val="7EFE7C94"/>
    <w:rsid w:val="7EFF08F6"/>
    <w:rsid w:val="7EFF5709"/>
    <w:rsid w:val="7F0200A1"/>
    <w:rsid w:val="7F0224DF"/>
    <w:rsid w:val="7F030264"/>
    <w:rsid w:val="7F0479A1"/>
    <w:rsid w:val="7F063C31"/>
    <w:rsid w:val="7F0720A2"/>
    <w:rsid w:val="7F075B67"/>
    <w:rsid w:val="7F0A2A14"/>
    <w:rsid w:val="7F0E14F6"/>
    <w:rsid w:val="7F0E4F67"/>
    <w:rsid w:val="7F0E56C0"/>
    <w:rsid w:val="7F0E5B29"/>
    <w:rsid w:val="7F124996"/>
    <w:rsid w:val="7F124D07"/>
    <w:rsid w:val="7F131491"/>
    <w:rsid w:val="7F1333BA"/>
    <w:rsid w:val="7F14270B"/>
    <w:rsid w:val="7F144739"/>
    <w:rsid w:val="7F1549D3"/>
    <w:rsid w:val="7F163513"/>
    <w:rsid w:val="7F1A2F3F"/>
    <w:rsid w:val="7F1B7FED"/>
    <w:rsid w:val="7F1D16DE"/>
    <w:rsid w:val="7F1F244D"/>
    <w:rsid w:val="7F1F5AD3"/>
    <w:rsid w:val="7F202BC2"/>
    <w:rsid w:val="7F212375"/>
    <w:rsid w:val="7F24600D"/>
    <w:rsid w:val="7F250ECF"/>
    <w:rsid w:val="7F2868E6"/>
    <w:rsid w:val="7F2B5BCF"/>
    <w:rsid w:val="7F2B61D0"/>
    <w:rsid w:val="7F3213AF"/>
    <w:rsid w:val="7F341666"/>
    <w:rsid w:val="7F350C9F"/>
    <w:rsid w:val="7F3519D8"/>
    <w:rsid w:val="7F357A32"/>
    <w:rsid w:val="7F362DFA"/>
    <w:rsid w:val="7F3771EB"/>
    <w:rsid w:val="7F3C1728"/>
    <w:rsid w:val="7F3C501A"/>
    <w:rsid w:val="7F3C78D3"/>
    <w:rsid w:val="7F3D5669"/>
    <w:rsid w:val="7F3E19DD"/>
    <w:rsid w:val="7F412AB0"/>
    <w:rsid w:val="7F412BDE"/>
    <w:rsid w:val="7F446F1D"/>
    <w:rsid w:val="7F4538D1"/>
    <w:rsid w:val="7F455AFA"/>
    <w:rsid w:val="7F467091"/>
    <w:rsid w:val="7F482B6F"/>
    <w:rsid w:val="7F485996"/>
    <w:rsid w:val="7F487F55"/>
    <w:rsid w:val="7F4916F9"/>
    <w:rsid w:val="7F493986"/>
    <w:rsid w:val="7F4B1E17"/>
    <w:rsid w:val="7F4C0956"/>
    <w:rsid w:val="7F502E2A"/>
    <w:rsid w:val="7F534A4C"/>
    <w:rsid w:val="7F5428A9"/>
    <w:rsid w:val="7F593164"/>
    <w:rsid w:val="7F5C6A42"/>
    <w:rsid w:val="7F5F4808"/>
    <w:rsid w:val="7F602DAB"/>
    <w:rsid w:val="7F621863"/>
    <w:rsid w:val="7F63148B"/>
    <w:rsid w:val="7F6414A0"/>
    <w:rsid w:val="7F6421BC"/>
    <w:rsid w:val="7F652FA3"/>
    <w:rsid w:val="7F66049C"/>
    <w:rsid w:val="7F6617A0"/>
    <w:rsid w:val="7F6A1F7F"/>
    <w:rsid w:val="7F6C27BA"/>
    <w:rsid w:val="7F6C5695"/>
    <w:rsid w:val="7F6F2ABC"/>
    <w:rsid w:val="7F710DF7"/>
    <w:rsid w:val="7F711E6B"/>
    <w:rsid w:val="7F7216B4"/>
    <w:rsid w:val="7F7333CE"/>
    <w:rsid w:val="7F735E1B"/>
    <w:rsid w:val="7F7604EC"/>
    <w:rsid w:val="7F775B8D"/>
    <w:rsid w:val="7F7931A5"/>
    <w:rsid w:val="7F7B18F8"/>
    <w:rsid w:val="7F7D7D04"/>
    <w:rsid w:val="7F7E5B83"/>
    <w:rsid w:val="7F812EF1"/>
    <w:rsid w:val="7F832FFB"/>
    <w:rsid w:val="7F8416CE"/>
    <w:rsid w:val="7F8454ED"/>
    <w:rsid w:val="7F865090"/>
    <w:rsid w:val="7F89302C"/>
    <w:rsid w:val="7F8C1114"/>
    <w:rsid w:val="7F8D1073"/>
    <w:rsid w:val="7F8E6932"/>
    <w:rsid w:val="7F907AAF"/>
    <w:rsid w:val="7F917794"/>
    <w:rsid w:val="7F940708"/>
    <w:rsid w:val="7F9433A0"/>
    <w:rsid w:val="7F9555E9"/>
    <w:rsid w:val="7F9636C4"/>
    <w:rsid w:val="7F9828C2"/>
    <w:rsid w:val="7F997840"/>
    <w:rsid w:val="7F9C122E"/>
    <w:rsid w:val="7F9C6EF6"/>
    <w:rsid w:val="7F9D204F"/>
    <w:rsid w:val="7F9D7C4A"/>
    <w:rsid w:val="7FA151BB"/>
    <w:rsid w:val="7FA17E89"/>
    <w:rsid w:val="7FA53456"/>
    <w:rsid w:val="7FA760BC"/>
    <w:rsid w:val="7FAA62BB"/>
    <w:rsid w:val="7FAD4871"/>
    <w:rsid w:val="7FAE4385"/>
    <w:rsid w:val="7FB06271"/>
    <w:rsid w:val="7FB1234E"/>
    <w:rsid w:val="7FB15495"/>
    <w:rsid w:val="7FB32B23"/>
    <w:rsid w:val="7FB4452A"/>
    <w:rsid w:val="7FB45828"/>
    <w:rsid w:val="7FB71BB3"/>
    <w:rsid w:val="7FB74958"/>
    <w:rsid w:val="7FB83C97"/>
    <w:rsid w:val="7FBA308A"/>
    <w:rsid w:val="7FBB4EF3"/>
    <w:rsid w:val="7FBC66E1"/>
    <w:rsid w:val="7FBF0338"/>
    <w:rsid w:val="7FC167A6"/>
    <w:rsid w:val="7FC40827"/>
    <w:rsid w:val="7FC458E7"/>
    <w:rsid w:val="7FC57C9C"/>
    <w:rsid w:val="7FC71CA8"/>
    <w:rsid w:val="7FC822D2"/>
    <w:rsid w:val="7FC84B99"/>
    <w:rsid w:val="7FC8519B"/>
    <w:rsid w:val="7FC85911"/>
    <w:rsid w:val="7FC915E8"/>
    <w:rsid w:val="7FCA353E"/>
    <w:rsid w:val="7FCB5400"/>
    <w:rsid w:val="7FCC0F9F"/>
    <w:rsid w:val="7FCF1C94"/>
    <w:rsid w:val="7FD021B0"/>
    <w:rsid w:val="7FD109AC"/>
    <w:rsid w:val="7FD20FB1"/>
    <w:rsid w:val="7FD32830"/>
    <w:rsid w:val="7FD562FA"/>
    <w:rsid w:val="7FD94FF8"/>
    <w:rsid w:val="7FDD30BF"/>
    <w:rsid w:val="7FDD3D89"/>
    <w:rsid w:val="7FDE539B"/>
    <w:rsid w:val="7FE205F3"/>
    <w:rsid w:val="7FE2118E"/>
    <w:rsid w:val="7FE24B38"/>
    <w:rsid w:val="7FE2753F"/>
    <w:rsid w:val="7FE55E2A"/>
    <w:rsid w:val="7FE764FB"/>
    <w:rsid w:val="7FE87771"/>
    <w:rsid w:val="7FE87FC7"/>
    <w:rsid w:val="7FEA1EEF"/>
    <w:rsid w:val="7FEA5A20"/>
    <w:rsid w:val="7FED3129"/>
    <w:rsid w:val="7FED41F2"/>
    <w:rsid w:val="7FEE2AD0"/>
    <w:rsid w:val="7FEF450C"/>
    <w:rsid w:val="7FF67CCD"/>
    <w:rsid w:val="7FF70244"/>
    <w:rsid w:val="7FF77D78"/>
    <w:rsid w:val="7FF842EF"/>
    <w:rsid w:val="7FFA234C"/>
    <w:rsid w:val="7FFE3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25" w:line="360" w:lineRule="atLeast"/>
      <w:jc w:val="both"/>
    </w:pPr>
    <w:rPr>
      <w:rFonts w:ascii="Calibri" w:hAnsi="Calibri" w:eastAsia="宋体" w:cs="Times New Roman"/>
      <w:color w:val="1E1C11" w:themeColor="background2" w:themeShade="1A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0"/>
    <w:pPr>
      <w:keepNext/>
      <w:keepLines/>
      <w:numPr>
        <w:ilvl w:val="0"/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qFormat/>
    <w:uiPriority w:val="0"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hAnsi="Cambria" w:eastAsia="黑体"/>
      <w:sz w:val="32"/>
      <w:szCs w:val="32"/>
    </w:rPr>
  </w:style>
  <w:style w:type="paragraph" w:styleId="4">
    <w:name w:val="heading 3"/>
    <w:basedOn w:val="1"/>
    <w:next w:val="1"/>
    <w:link w:val="28"/>
    <w:qFormat/>
    <w:uiPriority w:val="0"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sz w:val="28"/>
      <w:szCs w:val="32"/>
    </w:rPr>
  </w:style>
  <w:style w:type="paragraph" w:styleId="5">
    <w:name w:val="heading 4"/>
    <w:basedOn w:val="1"/>
    <w:next w:val="1"/>
    <w:link w:val="29"/>
    <w:qFormat/>
    <w:uiPriority w:val="9"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18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Balloon Text"/>
    <w:basedOn w:val="1"/>
    <w:link w:val="23"/>
    <w:unhideWhenUsed/>
    <w:qFormat/>
    <w:uiPriority w:val="99"/>
    <w:rPr>
      <w:kern w:val="0"/>
      <w:sz w:val="18"/>
      <w:szCs w:val="18"/>
      <w:lang w:val="zh-CN" w:eastAsia="zh-CN"/>
    </w:rPr>
  </w:style>
  <w:style w:type="paragraph" w:styleId="8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 w:eastAsia="zh-CN"/>
    </w:rPr>
  </w:style>
  <w:style w:type="paragraph" w:styleId="9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 w:eastAsia="zh-CN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32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hint="eastAsia" w:ascii="宋体" w:hAnsi="宋体"/>
      <w:kern w:val="0"/>
      <w:sz w:val="24"/>
      <w:szCs w:val="24"/>
    </w:rPr>
  </w:style>
  <w:style w:type="paragraph" w:styleId="14">
    <w:name w:val="Normal (Web)"/>
    <w:basedOn w:val="1"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5">
    <w:name w:val="Title"/>
    <w:basedOn w:val="1"/>
    <w:next w:val="1"/>
    <w:link w:val="31"/>
    <w:qFormat/>
    <w:uiPriority w:val="0"/>
    <w:pPr>
      <w:spacing w:before="240" w:after="60"/>
      <w:jc w:val="center"/>
      <w:outlineLvl w:val="0"/>
    </w:pPr>
    <w:rPr>
      <w:rFonts w:ascii="Cambria" w:hAnsi="Cambria" w:eastAsia="黑体"/>
      <w:b/>
      <w:bCs/>
      <w:sz w:val="72"/>
      <w:szCs w:val="32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9">
    <w:name w:val="Strong"/>
    <w:basedOn w:val="18"/>
    <w:qFormat/>
    <w:uiPriority w:val="22"/>
    <w:rPr>
      <w:b/>
    </w:rPr>
  </w:style>
  <w:style w:type="character" w:styleId="20">
    <w:name w:val="Hyperlink"/>
    <w:unhideWhenUsed/>
    <w:qFormat/>
    <w:uiPriority w:val="99"/>
    <w:rPr>
      <w:color w:val="0000FF"/>
      <w:u w:val="single"/>
    </w:rPr>
  </w:style>
  <w:style w:type="character" w:styleId="21">
    <w:name w:val="HTML Code"/>
    <w:basedOn w:val="18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2">
    <w:name w:val="页脚 Char"/>
    <w:link w:val="8"/>
    <w:qFormat/>
    <w:uiPriority w:val="99"/>
    <w:rPr>
      <w:sz w:val="18"/>
      <w:szCs w:val="18"/>
      <w:lang w:val="zh-CN" w:eastAsia="zh-CN"/>
    </w:rPr>
  </w:style>
  <w:style w:type="character" w:customStyle="1" w:styleId="23">
    <w:name w:val="批注框文本 Char"/>
    <w:link w:val="7"/>
    <w:qFormat/>
    <w:uiPriority w:val="99"/>
    <w:rPr>
      <w:sz w:val="18"/>
      <w:szCs w:val="18"/>
      <w:lang w:val="zh-CN" w:eastAsia="zh-CN"/>
    </w:rPr>
  </w:style>
  <w:style w:type="character" w:customStyle="1" w:styleId="24">
    <w:name w:val="页眉 Char"/>
    <w:link w:val="9"/>
    <w:qFormat/>
    <w:uiPriority w:val="99"/>
    <w:rPr>
      <w:sz w:val="18"/>
      <w:szCs w:val="18"/>
      <w:lang w:val="zh-CN" w:eastAsia="zh-CN"/>
    </w:rPr>
  </w:style>
  <w:style w:type="paragraph" w:customStyle="1" w:styleId="25">
    <w:name w:val="word规范相关文字性说明"/>
    <w:basedOn w:val="1"/>
    <w:qFormat/>
    <w:uiPriority w:val="0"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26">
    <w:name w:val="标题 1 Char"/>
    <w:link w:val="2"/>
    <w:qFormat/>
    <w:uiPriority w:val="9"/>
    <w:rPr>
      <w:rFonts w:eastAsia="黑体"/>
      <w:b/>
      <w:bCs/>
      <w:kern w:val="44"/>
      <w:sz w:val="44"/>
      <w:szCs w:val="44"/>
    </w:rPr>
  </w:style>
  <w:style w:type="character" w:customStyle="1" w:styleId="27">
    <w:name w:val="标题 2 Char"/>
    <w:link w:val="3"/>
    <w:qFormat/>
    <w:uiPriority w:val="9"/>
    <w:rPr>
      <w:rFonts w:ascii="Cambria" w:hAnsi="Cambria" w:eastAsia="黑体"/>
      <w:b/>
      <w:bCs/>
      <w:kern w:val="2"/>
      <w:sz w:val="32"/>
      <w:szCs w:val="32"/>
    </w:rPr>
  </w:style>
  <w:style w:type="character" w:customStyle="1" w:styleId="28">
    <w:name w:val="标题 3 Char"/>
    <w:link w:val="4"/>
    <w:qFormat/>
    <w:uiPriority w:val="9"/>
    <w:rPr>
      <w:b/>
      <w:bCs/>
      <w:kern w:val="2"/>
      <w:sz w:val="28"/>
      <w:szCs w:val="32"/>
    </w:rPr>
  </w:style>
  <w:style w:type="character" w:customStyle="1" w:styleId="29">
    <w:name w:val="标题 4 Char"/>
    <w:link w:val="5"/>
    <w:qFormat/>
    <w:uiPriority w:val="9"/>
    <w:rPr>
      <w:rFonts w:ascii="Cambria" w:hAnsi="Cambria"/>
      <w:b/>
      <w:bCs/>
      <w:kern w:val="2"/>
      <w:sz w:val="21"/>
      <w:szCs w:val="28"/>
    </w:rPr>
  </w:style>
  <w:style w:type="paragraph" w:customStyle="1" w:styleId="30">
    <w:name w:val="列出段落1"/>
    <w:basedOn w:val="1"/>
    <w:qFormat/>
    <w:uiPriority w:val="0"/>
    <w:pPr>
      <w:spacing w:line="240" w:lineRule="auto"/>
      <w:ind w:firstLine="420" w:firstLineChars="200"/>
    </w:pPr>
    <w:rPr>
      <w:rFonts w:cs="Calibri"/>
      <w:szCs w:val="21"/>
    </w:rPr>
  </w:style>
  <w:style w:type="character" w:customStyle="1" w:styleId="31">
    <w:name w:val="标题 Char"/>
    <w:link w:val="15"/>
    <w:qFormat/>
    <w:uiPriority w:val="0"/>
    <w:rPr>
      <w:rFonts w:ascii="Cambria" w:hAnsi="Cambria" w:eastAsia="黑体" w:cs="Times New Roman"/>
      <w:b/>
      <w:bCs/>
      <w:kern w:val="2"/>
      <w:sz w:val="72"/>
      <w:szCs w:val="32"/>
    </w:rPr>
  </w:style>
  <w:style w:type="character" w:customStyle="1" w:styleId="32">
    <w:name w:val="HTML 预设格式 Char"/>
    <w:basedOn w:val="18"/>
    <w:link w:val="13"/>
    <w:qFormat/>
    <w:uiPriority w:val="99"/>
    <w:rPr>
      <w:rFonts w:ascii="宋体" w:hAnsi="宋体"/>
      <w:sz w:val="24"/>
      <w:szCs w:val="24"/>
    </w:rPr>
  </w:style>
  <w:style w:type="paragraph" w:customStyle="1" w:styleId="33">
    <w:name w:val="代码"/>
    <w:basedOn w:val="1"/>
    <w:qFormat/>
    <w:uiPriority w:val="0"/>
    <w:pPr>
      <w:spacing w:line="240" w:lineRule="auto"/>
    </w:pPr>
    <w:rPr>
      <w:rFonts w:eastAsiaTheme="minorEastAsia"/>
      <w:sz w:val="21"/>
    </w:rPr>
  </w:style>
  <w:style w:type="paragraph" w:customStyle="1" w:styleId="34">
    <w:name w:val="List Paragraph"/>
    <w:basedOn w:val="1"/>
    <w:qFormat/>
    <w:uiPriority w:val="34"/>
    <w:pPr>
      <w:ind w:firstLine="420" w:firstLineChars="200"/>
    </w:pPr>
  </w:style>
  <w:style w:type="character" w:customStyle="1" w:styleId="35">
    <w:name w:val="fontstyle01"/>
    <w:basedOn w:val="18"/>
    <w:qFormat/>
    <w:uiPriority w:val="0"/>
    <w:rPr>
      <w:rFonts w:ascii="Calibri" w:hAnsi="Calibri" w:cs="Calibri"/>
      <w:color w:val="1D1B11"/>
      <w:sz w:val="32"/>
      <w:szCs w:val="32"/>
    </w:rPr>
  </w:style>
  <w:style w:type="character" w:customStyle="1" w:styleId="36">
    <w:name w:val="fontstyle21"/>
    <w:basedOn w:val="18"/>
    <w:qFormat/>
    <w:uiPriority w:val="0"/>
    <w:rPr>
      <w:rFonts w:hint="eastAsia" w:ascii="宋体" w:hAnsi="宋体" w:eastAsia="宋体" w:cs="宋体"/>
      <w:color w:val="1D1B11"/>
      <w:sz w:val="32"/>
      <w:szCs w:val="32"/>
    </w:rPr>
  </w:style>
  <w:style w:type="character" w:customStyle="1" w:styleId="37">
    <w:name w:val="fontstyle31"/>
    <w:basedOn w:val="18"/>
    <w:qFormat/>
    <w:uiPriority w:val="0"/>
    <w:rPr>
      <w:rFonts w:hint="default" w:ascii="Calibri" w:hAnsi="Calibri" w:cs="Calibri"/>
      <w:b/>
      <w:color w:val="FF000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7" Type="http://schemas.openxmlformats.org/officeDocument/2006/relationships/fontTable" Target="fontTable.xml"/><Relationship Id="rId96" Type="http://schemas.openxmlformats.org/officeDocument/2006/relationships/numbering" Target="numbering.xml"/><Relationship Id="rId95" Type="http://schemas.openxmlformats.org/officeDocument/2006/relationships/customXml" Target="../customXml/item1.xml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6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5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4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3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emf"/><Relationship Id="rId24" Type="http://schemas.openxmlformats.org/officeDocument/2006/relationships/oleObject" Target="embeddings/oleObject2.bin"/><Relationship Id="rId23" Type="http://schemas.openxmlformats.org/officeDocument/2006/relationships/image" Target="media/image19.emf"/><Relationship Id="rId22" Type="http://schemas.openxmlformats.org/officeDocument/2006/relationships/oleObject" Target="embeddings/oleObject1.bin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emf"/><Relationship Id="rId18" Type="http://schemas.openxmlformats.org/officeDocument/2006/relationships/image" Target="media/image15.emf"/><Relationship Id="rId17" Type="http://schemas.openxmlformats.org/officeDocument/2006/relationships/image" Target="media/image14.emf"/><Relationship Id="rId16" Type="http://schemas.openxmlformats.org/officeDocument/2006/relationships/image" Target="media/image13.emf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黑马word模板20160828.dot</Template>
  <Company>Microsoft</Company>
  <Pages>62</Pages>
  <Words>6418</Words>
  <Characters>35631</Characters>
  <Lines>77</Lines>
  <Paragraphs>21</Paragraphs>
  <TotalTime>776</TotalTime>
  <ScaleCrop>false</ScaleCrop>
  <LinksUpToDate>false</LinksUpToDate>
  <CharactersWithSpaces>43966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2017-02-27T09:33:00Z</dcterms:created>
  <dc:creator>lixiaohua</dc:creator>
  <cp:lastModifiedBy>Administrator</cp:lastModifiedBy>
  <dcterms:modified xsi:type="dcterms:W3CDTF">2019-03-26T07:10:35Z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